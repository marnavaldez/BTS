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comments.xml" ContentType="application/vnd.openxmlformats-officedocument.wordprocessingml.comment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commentsExtended.xml" ContentType="application/vnd.openxmlformats-officedocument.wordprocessingml.commentsExtended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1D00E5" w14:textId="77777777" w:rsidR="00697EC9" w:rsidRPr="00BE5EB3" w:rsidRDefault="00100E22">
      <w:r w:rsidRPr="00BE5EB3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E3FDA8D" wp14:editId="22B03E39">
                <wp:simplePos x="0" y="0"/>
                <wp:positionH relativeFrom="page">
                  <wp:posOffset>4476750</wp:posOffset>
                </wp:positionH>
                <wp:positionV relativeFrom="paragraph">
                  <wp:posOffset>2486025</wp:posOffset>
                </wp:positionV>
                <wp:extent cx="3241675" cy="99060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1675" cy="990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22F46" w14:textId="77777777" w:rsidR="00D519AB" w:rsidRDefault="00D519AB" w:rsidP="00FE03F7">
                            <w:pPr>
                              <w:jc w:val="center"/>
                              <w:rPr>
                                <w:rFonts w:ascii="Segoe UI Light" w:hAnsi="Segoe UI Light" w:cs="Segoe UI Light"/>
                                <w:b/>
                                <w:color w:val="1F4E79" w:themeColor="accent1" w:themeShade="80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b/>
                                <w:color w:val="1F4E79" w:themeColor="accent1" w:themeShade="80"/>
                                <w:sz w:val="40"/>
                                <w:szCs w:val="32"/>
                              </w:rPr>
                              <w:t xml:space="preserve">Plan de Capacitación </w:t>
                            </w:r>
                          </w:p>
                          <w:p w14:paraId="403C732F" w14:textId="77777777" w:rsidR="00D519AB" w:rsidRPr="00EA0538" w:rsidRDefault="001C0F21" w:rsidP="00FE03F7">
                            <w:pPr>
                              <w:jc w:val="center"/>
                              <w:rPr>
                                <w:rFonts w:ascii="Segoe UI Light" w:hAnsi="Segoe UI Light" w:cs="Segoe UI Light"/>
                                <w:b/>
                                <w:color w:val="1F4E79" w:themeColor="accent1" w:themeShade="80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b/>
                                <w:color w:val="1F4E79" w:themeColor="accent1" w:themeShade="80"/>
                                <w:sz w:val="40"/>
                                <w:szCs w:val="32"/>
                              </w:rPr>
                              <w:t>&lt;&lt;Delegación&gt;&gt;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3FDA8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2.5pt;margin-top:195.75pt;width:255.25pt;height:7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" filled="f" stroked="f">
                <v:textbox>
                  <w:txbxContent>
                    <w:p w14:paraId="40E22F46" w14:textId="77777777" w:rsidR="00D519AB" w:rsidRDefault="00D519AB" w:rsidP="00FE03F7">
                      <w:pPr>
                        <w:jc w:val="center"/>
                        <w:rPr>
                          <w:rFonts w:ascii="Segoe UI Light" w:hAnsi="Segoe UI Light" w:cs="Segoe UI Light"/>
                          <w:b/>
                          <w:color w:val="1F4E79" w:themeColor="accent1" w:themeShade="80"/>
                          <w:sz w:val="40"/>
                          <w:szCs w:val="32"/>
                        </w:rPr>
                      </w:pPr>
                      <w:r>
                        <w:rPr>
                          <w:rFonts w:ascii="Segoe UI Light" w:hAnsi="Segoe UI Light" w:cs="Segoe UI Light"/>
                          <w:b/>
                          <w:color w:val="1F4E79" w:themeColor="accent1" w:themeShade="80"/>
                          <w:sz w:val="40"/>
                          <w:szCs w:val="32"/>
                        </w:rPr>
                        <w:t xml:space="preserve">Plan de Capacitación </w:t>
                      </w:r>
                    </w:p>
                    <w:p w14:paraId="403C732F" w14:textId="77777777" w:rsidR="00D519AB" w:rsidRPr="00EA0538" w:rsidRDefault="001C0F21" w:rsidP="00FE03F7">
                      <w:pPr>
                        <w:jc w:val="center"/>
                        <w:rPr>
                          <w:rFonts w:ascii="Segoe UI Light" w:hAnsi="Segoe UI Light" w:cs="Segoe UI Light"/>
                          <w:b/>
                          <w:color w:val="1F4E79" w:themeColor="accent1" w:themeShade="80"/>
                          <w:sz w:val="40"/>
                          <w:szCs w:val="32"/>
                        </w:rPr>
                      </w:pPr>
                      <w:r>
                        <w:rPr>
                          <w:rFonts w:ascii="Segoe UI Light" w:hAnsi="Segoe UI Light" w:cs="Segoe UI Light"/>
                          <w:b/>
                          <w:color w:val="1F4E79" w:themeColor="accent1" w:themeShade="80"/>
                          <w:sz w:val="40"/>
                          <w:szCs w:val="32"/>
                        </w:rPr>
                        <w:t>&lt;&lt;Delegación&gt;&gt;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FE03F7" w:rsidRPr="00BE5EB3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E4FD2DE" wp14:editId="37597766">
                <wp:simplePos x="0" y="0"/>
                <wp:positionH relativeFrom="column">
                  <wp:posOffset>-774700</wp:posOffset>
                </wp:positionH>
                <wp:positionV relativeFrom="paragraph">
                  <wp:posOffset>142240</wp:posOffset>
                </wp:positionV>
                <wp:extent cx="7493000" cy="22320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00" cy="2232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F270A" w14:textId="77777777" w:rsidR="00D519AB" w:rsidRPr="00915533" w:rsidRDefault="00D519AB" w:rsidP="00AE7459">
                            <w:pPr>
                              <w:spacing w:after="0" w:line="240" w:lineRule="auto"/>
                              <w:jc w:val="left"/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92"/>
                                <w:szCs w:val="92"/>
                              </w:rPr>
                              <w:t>Justici@.Net</w:t>
                            </w:r>
                          </w:p>
                          <w:p w14:paraId="25B97F14" w14:textId="77777777" w:rsidR="00D519AB" w:rsidRPr="00EE2FFB" w:rsidRDefault="00D519AB" w:rsidP="00C63A7D">
                            <w:pPr>
                              <w:spacing w:after="0" w:line="240" w:lineRule="auto"/>
                              <w:jc w:val="left"/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56"/>
                                <w:szCs w:val="56"/>
                                <w:lang w:val="es-419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Capacitación </w:t>
                            </w:r>
                            <w:r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56"/>
                                <w:szCs w:val="56"/>
                                <w:lang w:val="es-419"/>
                              </w:rPr>
                              <w:t xml:space="preserve">a </w:t>
                            </w:r>
                            <w:r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Usuarios </w:t>
                            </w:r>
                            <w:r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56"/>
                                <w:szCs w:val="56"/>
                                <w:lang w:val="es-419"/>
                              </w:rPr>
                              <w:t>Modelo</w:t>
                            </w:r>
                            <w:r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de Gestión Transitorio</w:t>
                            </w:r>
                            <w:r w:rsidR="009274E7"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87CCE" id="_x0000_s1027" type="#_x0000_t202" style="position:absolute;left:0;text-align:left;margin-left:-61pt;margin-top:11.2pt;width:590pt;height:175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" filled="f" stroked="f">
                <v:textbox>
                  <w:txbxContent>
                    <w:p w:rsidR="00D519AB" w:rsidRPr="00915533" w:rsidRDefault="00D519AB" w:rsidP="00AE7459">
                      <w:pPr>
                        <w:spacing w:after="0" w:line="240" w:lineRule="auto"/>
                        <w:jc w:val="left"/>
                        <w:rPr>
                          <w:rFonts w:ascii="Segoe UI Light" w:hAnsi="Segoe UI Light" w:cs="Segoe UI Light"/>
                          <w:color w:val="FFFFFF" w:themeColor="background1"/>
                          <w:sz w:val="92"/>
                          <w:szCs w:val="92"/>
                        </w:rPr>
                      </w:pPr>
                      <w:r>
                        <w:rPr>
                          <w:rFonts w:ascii="Segoe UI Light" w:hAnsi="Segoe UI Light" w:cs="Segoe UI Light"/>
                          <w:color w:val="FFFFFF" w:themeColor="background1"/>
                          <w:sz w:val="92"/>
                          <w:szCs w:val="92"/>
                        </w:rPr>
                        <w:t>Justici@.Net</w:t>
                      </w:r>
                    </w:p>
                    <w:p w:rsidR="00D519AB" w:rsidRPr="00EE2FFB" w:rsidRDefault="00D519AB" w:rsidP="00C63A7D">
                      <w:pPr>
                        <w:spacing w:after="0" w:line="240" w:lineRule="auto"/>
                        <w:jc w:val="left"/>
                        <w:rPr>
                          <w:rFonts w:ascii="Segoe UI Light" w:hAnsi="Segoe UI Light" w:cs="Segoe UI Light"/>
                          <w:color w:val="FFFFFF" w:themeColor="background1"/>
                          <w:sz w:val="56"/>
                          <w:szCs w:val="56"/>
                          <w:lang w:val="es-419"/>
                        </w:rPr>
                      </w:pPr>
                      <w:r>
                        <w:rPr>
                          <w:rFonts w:ascii="Segoe UI Light" w:hAnsi="Segoe UI Light" w:cs="Segoe UI Light"/>
                          <w:color w:val="FFFFFF" w:themeColor="background1"/>
                          <w:sz w:val="56"/>
                          <w:szCs w:val="56"/>
                        </w:rPr>
                        <w:t xml:space="preserve">Capacitación </w:t>
                      </w:r>
                      <w:r>
                        <w:rPr>
                          <w:rFonts w:ascii="Segoe UI Light" w:hAnsi="Segoe UI Light" w:cs="Segoe UI Light"/>
                          <w:color w:val="FFFFFF" w:themeColor="background1"/>
                          <w:sz w:val="56"/>
                          <w:szCs w:val="56"/>
                          <w:lang w:val="es-419"/>
                        </w:rPr>
                        <w:t xml:space="preserve">a </w:t>
                      </w:r>
                      <w:r>
                        <w:rPr>
                          <w:rFonts w:ascii="Segoe UI Light" w:hAnsi="Segoe UI Light" w:cs="Segoe UI Light"/>
                          <w:color w:val="FFFFFF" w:themeColor="background1"/>
                          <w:sz w:val="56"/>
                          <w:szCs w:val="56"/>
                        </w:rPr>
                        <w:t xml:space="preserve">Usuarios </w:t>
                      </w:r>
                      <w:r>
                        <w:rPr>
                          <w:rFonts w:ascii="Segoe UI Light" w:hAnsi="Segoe UI Light" w:cs="Segoe UI Light"/>
                          <w:color w:val="FFFFFF" w:themeColor="background1"/>
                          <w:sz w:val="56"/>
                          <w:szCs w:val="56"/>
                          <w:lang w:val="es-419"/>
                        </w:rPr>
                        <w:t>Modelo</w:t>
                      </w:r>
                      <w:r>
                        <w:rPr>
                          <w:rFonts w:ascii="Segoe UI Light" w:hAnsi="Segoe UI Light" w:cs="Segoe UI Light"/>
                          <w:color w:val="FFFFFF" w:themeColor="background1"/>
                          <w:sz w:val="56"/>
                          <w:szCs w:val="56"/>
                        </w:rPr>
                        <w:t xml:space="preserve"> de Gestión Transitorio</w:t>
                      </w:r>
                      <w:r w:rsidR="009274E7">
                        <w:rPr>
                          <w:rFonts w:ascii="Segoe UI Light" w:hAnsi="Segoe UI Light" w:cs="Segoe UI Light"/>
                          <w:color w:val="FFFFFF" w:themeColor="background1"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B850B9" w14:textId="77777777" w:rsidR="00697EC9" w:rsidRPr="00BE5EB3" w:rsidRDefault="00697EC9" w:rsidP="00697EC9"/>
    <w:p w14:paraId="15FD82AE" w14:textId="77777777" w:rsidR="00697EC9" w:rsidRPr="00BE5EB3" w:rsidRDefault="00697EC9" w:rsidP="00697EC9"/>
    <w:p w14:paraId="398B0CE7" w14:textId="77777777" w:rsidR="00697EC9" w:rsidRPr="00BE5EB3" w:rsidRDefault="00697EC9" w:rsidP="00697EC9"/>
    <w:p w14:paraId="267ABC88" w14:textId="77777777" w:rsidR="00697EC9" w:rsidRPr="00BE5EB3" w:rsidRDefault="00697EC9" w:rsidP="00697EC9"/>
    <w:p w14:paraId="4D9F733D" w14:textId="77777777" w:rsidR="00697EC9" w:rsidRPr="00BE5EB3" w:rsidRDefault="00697EC9" w:rsidP="00697EC9"/>
    <w:p w14:paraId="7914D016" w14:textId="77777777" w:rsidR="00697EC9" w:rsidRPr="00BE5EB3" w:rsidRDefault="00697EC9" w:rsidP="00697EC9"/>
    <w:p w14:paraId="2E7FCF88" w14:textId="77777777" w:rsidR="00697EC9" w:rsidRPr="00BE5EB3" w:rsidRDefault="00697EC9" w:rsidP="00697EC9">
      <w:pPr>
        <w:tabs>
          <w:tab w:val="left" w:pos="6896"/>
        </w:tabs>
      </w:pPr>
      <w:r w:rsidRPr="00BE5EB3">
        <w:tab/>
      </w:r>
    </w:p>
    <w:p w14:paraId="784971D7" w14:textId="77777777" w:rsidR="002328CA" w:rsidRPr="00BE5EB3" w:rsidRDefault="00697EC9" w:rsidP="00697EC9">
      <w:pPr>
        <w:tabs>
          <w:tab w:val="left" w:pos="6896"/>
        </w:tabs>
        <w:sectPr w:rsidR="002328CA" w:rsidRPr="00BE5EB3" w:rsidSect="00C0634F">
          <w:headerReference w:type="default" r:id="rId8"/>
          <w:footerReference w:type="default" r:id="rId9"/>
          <w:headerReference w:type="firs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BE5EB3">
        <w:tab/>
      </w:r>
    </w:p>
    <w:sdt>
      <w:sdtPr>
        <w:rPr>
          <w:rFonts w:ascii="Segoe UI Light" w:hAnsi="Segoe UI Light" w:cs="Segoe UI Light"/>
          <w:b/>
          <w:color w:val="0070C0"/>
          <w:sz w:val="40"/>
          <w:szCs w:val="40"/>
        </w:rPr>
        <w:id w:val="-1919945732"/>
        <w:docPartObj>
          <w:docPartGallery w:val="Table of Contents"/>
          <w:docPartUnique/>
        </w:docPartObj>
      </w:sdtPr>
      <w:sdtEndPr>
        <w:rPr>
          <w:rFonts w:ascii="Segoe UI" w:hAnsi="Segoe UI" w:cstheme="minorBidi"/>
          <w:bCs/>
          <w:color w:val="auto"/>
          <w:sz w:val="24"/>
          <w:szCs w:val="22"/>
        </w:rPr>
      </w:sdtEndPr>
      <w:sdtContent>
        <w:p w14:paraId="34A1325A" w14:textId="77777777" w:rsidR="00A63AA4" w:rsidRPr="00BE5EB3" w:rsidRDefault="00C93D90" w:rsidP="00A63AA4">
          <w:pPr>
            <w:rPr>
              <w:rFonts w:ascii="Segoe UI Light" w:hAnsi="Segoe UI Light" w:cs="Segoe UI Light"/>
              <w:b/>
              <w:color w:val="0070C0"/>
              <w:sz w:val="40"/>
              <w:szCs w:val="40"/>
            </w:rPr>
          </w:pPr>
          <w:r w:rsidRPr="00BE5EB3">
            <w:rPr>
              <w:rFonts w:ascii="Segoe UI Light" w:hAnsi="Segoe UI Light" w:cs="Segoe UI Light"/>
              <w:b/>
              <w:color w:val="0070C0"/>
              <w:sz w:val="40"/>
              <w:szCs w:val="40"/>
            </w:rPr>
            <w:t>Contenido</w:t>
          </w:r>
        </w:p>
        <w:p w14:paraId="27157A3E" w14:textId="77777777" w:rsidR="009274E7" w:rsidRDefault="007254E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color w:val="auto"/>
              <w:sz w:val="22"/>
              <w:lang w:eastAsia="es-MX"/>
            </w:rPr>
          </w:pPr>
          <w:r w:rsidRPr="00BE5EB3">
            <w:fldChar w:fldCharType="begin"/>
          </w:r>
          <w:r w:rsidRPr="00BE5EB3">
            <w:instrText xml:space="preserve"> TOC \o "1-4" \h \z \u </w:instrText>
          </w:r>
          <w:r w:rsidRPr="00BE5EB3">
            <w:fldChar w:fldCharType="separate"/>
          </w:r>
          <w:hyperlink w:anchor="_Toc440456495" w:history="1">
            <w:r w:rsidR="009274E7" w:rsidRPr="00673E96">
              <w:rPr>
                <w:rStyle w:val="Hyperlink"/>
                <w:noProof/>
              </w:rPr>
              <w:t>Introducción</w:t>
            </w:r>
            <w:r w:rsidR="009274E7">
              <w:rPr>
                <w:noProof/>
                <w:webHidden/>
              </w:rPr>
              <w:tab/>
            </w:r>
            <w:r w:rsidR="009274E7">
              <w:rPr>
                <w:noProof/>
                <w:webHidden/>
              </w:rPr>
              <w:fldChar w:fldCharType="begin"/>
            </w:r>
            <w:r w:rsidR="009274E7">
              <w:rPr>
                <w:noProof/>
                <w:webHidden/>
              </w:rPr>
              <w:instrText xml:space="preserve"> PAGEREF _Toc440456495 \h </w:instrText>
            </w:r>
            <w:r w:rsidR="009274E7">
              <w:rPr>
                <w:noProof/>
                <w:webHidden/>
              </w:rPr>
            </w:r>
            <w:r w:rsidR="009274E7">
              <w:rPr>
                <w:noProof/>
                <w:webHidden/>
              </w:rPr>
              <w:fldChar w:fldCharType="separate"/>
            </w:r>
            <w:r w:rsidR="001C0F21">
              <w:rPr>
                <w:noProof/>
                <w:webHidden/>
              </w:rPr>
              <w:t>3</w:t>
            </w:r>
            <w:r w:rsidR="009274E7">
              <w:rPr>
                <w:noProof/>
                <w:webHidden/>
              </w:rPr>
              <w:fldChar w:fldCharType="end"/>
            </w:r>
          </w:hyperlink>
        </w:p>
        <w:p w14:paraId="7DFF644D" w14:textId="77777777" w:rsidR="009274E7" w:rsidRDefault="0053538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color w:val="auto"/>
              <w:sz w:val="22"/>
              <w:lang w:eastAsia="es-MX"/>
            </w:rPr>
          </w:pPr>
          <w:hyperlink w:anchor="_Toc440456496" w:history="1">
            <w:r w:rsidR="009274E7" w:rsidRPr="00673E96">
              <w:rPr>
                <w:rStyle w:val="Hyperlink"/>
                <w:noProof/>
              </w:rPr>
              <w:t>Chiapas</w:t>
            </w:r>
            <w:r w:rsidR="009274E7">
              <w:rPr>
                <w:noProof/>
                <w:webHidden/>
              </w:rPr>
              <w:tab/>
            </w:r>
            <w:r w:rsidR="009274E7">
              <w:rPr>
                <w:noProof/>
                <w:webHidden/>
              </w:rPr>
              <w:fldChar w:fldCharType="begin"/>
            </w:r>
            <w:r w:rsidR="009274E7">
              <w:rPr>
                <w:noProof/>
                <w:webHidden/>
              </w:rPr>
              <w:instrText xml:space="preserve"> PAGEREF _Toc440456496 \h </w:instrText>
            </w:r>
            <w:r w:rsidR="009274E7">
              <w:rPr>
                <w:noProof/>
                <w:webHidden/>
              </w:rPr>
            </w:r>
            <w:r w:rsidR="009274E7">
              <w:rPr>
                <w:noProof/>
                <w:webHidden/>
              </w:rPr>
              <w:fldChar w:fldCharType="separate"/>
            </w:r>
            <w:r w:rsidR="001C0F21">
              <w:rPr>
                <w:noProof/>
                <w:webHidden/>
              </w:rPr>
              <w:t>4</w:t>
            </w:r>
            <w:r w:rsidR="009274E7">
              <w:rPr>
                <w:noProof/>
                <w:webHidden/>
              </w:rPr>
              <w:fldChar w:fldCharType="end"/>
            </w:r>
          </w:hyperlink>
        </w:p>
        <w:p w14:paraId="49B7DEA0" w14:textId="77777777" w:rsidR="009274E7" w:rsidRDefault="00535384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lang w:val="es-MX" w:eastAsia="es-MX"/>
            </w:rPr>
          </w:pPr>
          <w:hyperlink w:anchor="_Toc440456497" w:history="1">
            <w:r w:rsidR="009274E7" w:rsidRPr="00673E96">
              <w:rPr>
                <w:rStyle w:val="Hyperlink"/>
                <w:noProof/>
              </w:rPr>
              <w:t>UNAI Atención y Determinación Grupo A</w:t>
            </w:r>
            <w:r w:rsidR="009274E7">
              <w:rPr>
                <w:noProof/>
                <w:webHidden/>
              </w:rPr>
              <w:tab/>
            </w:r>
            <w:r w:rsidR="009274E7">
              <w:rPr>
                <w:noProof/>
                <w:webHidden/>
              </w:rPr>
              <w:fldChar w:fldCharType="begin"/>
            </w:r>
            <w:r w:rsidR="009274E7">
              <w:rPr>
                <w:noProof/>
                <w:webHidden/>
              </w:rPr>
              <w:instrText xml:space="preserve"> PAGEREF _Toc440456497 \h </w:instrText>
            </w:r>
            <w:r w:rsidR="009274E7">
              <w:rPr>
                <w:noProof/>
                <w:webHidden/>
              </w:rPr>
            </w:r>
            <w:r w:rsidR="009274E7">
              <w:rPr>
                <w:noProof/>
                <w:webHidden/>
              </w:rPr>
              <w:fldChar w:fldCharType="separate"/>
            </w:r>
            <w:r w:rsidR="001C0F21">
              <w:rPr>
                <w:noProof/>
                <w:webHidden/>
              </w:rPr>
              <w:t>4</w:t>
            </w:r>
            <w:r w:rsidR="009274E7">
              <w:rPr>
                <w:noProof/>
                <w:webHidden/>
              </w:rPr>
              <w:fldChar w:fldCharType="end"/>
            </w:r>
          </w:hyperlink>
        </w:p>
        <w:p w14:paraId="2DE47552" w14:textId="77777777" w:rsidR="009274E7" w:rsidRDefault="00535384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lang w:val="es-MX" w:eastAsia="es-MX"/>
            </w:rPr>
          </w:pPr>
          <w:hyperlink w:anchor="_Toc440456498" w:history="1">
            <w:r w:rsidR="009274E7" w:rsidRPr="00673E96">
              <w:rPr>
                <w:rStyle w:val="Hyperlink"/>
                <w:noProof/>
              </w:rPr>
              <w:t>Mesas de Investigación Grupo B</w:t>
            </w:r>
            <w:r w:rsidR="009274E7">
              <w:rPr>
                <w:noProof/>
                <w:webHidden/>
              </w:rPr>
              <w:tab/>
            </w:r>
            <w:r w:rsidR="009274E7">
              <w:rPr>
                <w:noProof/>
                <w:webHidden/>
              </w:rPr>
              <w:fldChar w:fldCharType="begin"/>
            </w:r>
            <w:r w:rsidR="009274E7">
              <w:rPr>
                <w:noProof/>
                <w:webHidden/>
              </w:rPr>
              <w:instrText xml:space="preserve"> PAGEREF _Toc440456498 \h </w:instrText>
            </w:r>
            <w:r w:rsidR="009274E7">
              <w:rPr>
                <w:noProof/>
                <w:webHidden/>
              </w:rPr>
            </w:r>
            <w:r w:rsidR="009274E7">
              <w:rPr>
                <w:noProof/>
                <w:webHidden/>
              </w:rPr>
              <w:fldChar w:fldCharType="separate"/>
            </w:r>
            <w:r w:rsidR="001C0F21">
              <w:rPr>
                <w:noProof/>
                <w:webHidden/>
              </w:rPr>
              <w:t>4</w:t>
            </w:r>
            <w:r w:rsidR="009274E7">
              <w:rPr>
                <w:noProof/>
                <w:webHidden/>
              </w:rPr>
              <w:fldChar w:fldCharType="end"/>
            </w:r>
          </w:hyperlink>
        </w:p>
        <w:p w14:paraId="3075926C" w14:textId="77777777" w:rsidR="009274E7" w:rsidRDefault="00535384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lang w:val="es-MX" w:eastAsia="es-MX"/>
            </w:rPr>
          </w:pPr>
          <w:hyperlink w:anchor="_Toc440456499" w:history="1">
            <w:r w:rsidR="009274E7" w:rsidRPr="00673E96">
              <w:rPr>
                <w:rStyle w:val="Hyperlink"/>
                <w:noProof/>
              </w:rPr>
              <w:t>Mesas de Investigación Grupo C</w:t>
            </w:r>
            <w:r w:rsidR="009274E7">
              <w:rPr>
                <w:noProof/>
                <w:webHidden/>
              </w:rPr>
              <w:tab/>
            </w:r>
            <w:r w:rsidR="009274E7">
              <w:rPr>
                <w:noProof/>
                <w:webHidden/>
              </w:rPr>
              <w:fldChar w:fldCharType="begin"/>
            </w:r>
            <w:r w:rsidR="009274E7">
              <w:rPr>
                <w:noProof/>
                <w:webHidden/>
              </w:rPr>
              <w:instrText xml:space="preserve"> PAGEREF _Toc440456499 \h </w:instrText>
            </w:r>
            <w:r w:rsidR="009274E7">
              <w:rPr>
                <w:noProof/>
                <w:webHidden/>
              </w:rPr>
            </w:r>
            <w:r w:rsidR="009274E7">
              <w:rPr>
                <w:noProof/>
                <w:webHidden/>
              </w:rPr>
              <w:fldChar w:fldCharType="separate"/>
            </w:r>
            <w:r w:rsidR="001C0F21">
              <w:rPr>
                <w:noProof/>
                <w:webHidden/>
              </w:rPr>
              <w:t>5</w:t>
            </w:r>
            <w:r w:rsidR="009274E7">
              <w:rPr>
                <w:noProof/>
                <w:webHidden/>
              </w:rPr>
              <w:fldChar w:fldCharType="end"/>
            </w:r>
          </w:hyperlink>
        </w:p>
        <w:p w14:paraId="297F0597" w14:textId="77777777" w:rsidR="009274E7" w:rsidRDefault="00535384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lang w:val="es-MX" w:eastAsia="es-MX"/>
            </w:rPr>
          </w:pPr>
          <w:hyperlink w:anchor="_Toc440456500" w:history="1">
            <w:r w:rsidR="009274E7" w:rsidRPr="00673E96">
              <w:rPr>
                <w:rStyle w:val="Hyperlink"/>
                <w:noProof/>
              </w:rPr>
              <w:t>UNAI Atención y Determinación Grupo D</w:t>
            </w:r>
            <w:r w:rsidR="009274E7">
              <w:rPr>
                <w:noProof/>
                <w:webHidden/>
              </w:rPr>
              <w:tab/>
            </w:r>
            <w:r w:rsidR="009274E7">
              <w:rPr>
                <w:noProof/>
                <w:webHidden/>
              </w:rPr>
              <w:fldChar w:fldCharType="begin"/>
            </w:r>
            <w:r w:rsidR="009274E7">
              <w:rPr>
                <w:noProof/>
                <w:webHidden/>
              </w:rPr>
              <w:instrText xml:space="preserve"> PAGEREF _Toc440456500 \h </w:instrText>
            </w:r>
            <w:r w:rsidR="009274E7">
              <w:rPr>
                <w:noProof/>
                <w:webHidden/>
              </w:rPr>
            </w:r>
            <w:r w:rsidR="009274E7">
              <w:rPr>
                <w:noProof/>
                <w:webHidden/>
              </w:rPr>
              <w:fldChar w:fldCharType="separate"/>
            </w:r>
            <w:r w:rsidR="001C0F21">
              <w:rPr>
                <w:noProof/>
                <w:webHidden/>
              </w:rPr>
              <w:t>6</w:t>
            </w:r>
            <w:r w:rsidR="009274E7">
              <w:rPr>
                <w:noProof/>
                <w:webHidden/>
              </w:rPr>
              <w:fldChar w:fldCharType="end"/>
            </w:r>
          </w:hyperlink>
        </w:p>
        <w:p w14:paraId="090628DB" w14:textId="77777777" w:rsidR="009274E7" w:rsidRDefault="00535384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lang w:val="es-MX" w:eastAsia="es-MX"/>
            </w:rPr>
          </w:pPr>
          <w:hyperlink w:anchor="_Toc440456501" w:history="1">
            <w:r w:rsidR="009274E7" w:rsidRPr="00673E96">
              <w:rPr>
                <w:rStyle w:val="Hyperlink"/>
                <w:noProof/>
              </w:rPr>
              <w:t>Mesas de Investigación Grupo E</w:t>
            </w:r>
            <w:r w:rsidR="009274E7">
              <w:rPr>
                <w:noProof/>
                <w:webHidden/>
              </w:rPr>
              <w:tab/>
            </w:r>
            <w:r w:rsidR="009274E7">
              <w:rPr>
                <w:noProof/>
                <w:webHidden/>
              </w:rPr>
              <w:fldChar w:fldCharType="begin"/>
            </w:r>
            <w:r w:rsidR="009274E7">
              <w:rPr>
                <w:noProof/>
                <w:webHidden/>
              </w:rPr>
              <w:instrText xml:space="preserve"> PAGEREF _Toc440456501 \h </w:instrText>
            </w:r>
            <w:r w:rsidR="009274E7">
              <w:rPr>
                <w:noProof/>
                <w:webHidden/>
              </w:rPr>
            </w:r>
            <w:r w:rsidR="009274E7">
              <w:rPr>
                <w:noProof/>
                <w:webHidden/>
              </w:rPr>
              <w:fldChar w:fldCharType="separate"/>
            </w:r>
            <w:r w:rsidR="001C0F21">
              <w:rPr>
                <w:noProof/>
                <w:webHidden/>
              </w:rPr>
              <w:t>6</w:t>
            </w:r>
            <w:r w:rsidR="009274E7">
              <w:rPr>
                <w:noProof/>
                <w:webHidden/>
              </w:rPr>
              <w:fldChar w:fldCharType="end"/>
            </w:r>
          </w:hyperlink>
        </w:p>
        <w:p w14:paraId="4C5A1979" w14:textId="77777777" w:rsidR="009274E7" w:rsidRDefault="00535384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lang w:val="es-MX" w:eastAsia="es-MX"/>
            </w:rPr>
          </w:pPr>
          <w:hyperlink w:anchor="_Toc440456502" w:history="1">
            <w:r w:rsidR="009274E7" w:rsidRPr="00673E96">
              <w:rPr>
                <w:rStyle w:val="Hyperlink"/>
                <w:noProof/>
              </w:rPr>
              <w:t>UNAI Atención y Determinación Grupo F</w:t>
            </w:r>
            <w:r w:rsidR="009274E7">
              <w:rPr>
                <w:noProof/>
                <w:webHidden/>
              </w:rPr>
              <w:tab/>
            </w:r>
            <w:r w:rsidR="009274E7">
              <w:rPr>
                <w:noProof/>
                <w:webHidden/>
              </w:rPr>
              <w:fldChar w:fldCharType="begin"/>
            </w:r>
            <w:r w:rsidR="009274E7">
              <w:rPr>
                <w:noProof/>
                <w:webHidden/>
              </w:rPr>
              <w:instrText xml:space="preserve"> PAGEREF _Toc440456502 \h </w:instrText>
            </w:r>
            <w:r w:rsidR="009274E7">
              <w:rPr>
                <w:noProof/>
                <w:webHidden/>
              </w:rPr>
            </w:r>
            <w:r w:rsidR="009274E7">
              <w:rPr>
                <w:noProof/>
                <w:webHidden/>
              </w:rPr>
              <w:fldChar w:fldCharType="separate"/>
            </w:r>
            <w:r w:rsidR="001C0F21">
              <w:rPr>
                <w:noProof/>
                <w:webHidden/>
              </w:rPr>
              <w:t>7</w:t>
            </w:r>
            <w:r w:rsidR="009274E7">
              <w:rPr>
                <w:noProof/>
                <w:webHidden/>
              </w:rPr>
              <w:fldChar w:fldCharType="end"/>
            </w:r>
          </w:hyperlink>
        </w:p>
        <w:p w14:paraId="37900E79" w14:textId="77777777" w:rsidR="009274E7" w:rsidRDefault="00535384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lang w:val="es-MX" w:eastAsia="es-MX"/>
            </w:rPr>
          </w:pPr>
          <w:hyperlink w:anchor="_Toc440456503" w:history="1">
            <w:r w:rsidR="009274E7" w:rsidRPr="00673E96">
              <w:rPr>
                <w:rStyle w:val="Hyperlink"/>
                <w:noProof/>
              </w:rPr>
              <w:t>Mesas de Investigación Grupo G</w:t>
            </w:r>
            <w:r w:rsidR="009274E7">
              <w:rPr>
                <w:noProof/>
                <w:webHidden/>
              </w:rPr>
              <w:tab/>
            </w:r>
            <w:r w:rsidR="009274E7">
              <w:rPr>
                <w:noProof/>
                <w:webHidden/>
              </w:rPr>
              <w:fldChar w:fldCharType="begin"/>
            </w:r>
            <w:r w:rsidR="009274E7">
              <w:rPr>
                <w:noProof/>
                <w:webHidden/>
              </w:rPr>
              <w:instrText xml:space="preserve"> PAGEREF _Toc440456503 \h </w:instrText>
            </w:r>
            <w:r w:rsidR="009274E7">
              <w:rPr>
                <w:noProof/>
                <w:webHidden/>
              </w:rPr>
            </w:r>
            <w:r w:rsidR="009274E7">
              <w:rPr>
                <w:noProof/>
                <w:webHidden/>
              </w:rPr>
              <w:fldChar w:fldCharType="separate"/>
            </w:r>
            <w:r w:rsidR="001C0F21">
              <w:rPr>
                <w:noProof/>
                <w:webHidden/>
              </w:rPr>
              <w:t>7</w:t>
            </w:r>
            <w:r w:rsidR="009274E7">
              <w:rPr>
                <w:noProof/>
                <w:webHidden/>
              </w:rPr>
              <w:fldChar w:fldCharType="end"/>
            </w:r>
          </w:hyperlink>
        </w:p>
        <w:p w14:paraId="2C8817CB" w14:textId="77777777" w:rsidR="009274E7" w:rsidRDefault="00535384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lang w:val="es-MX" w:eastAsia="es-MX"/>
            </w:rPr>
          </w:pPr>
          <w:hyperlink w:anchor="_Toc440456504" w:history="1">
            <w:r w:rsidR="009274E7" w:rsidRPr="00673E96">
              <w:rPr>
                <w:rStyle w:val="Hyperlink"/>
                <w:noProof/>
              </w:rPr>
              <w:t>Mesas de Investigación Grupo H</w:t>
            </w:r>
            <w:r w:rsidR="009274E7">
              <w:rPr>
                <w:noProof/>
                <w:webHidden/>
              </w:rPr>
              <w:tab/>
            </w:r>
            <w:r w:rsidR="009274E7">
              <w:rPr>
                <w:noProof/>
                <w:webHidden/>
              </w:rPr>
              <w:fldChar w:fldCharType="begin"/>
            </w:r>
            <w:r w:rsidR="009274E7">
              <w:rPr>
                <w:noProof/>
                <w:webHidden/>
              </w:rPr>
              <w:instrText xml:space="preserve"> PAGEREF _Toc440456504 \h </w:instrText>
            </w:r>
            <w:r w:rsidR="009274E7">
              <w:rPr>
                <w:noProof/>
                <w:webHidden/>
              </w:rPr>
            </w:r>
            <w:r w:rsidR="009274E7">
              <w:rPr>
                <w:noProof/>
                <w:webHidden/>
              </w:rPr>
              <w:fldChar w:fldCharType="separate"/>
            </w:r>
            <w:r w:rsidR="001C0F21">
              <w:rPr>
                <w:noProof/>
                <w:webHidden/>
              </w:rPr>
              <w:t>8</w:t>
            </w:r>
            <w:r w:rsidR="009274E7">
              <w:rPr>
                <w:noProof/>
                <w:webHidden/>
              </w:rPr>
              <w:fldChar w:fldCharType="end"/>
            </w:r>
          </w:hyperlink>
        </w:p>
        <w:p w14:paraId="7C05866F" w14:textId="77777777" w:rsidR="009274E7" w:rsidRDefault="0053538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color w:val="auto"/>
              <w:sz w:val="22"/>
              <w:lang w:eastAsia="es-MX"/>
            </w:rPr>
          </w:pPr>
          <w:hyperlink w:anchor="_Toc440456505" w:history="1">
            <w:r w:rsidR="009274E7" w:rsidRPr="00673E96">
              <w:rPr>
                <w:rStyle w:val="Hyperlink"/>
                <w:noProof/>
              </w:rPr>
              <w:t>Aulas</w:t>
            </w:r>
            <w:r w:rsidR="009274E7">
              <w:rPr>
                <w:noProof/>
                <w:webHidden/>
              </w:rPr>
              <w:tab/>
            </w:r>
            <w:r w:rsidR="009274E7">
              <w:rPr>
                <w:noProof/>
                <w:webHidden/>
              </w:rPr>
              <w:fldChar w:fldCharType="begin"/>
            </w:r>
            <w:r w:rsidR="009274E7">
              <w:rPr>
                <w:noProof/>
                <w:webHidden/>
              </w:rPr>
              <w:instrText xml:space="preserve"> PAGEREF _Toc440456505 \h </w:instrText>
            </w:r>
            <w:r w:rsidR="009274E7">
              <w:rPr>
                <w:noProof/>
                <w:webHidden/>
              </w:rPr>
            </w:r>
            <w:r w:rsidR="009274E7">
              <w:rPr>
                <w:noProof/>
                <w:webHidden/>
              </w:rPr>
              <w:fldChar w:fldCharType="separate"/>
            </w:r>
            <w:r w:rsidR="001C0F21">
              <w:rPr>
                <w:noProof/>
                <w:webHidden/>
              </w:rPr>
              <w:t>9</w:t>
            </w:r>
            <w:r w:rsidR="009274E7">
              <w:rPr>
                <w:noProof/>
                <w:webHidden/>
              </w:rPr>
              <w:fldChar w:fldCharType="end"/>
            </w:r>
          </w:hyperlink>
        </w:p>
        <w:p w14:paraId="7B03394C" w14:textId="77777777" w:rsidR="009274E7" w:rsidRDefault="00535384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lang w:val="es-MX" w:eastAsia="es-MX"/>
            </w:rPr>
          </w:pPr>
          <w:hyperlink w:anchor="_Toc440456506" w:history="1">
            <w:r w:rsidR="009274E7" w:rsidRPr="00673E96">
              <w:rPr>
                <w:rStyle w:val="Hyperlink"/>
                <w:noProof/>
              </w:rPr>
              <w:t>Calendario Aula Tuxtla Gutiérrez</w:t>
            </w:r>
            <w:r w:rsidR="009274E7">
              <w:rPr>
                <w:noProof/>
                <w:webHidden/>
              </w:rPr>
              <w:tab/>
            </w:r>
            <w:r w:rsidR="009274E7">
              <w:rPr>
                <w:noProof/>
                <w:webHidden/>
              </w:rPr>
              <w:fldChar w:fldCharType="begin"/>
            </w:r>
            <w:r w:rsidR="009274E7">
              <w:rPr>
                <w:noProof/>
                <w:webHidden/>
              </w:rPr>
              <w:instrText xml:space="preserve"> PAGEREF _Toc440456506 \h </w:instrText>
            </w:r>
            <w:r w:rsidR="009274E7">
              <w:rPr>
                <w:noProof/>
                <w:webHidden/>
              </w:rPr>
            </w:r>
            <w:r w:rsidR="009274E7">
              <w:rPr>
                <w:noProof/>
                <w:webHidden/>
              </w:rPr>
              <w:fldChar w:fldCharType="separate"/>
            </w:r>
            <w:r w:rsidR="001C0F21">
              <w:rPr>
                <w:noProof/>
                <w:webHidden/>
              </w:rPr>
              <w:t>9</w:t>
            </w:r>
            <w:r w:rsidR="009274E7">
              <w:rPr>
                <w:noProof/>
                <w:webHidden/>
              </w:rPr>
              <w:fldChar w:fldCharType="end"/>
            </w:r>
          </w:hyperlink>
        </w:p>
        <w:p w14:paraId="45BA04E1" w14:textId="77777777" w:rsidR="009274E7" w:rsidRDefault="00535384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lang w:val="es-MX" w:eastAsia="es-MX"/>
            </w:rPr>
          </w:pPr>
          <w:hyperlink w:anchor="_Toc440456507" w:history="1">
            <w:r w:rsidR="009274E7" w:rsidRPr="00673E96">
              <w:rPr>
                <w:rStyle w:val="Hyperlink"/>
                <w:noProof/>
              </w:rPr>
              <w:t>Calendario Aula en Tapachula</w:t>
            </w:r>
            <w:r w:rsidR="009274E7">
              <w:rPr>
                <w:noProof/>
                <w:webHidden/>
              </w:rPr>
              <w:tab/>
            </w:r>
            <w:r w:rsidR="009274E7">
              <w:rPr>
                <w:noProof/>
                <w:webHidden/>
              </w:rPr>
              <w:fldChar w:fldCharType="begin"/>
            </w:r>
            <w:r w:rsidR="009274E7">
              <w:rPr>
                <w:noProof/>
                <w:webHidden/>
              </w:rPr>
              <w:instrText xml:space="preserve"> PAGEREF _Toc440456507 \h </w:instrText>
            </w:r>
            <w:r w:rsidR="009274E7">
              <w:rPr>
                <w:noProof/>
                <w:webHidden/>
              </w:rPr>
            </w:r>
            <w:r w:rsidR="009274E7">
              <w:rPr>
                <w:noProof/>
                <w:webHidden/>
              </w:rPr>
              <w:fldChar w:fldCharType="separate"/>
            </w:r>
            <w:r w:rsidR="001C0F21">
              <w:rPr>
                <w:noProof/>
                <w:webHidden/>
              </w:rPr>
              <w:t>10</w:t>
            </w:r>
            <w:r w:rsidR="009274E7">
              <w:rPr>
                <w:noProof/>
                <w:webHidden/>
              </w:rPr>
              <w:fldChar w:fldCharType="end"/>
            </w:r>
          </w:hyperlink>
        </w:p>
        <w:p w14:paraId="0C5A17B7" w14:textId="77777777" w:rsidR="009274E7" w:rsidRDefault="00535384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lang w:val="es-MX" w:eastAsia="es-MX"/>
            </w:rPr>
          </w:pPr>
          <w:hyperlink w:anchor="_Toc440456508" w:history="1">
            <w:r w:rsidR="009274E7" w:rsidRPr="00673E96">
              <w:rPr>
                <w:rStyle w:val="Hyperlink"/>
                <w:noProof/>
              </w:rPr>
              <w:t>Calendario Aula en San Cristóbal de las Casas</w:t>
            </w:r>
            <w:r w:rsidR="009274E7">
              <w:rPr>
                <w:noProof/>
                <w:webHidden/>
              </w:rPr>
              <w:tab/>
            </w:r>
            <w:r w:rsidR="009274E7">
              <w:rPr>
                <w:noProof/>
                <w:webHidden/>
              </w:rPr>
              <w:fldChar w:fldCharType="begin"/>
            </w:r>
            <w:r w:rsidR="009274E7">
              <w:rPr>
                <w:noProof/>
                <w:webHidden/>
              </w:rPr>
              <w:instrText xml:space="preserve"> PAGEREF _Toc440456508 \h </w:instrText>
            </w:r>
            <w:r w:rsidR="009274E7">
              <w:rPr>
                <w:noProof/>
                <w:webHidden/>
              </w:rPr>
            </w:r>
            <w:r w:rsidR="009274E7">
              <w:rPr>
                <w:noProof/>
                <w:webHidden/>
              </w:rPr>
              <w:fldChar w:fldCharType="separate"/>
            </w:r>
            <w:r w:rsidR="001C0F21">
              <w:rPr>
                <w:noProof/>
                <w:webHidden/>
              </w:rPr>
              <w:t>10</w:t>
            </w:r>
            <w:r w:rsidR="009274E7">
              <w:rPr>
                <w:noProof/>
                <w:webHidden/>
              </w:rPr>
              <w:fldChar w:fldCharType="end"/>
            </w:r>
          </w:hyperlink>
        </w:p>
        <w:p w14:paraId="774C7123" w14:textId="77777777" w:rsidR="00A63AA4" w:rsidRPr="00BE5EB3" w:rsidRDefault="007254ED">
          <w:r w:rsidRPr="00BE5EB3">
            <w:rPr>
              <w:color w:val="1F4E79" w:themeColor="accent1" w:themeShade="80"/>
            </w:rPr>
            <w:fldChar w:fldCharType="end"/>
          </w:r>
        </w:p>
      </w:sdtContent>
    </w:sdt>
    <w:p w14:paraId="4A9D4B9E" w14:textId="77777777" w:rsidR="00EE2FFB" w:rsidRPr="00BE5EB3" w:rsidRDefault="00EE2FFB" w:rsidP="00EE2FFB"/>
    <w:p w14:paraId="0F6AC8A3" w14:textId="77777777" w:rsidR="00EE2FFB" w:rsidRDefault="00EE2FFB" w:rsidP="00EE2FFB"/>
    <w:p w14:paraId="0E9FDFB2" w14:textId="77777777" w:rsidR="00C5646B" w:rsidRDefault="00C5646B" w:rsidP="00EE2FFB"/>
    <w:p w14:paraId="26557845" w14:textId="77777777" w:rsidR="00C5646B" w:rsidRDefault="00C5646B" w:rsidP="00EE2FFB"/>
    <w:p w14:paraId="37F3C948" w14:textId="77777777" w:rsidR="00C5646B" w:rsidRDefault="00C5646B" w:rsidP="00EE2FFB"/>
    <w:p w14:paraId="1E7D9D4F" w14:textId="77777777" w:rsidR="00C5646B" w:rsidRDefault="00C5646B" w:rsidP="00EE2FFB"/>
    <w:p w14:paraId="5408A47C" w14:textId="77777777" w:rsidR="00C5646B" w:rsidRDefault="00C5646B" w:rsidP="00EE2FFB"/>
    <w:p w14:paraId="6A9AF925" w14:textId="77777777" w:rsidR="00C5646B" w:rsidRDefault="00C5646B" w:rsidP="00EE2FFB"/>
    <w:p w14:paraId="5654E0F3" w14:textId="77777777" w:rsidR="00F16F27" w:rsidRPr="00BE5EB3" w:rsidRDefault="005B0F6E" w:rsidP="00AD1B3E">
      <w:pPr>
        <w:pStyle w:val="Heading1"/>
      </w:pPr>
      <w:bookmarkStart w:id="0" w:name="_Toc440456495"/>
      <w:r w:rsidRPr="00BE5EB3">
        <w:lastRenderedPageBreak/>
        <w:t>I</w:t>
      </w:r>
      <w:r w:rsidR="00E6523F" w:rsidRPr="00BE5EB3">
        <w:t>ntroducción</w:t>
      </w:r>
      <w:bookmarkEnd w:id="0"/>
    </w:p>
    <w:p w14:paraId="1146A252" w14:textId="77777777" w:rsidR="00E6523F" w:rsidRPr="00BE5EB3" w:rsidRDefault="00262A62" w:rsidP="00E6523F">
      <w:r w:rsidRPr="00BE5EB3">
        <w:t xml:space="preserve">Como parte de la puesta en operación del sistema </w:t>
      </w:r>
      <w:proofErr w:type="spellStart"/>
      <w:r w:rsidRPr="00BE5EB3">
        <w:t>Justici</w:t>
      </w:r>
      <w:proofErr w:type="spellEnd"/>
      <w:r w:rsidRPr="00BE5EB3">
        <w:t>@.Net, se tiene la fase de capacitación a usuarios finales</w:t>
      </w:r>
      <w:r w:rsidR="00891958" w:rsidRPr="00BE5EB3">
        <w:t xml:space="preserve"> para el arranque del modelo </w:t>
      </w:r>
      <w:r w:rsidR="00D24EB1">
        <w:t>de gestión transitorio</w:t>
      </w:r>
      <w:r w:rsidRPr="00BE5EB3">
        <w:t>,  durante la cual, el objetivo principa</w:t>
      </w:r>
      <w:r w:rsidR="00891958" w:rsidRPr="00BE5EB3">
        <w:t>l es, mediante un curso 100% prá</w:t>
      </w:r>
      <w:r w:rsidRPr="00BE5EB3">
        <w:t xml:space="preserve">ctico transmitir a los operadores los conocimientos necesarios para el uso de la herramienta como parte de su operación diaria. </w:t>
      </w:r>
    </w:p>
    <w:p w14:paraId="5DCDE7AC" w14:textId="77777777" w:rsidR="00262A62" w:rsidRPr="00BE5EB3" w:rsidRDefault="00262A62" w:rsidP="00E6523F">
      <w:r w:rsidRPr="00BE5EB3">
        <w:t xml:space="preserve">La capacitación se enfoca en los temas principales por rol, y se agrupan según las necesidades de la sede. </w:t>
      </w:r>
    </w:p>
    <w:p w14:paraId="3F3DA10E" w14:textId="77777777" w:rsidR="00262A62" w:rsidRPr="00BE5EB3" w:rsidRDefault="00262A62" w:rsidP="00E6523F">
      <w:r w:rsidRPr="00BE5EB3">
        <w:t xml:space="preserve">El presente documento, muestra el plan a seguir </w:t>
      </w:r>
      <w:r w:rsidR="00C53530" w:rsidRPr="00BE5EB3">
        <w:t xml:space="preserve">propuesto </w:t>
      </w:r>
      <w:r w:rsidRPr="00BE5EB3">
        <w:t>para capacitar las sedes</w:t>
      </w:r>
      <w:r w:rsidR="00032240" w:rsidRPr="00BE5EB3">
        <w:t>,</w:t>
      </w:r>
      <w:r w:rsidR="000C5C3D" w:rsidRPr="00BE5EB3">
        <w:t xml:space="preserve"> subsedes</w:t>
      </w:r>
      <w:r w:rsidR="00032240" w:rsidRPr="00BE5EB3">
        <w:t xml:space="preserve"> y/o agencias</w:t>
      </w:r>
      <w:r w:rsidR="00D141D5" w:rsidRPr="00BE5EB3">
        <w:t xml:space="preserve"> </w:t>
      </w:r>
      <w:r w:rsidR="00B352BD" w:rsidRPr="00BE5EB3">
        <w:t>correspondientes</w:t>
      </w:r>
      <w:r w:rsidR="006C6E5E" w:rsidRPr="00BE5EB3">
        <w:t>,</w:t>
      </w:r>
      <w:r w:rsidRPr="00BE5EB3">
        <w:t xml:space="preserve"> identificando </w:t>
      </w:r>
      <w:r w:rsidR="00AA4990" w:rsidRPr="00BE5EB3">
        <w:t>los siguientes módulo</w:t>
      </w:r>
      <w:r w:rsidR="000A51B4" w:rsidRPr="00BE5EB3">
        <w:t>s</w:t>
      </w:r>
      <w:r w:rsidR="00C53530" w:rsidRPr="00BE5EB3">
        <w:t xml:space="preserve"> que engloban</w:t>
      </w:r>
      <w:r w:rsidRPr="00BE5EB3">
        <w:t xml:space="preserve"> los roles existentes:</w:t>
      </w:r>
    </w:p>
    <w:p w14:paraId="3A585B52" w14:textId="77777777" w:rsidR="00620F42" w:rsidRPr="00BE5EB3" w:rsidRDefault="00620F42" w:rsidP="00E6523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0"/>
      </w:tblGrid>
      <w:tr w:rsidR="004F370F" w:rsidRPr="00BE5EB3" w14:paraId="16CE1077" w14:textId="77777777" w:rsidTr="009274E7">
        <w:tc>
          <w:tcPr>
            <w:tcW w:w="7380" w:type="dxa"/>
          </w:tcPr>
          <w:p w14:paraId="6AB42C55" w14:textId="77777777" w:rsidR="004F370F" w:rsidRPr="00BE5EB3" w:rsidRDefault="004F370F" w:rsidP="003306FB">
            <w:pPr>
              <w:rPr>
                <w:b/>
              </w:rPr>
            </w:pPr>
            <w:r w:rsidRPr="00BE5EB3">
              <w:rPr>
                <w:b/>
              </w:rPr>
              <w:t xml:space="preserve">Modelo </w:t>
            </w:r>
            <w:r>
              <w:rPr>
                <w:b/>
              </w:rPr>
              <w:t>Transitorio</w:t>
            </w:r>
          </w:p>
          <w:p w14:paraId="1D15A707" w14:textId="77777777" w:rsidR="004F370F" w:rsidRPr="00BE5EB3" w:rsidRDefault="009274E7" w:rsidP="003306FB">
            <w:pPr>
              <w:pStyle w:val="ListParagraph"/>
              <w:numPr>
                <w:ilvl w:val="0"/>
                <w:numId w:val="1"/>
              </w:numPr>
            </w:pPr>
            <w:r>
              <w:t xml:space="preserve">Unidad de Investigación y Litigación </w:t>
            </w:r>
          </w:p>
          <w:p w14:paraId="62B56B77" w14:textId="77777777" w:rsidR="009274E7" w:rsidRDefault="009274E7" w:rsidP="006629FC">
            <w:pPr>
              <w:pStyle w:val="ListParagraph"/>
              <w:numPr>
                <w:ilvl w:val="1"/>
                <w:numId w:val="1"/>
              </w:numPr>
            </w:pPr>
            <w:r>
              <w:t>Subdelegado de Procedimientos y Procesos</w:t>
            </w:r>
          </w:p>
          <w:p w14:paraId="64E8AFB6" w14:textId="77777777" w:rsidR="004F370F" w:rsidRPr="00BE5EB3" w:rsidRDefault="009274E7" w:rsidP="006629FC">
            <w:pPr>
              <w:pStyle w:val="ListParagraph"/>
              <w:numPr>
                <w:ilvl w:val="1"/>
                <w:numId w:val="1"/>
              </w:numPr>
            </w:pPr>
            <w:r>
              <w:t xml:space="preserve">AMPF </w:t>
            </w:r>
          </w:p>
          <w:p w14:paraId="4DA9C025" w14:textId="77777777" w:rsidR="004F370F" w:rsidRDefault="004F370F" w:rsidP="003306FB">
            <w:pPr>
              <w:pStyle w:val="ListParagraph"/>
              <w:numPr>
                <w:ilvl w:val="1"/>
                <w:numId w:val="1"/>
              </w:numPr>
            </w:pPr>
            <w:r w:rsidRPr="00BE5EB3">
              <w:t>Oficial Ministerial</w:t>
            </w:r>
          </w:p>
          <w:p w14:paraId="043D1BEB" w14:textId="77777777" w:rsidR="004F370F" w:rsidRPr="00BE5EB3" w:rsidRDefault="004F370F" w:rsidP="003306FB">
            <w:pPr>
              <w:pStyle w:val="ListParagraph"/>
              <w:numPr>
                <w:ilvl w:val="1"/>
                <w:numId w:val="1"/>
              </w:numPr>
            </w:pPr>
            <w:r>
              <w:t>Auxiliar Administrativo</w:t>
            </w:r>
          </w:p>
          <w:p w14:paraId="3764BCFF" w14:textId="77777777" w:rsidR="004F370F" w:rsidRPr="00BE5EB3" w:rsidRDefault="004F370F" w:rsidP="003306FB">
            <w:pPr>
              <w:pStyle w:val="ListParagraph"/>
              <w:numPr>
                <w:ilvl w:val="0"/>
                <w:numId w:val="1"/>
              </w:numPr>
            </w:pPr>
            <w:r w:rsidRPr="00BE5EB3">
              <w:t>UNAI</w:t>
            </w:r>
          </w:p>
          <w:p w14:paraId="2EB34613" w14:textId="77777777" w:rsidR="004F370F" w:rsidRPr="00BE5EB3" w:rsidRDefault="004F370F" w:rsidP="003306FB">
            <w:pPr>
              <w:pStyle w:val="ListParagraph"/>
              <w:numPr>
                <w:ilvl w:val="1"/>
                <w:numId w:val="1"/>
              </w:numPr>
            </w:pPr>
            <w:r w:rsidRPr="00BE5EB3">
              <w:t>Atención al Publico</w:t>
            </w:r>
          </w:p>
          <w:p w14:paraId="2E940CA9" w14:textId="77777777" w:rsidR="004F370F" w:rsidRPr="00BE5EB3" w:rsidRDefault="009274E7" w:rsidP="003306FB">
            <w:pPr>
              <w:pStyle w:val="ListParagraph"/>
              <w:numPr>
                <w:ilvl w:val="1"/>
                <w:numId w:val="1"/>
              </w:numPr>
            </w:pPr>
            <w:r>
              <w:t>AMPF</w:t>
            </w:r>
            <w:r w:rsidR="004F370F" w:rsidRPr="00BE5EB3">
              <w:t xml:space="preserve"> Supervisor</w:t>
            </w:r>
          </w:p>
          <w:p w14:paraId="00B68D5C" w14:textId="77777777" w:rsidR="004F370F" w:rsidRPr="00BE5EB3" w:rsidRDefault="004F370F" w:rsidP="003306FB">
            <w:pPr>
              <w:pStyle w:val="ListParagraph"/>
              <w:numPr>
                <w:ilvl w:val="1"/>
                <w:numId w:val="1"/>
              </w:numPr>
            </w:pPr>
            <w:r w:rsidRPr="00BE5EB3">
              <w:t>Oficial Ministerial</w:t>
            </w:r>
          </w:p>
          <w:p w14:paraId="7659AD5A" w14:textId="77777777" w:rsidR="004F370F" w:rsidRDefault="009274E7" w:rsidP="00C5646B">
            <w:pPr>
              <w:pStyle w:val="ListParagraph"/>
              <w:numPr>
                <w:ilvl w:val="1"/>
                <w:numId w:val="1"/>
              </w:numPr>
            </w:pPr>
            <w:r>
              <w:t>AMPF</w:t>
            </w:r>
            <w:r w:rsidR="004F370F" w:rsidRPr="00BE5EB3">
              <w:t xml:space="preserve"> Orientador</w:t>
            </w:r>
          </w:p>
          <w:p w14:paraId="695C58F8" w14:textId="77777777" w:rsidR="009274E7" w:rsidRPr="00BE5EB3" w:rsidRDefault="009274E7" w:rsidP="00C5646B">
            <w:pPr>
              <w:pStyle w:val="ListParagraph"/>
              <w:numPr>
                <w:ilvl w:val="1"/>
                <w:numId w:val="1"/>
              </w:numPr>
            </w:pPr>
            <w:r>
              <w:t>Auxiliares Administrativos</w:t>
            </w:r>
          </w:p>
        </w:tc>
      </w:tr>
    </w:tbl>
    <w:p w14:paraId="7A5A6E0F" w14:textId="77777777" w:rsidR="00C5646B" w:rsidRDefault="00C5646B" w:rsidP="008D3EB0"/>
    <w:p w14:paraId="7A3D2491" w14:textId="77777777" w:rsidR="00C5646B" w:rsidRDefault="00C5646B">
      <w:pPr>
        <w:jc w:val="left"/>
        <w:rPr>
          <w:rFonts w:ascii="Segoe UI Light" w:eastAsiaTheme="majorEastAsia" w:hAnsi="Segoe UI Light" w:cstheme="majorBidi"/>
          <w:b/>
          <w:color w:val="2E74B5" w:themeColor="accent1" w:themeShade="BF"/>
          <w:sz w:val="40"/>
          <w:szCs w:val="32"/>
        </w:rPr>
      </w:pPr>
      <w:r>
        <w:br w:type="page"/>
      </w:r>
    </w:p>
    <w:p w14:paraId="16B0B6E7" w14:textId="77777777" w:rsidR="00A46BF4" w:rsidRPr="00BE5EB3" w:rsidRDefault="001C0F21" w:rsidP="00AD1B3E">
      <w:pPr>
        <w:pStyle w:val="Heading1"/>
      </w:pPr>
      <w:r>
        <w:lastRenderedPageBreak/>
        <w:t>&lt;&lt;Delegación&gt;&gt;</w:t>
      </w:r>
    </w:p>
    <w:p w14:paraId="146588DF" w14:textId="77777777" w:rsidR="002A029B" w:rsidRPr="00BE5EB3" w:rsidRDefault="00AA4990" w:rsidP="002A029B">
      <w:r w:rsidRPr="00BE5EB3">
        <w:t>S</w:t>
      </w:r>
      <w:r w:rsidR="002A029B" w:rsidRPr="00BE5EB3">
        <w:t xml:space="preserve">e contemplan </w:t>
      </w:r>
      <w:r w:rsidR="00B352BD" w:rsidRPr="00BE5EB3">
        <w:t>los</w:t>
      </w:r>
      <w:r w:rsidR="002A029B" w:rsidRPr="00BE5EB3">
        <w:t xml:space="preserve"> siguientes usuarios para </w:t>
      </w:r>
      <w:r w:rsidRPr="00BE5EB3">
        <w:t xml:space="preserve">recibir </w:t>
      </w:r>
      <w:r w:rsidR="002A029B" w:rsidRPr="00BE5EB3">
        <w:t>capacitación</w:t>
      </w:r>
      <w:r w:rsidR="00B352BD" w:rsidRPr="00BE5EB3">
        <w:t>,</w:t>
      </w:r>
      <w:r w:rsidR="002A029B" w:rsidRPr="00BE5EB3">
        <w:t xml:space="preserve"> distribuidos en los siguientes grupos.</w:t>
      </w:r>
    </w:p>
    <w:p w14:paraId="16409B65" w14:textId="77777777" w:rsidR="008E5182" w:rsidRPr="00BE5EB3" w:rsidRDefault="008E5182" w:rsidP="008E5182">
      <w:pPr>
        <w:pStyle w:val="Heading2"/>
      </w:pPr>
      <w:bookmarkStart w:id="1" w:name="_Toc425342901"/>
      <w:bookmarkStart w:id="2" w:name="_Toc440456497"/>
      <w:commentRangeStart w:id="3"/>
      <w:r w:rsidRPr="009274E7">
        <w:rPr>
          <w:highlight w:val="yellow"/>
        </w:rPr>
        <w:t>UNAI Atención y Determinación</w:t>
      </w:r>
      <w:r w:rsidR="00AD1B3E" w:rsidRPr="009274E7">
        <w:rPr>
          <w:highlight w:val="yellow"/>
        </w:rPr>
        <w:t xml:space="preserve"> Grupo A</w:t>
      </w:r>
      <w:bookmarkEnd w:id="2"/>
      <w:commentRangeEnd w:id="3"/>
      <w:r w:rsidR="009668BD">
        <w:rPr>
          <w:rStyle w:val="CommentReference"/>
          <w:rFonts w:ascii="Segoe UI" w:eastAsiaTheme="minorHAnsi" w:hAnsi="Segoe UI" w:cstheme="minorBidi"/>
          <w:b w:val="0"/>
          <w:color w:val="auto"/>
        </w:rPr>
        <w:commentReference w:id="3"/>
      </w:r>
    </w:p>
    <w:tbl>
      <w:tblPr>
        <w:tblStyle w:val="GridTable1Light-Accent1"/>
        <w:tblW w:w="9356" w:type="dxa"/>
        <w:tblLook w:val="04A0" w:firstRow="1" w:lastRow="0" w:firstColumn="1" w:lastColumn="0" w:noHBand="0" w:noVBand="1"/>
      </w:tblPr>
      <w:tblGrid>
        <w:gridCol w:w="699"/>
        <w:gridCol w:w="2131"/>
        <w:gridCol w:w="3261"/>
        <w:gridCol w:w="3265"/>
      </w:tblGrid>
      <w:tr w:rsidR="00EF4539" w:rsidRPr="00D74459" w14:paraId="67452DC6" w14:textId="77777777" w:rsidTr="00D74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noWrap/>
            <w:hideMark/>
          </w:tcPr>
          <w:p w14:paraId="47963700" w14:textId="77777777" w:rsidR="00EF4539" w:rsidRPr="00D74459" w:rsidRDefault="00EF4539" w:rsidP="00EF4539">
            <w:pPr>
              <w:jc w:val="left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proofErr w:type="spellStart"/>
            <w:r w:rsidRPr="00D74459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Cant</w:t>
            </w:r>
            <w:proofErr w:type="spellEnd"/>
          </w:p>
        </w:tc>
        <w:tc>
          <w:tcPr>
            <w:tcW w:w="2131" w:type="dxa"/>
            <w:noWrap/>
            <w:hideMark/>
          </w:tcPr>
          <w:p w14:paraId="68C8D583" w14:textId="77777777" w:rsidR="00EF4539" w:rsidRPr="00D74459" w:rsidRDefault="00EF4539" w:rsidP="00EF453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Sede</w:t>
            </w:r>
          </w:p>
        </w:tc>
        <w:tc>
          <w:tcPr>
            <w:tcW w:w="3261" w:type="dxa"/>
            <w:noWrap/>
            <w:hideMark/>
          </w:tcPr>
          <w:p w14:paraId="7BB3EC9C" w14:textId="77777777" w:rsidR="00EF4539" w:rsidRPr="00D74459" w:rsidRDefault="00EF4539" w:rsidP="00EF453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Nombre</w:t>
            </w:r>
          </w:p>
        </w:tc>
        <w:tc>
          <w:tcPr>
            <w:tcW w:w="3265" w:type="dxa"/>
            <w:noWrap/>
            <w:hideMark/>
          </w:tcPr>
          <w:p w14:paraId="40891DB3" w14:textId="77777777" w:rsidR="00EF4539" w:rsidRPr="00D74459" w:rsidRDefault="00EF4539" w:rsidP="00EF453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Rol</w:t>
            </w:r>
          </w:p>
        </w:tc>
      </w:tr>
      <w:tr w:rsidR="00D74459" w:rsidRPr="00D74459" w14:paraId="3BBDA1A2" w14:textId="77777777" w:rsidTr="00D74459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hideMark/>
          </w:tcPr>
          <w:p w14:paraId="63F9E549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2131" w:type="dxa"/>
            <w:noWrap/>
          </w:tcPr>
          <w:p w14:paraId="04DE11FE" w14:textId="77777777" w:rsidR="00D74459" w:rsidRPr="00D74459" w:rsidRDefault="00D74459" w:rsidP="00D7445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Cs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Cs/>
                <w:color w:val="000000"/>
                <w:sz w:val="20"/>
                <w:szCs w:val="20"/>
                <w:lang w:eastAsia="es-MX"/>
              </w:rPr>
              <w:t>TUXTLA GUTIERREZ</w:t>
            </w:r>
          </w:p>
        </w:tc>
        <w:tc>
          <w:tcPr>
            <w:tcW w:w="3261" w:type="dxa"/>
          </w:tcPr>
          <w:p w14:paraId="5664E309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ARGUELLO RAMOS CARLOS ENRIQUE</w:t>
            </w:r>
          </w:p>
        </w:tc>
        <w:tc>
          <w:tcPr>
            <w:tcW w:w="3265" w:type="dxa"/>
            <w:noWrap/>
          </w:tcPr>
          <w:p w14:paraId="7766BF16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FISCAL EJECUTIVO ADJUNTO</w:t>
            </w:r>
          </w:p>
        </w:tc>
      </w:tr>
      <w:tr w:rsidR="00D74459" w:rsidRPr="00D74459" w14:paraId="781D1E48" w14:textId="77777777" w:rsidTr="00D74459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hideMark/>
          </w:tcPr>
          <w:p w14:paraId="74EE9A64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2131" w:type="dxa"/>
            <w:noWrap/>
          </w:tcPr>
          <w:p w14:paraId="00A5E6AB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eastAsia="Times New Roman" w:hAnsiTheme="minorHAnsi" w:cs="Times New Roman"/>
                <w:bCs/>
                <w:color w:val="000000"/>
                <w:sz w:val="20"/>
                <w:szCs w:val="20"/>
                <w:lang w:eastAsia="es-MX"/>
              </w:rPr>
              <w:t>TUXTLA GUTIERREZ</w:t>
            </w:r>
          </w:p>
        </w:tc>
        <w:tc>
          <w:tcPr>
            <w:tcW w:w="3261" w:type="dxa"/>
          </w:tcPr>
          <w:p w14:paraId="778ED6CE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RAMOS MEJIA REBECA</w:t>
            </w:r>
          </w:p>
        </w:tc>
        <w:tc>
          <w:tcPr>
            <w:tcW w:w="3265" w:type="dxa"/>
          </w:tcPr>
          <w:p w14:paraId="3DD38EE1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74459" w:rsidRPr="00D74459" w14:paraId="6912811A" w14:textId="77777777" w:rsidTr="00D74459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hideMark/>
          </w:tcPr>
          <w:p w14:paraId="101FBA7A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2131" w:type="dxa"/>
            <w:noWrap/>
          </w:tcPr>
          <w:p w14:paraId="2C4199C9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eastAsia="Times New Roman" w:hAnsiTheme="minorHAnsi" w:cs="Times New Roman"/>
                <w:bCs/>
                <w:color w:val="000000"/>
                <w:sz w:val="20"/>
                <w:szCs w:val="20"/>
                <w:lang w:eastAsia="es-MX"/>
              </w:rPr>
              <w:t>TUXTLA GUTIERREZ</w:t>
            </w:r>
          </w:p>
        </w:tc>
        <w:tc>
          <w:tcPr>
            <w:tcW w:w="3261" w:type="dxa"/>
          </w:tcPr>
          <w:p w14:paraId="6BB58816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GUILLEN CASTRO MAURICIO</w:t>
            </w:r>
          </w:p>
        </w:tc>
        <w:tc>
          <w:tcPr>
            <w:tcW w:w="3265" w:type="dxa"/>
          </w:tcPr>
          <w:p w14:paraId="2E32AC8E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JEFE POLIVALENTE ADMINISTRATIVO</w:t>
            </w:r>
          </w:p>
        </w:tc>
      </w:tr>
      <w:tr w:rsidR="00D74459" w:rsidRPr="00D74459" w14:paraId="154AF45C" w14:textId="77777777" w:rsidTr="00D74459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hideMark/>
          </w:tcPr>
          <w:p w14:paraId="05EFA129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2131" w:type="dxa"/>
            <w:noWrap/>
          </w:tcPr>
          <w:p w14:paraId="550645C9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eastAsia="Times New Roman" w:hAnsiTheme="minorHAnsi" w:cs="Times New Roman"/>
                <w:bCs/>
                <w:color w:val="000000"/>
                <w:sz w:val="20"/>
                <w:szCs w:val="20"/>
                <w:lang w:eastAsia="es-MX"/>
              </w:rPr>
              <w:t>TUXTLA GUTIERREZ</w:t>
            </w:r>
          </w:p>
        </w:tc>
        <w:tc>
          <w:tcPr>
            <w:tcW w:w="3261" w:type="dxa"/>
          </w:tcPr>
          <w:p w14:paraId="6CB00A15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SAN GERMAN AGUILAR MIGUEL ANGEL</w:t>
            </w:r>
          </w:p>
        </w:tc>
        <w:tc>
          <w:tcPr>
            <w:tcW w:w="3265" w:type="dxa"/>
          </w:tcPr>
          <w:p w14:paraId="387FAE35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FISCAL EJECUTIVO ASISTENTE POR DESIGNACION ESPECIAL</w:t>
            </w:r>
          </w:p>
        </w:tc>
      </w:tr>
      <w:tr w:rsidR="00D74459" w:rsidRPr="00D74459" w14:paraId="594A73E3" w14:textId="77777777" w:rsidTr="00D74459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hideMark/>
          </w:tcPr>
          <w:p w14:paraId="778D1D5F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2131" w:type="dxa"/>
            <w:noWrap/>
          </w:tcPr>
          <w:p w14:paraId="7BACCF4D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eastAsia="Times New Roman" w:hAnsiTheme="minorHAnsi" w:cs="Times New Roman"/>
                <w:bCs/>
                <w:color w:val="000000"/>
                <w:sz w:val="20"/>
                <w:szCs w:val="20"/>
                <w:lang w:eastAsia="es-MX"/>
              </w:rPr>
              <w:t>TUXTLA GUTIERREZ</w:t>
            </w:r>
          </w:p>
        </w:tc>
        <w:tc>
          <w:tcPr>
            <w:tcW w:w="3261" w:type="dxa"/>
          </w:tcPr>
          <w:p w14:paraId="2F99BEAD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JIMENEZ HERNANDEZ ANA BLANCA</w:t>
            </w:r>
          </w:p>
        </w:tc>
        <w:tc>
          <w:tcPr>
            <w:tcW w:w="3265" w:type="dxa"/>
          </w:tcPr>
          <w:p w14:paraId="3834B682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74459" w:rsidRPr="00D74459" w14:paraId="56BBD7B6" w14:textId="77777777" w:rsidTr="00D74459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184CC36E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2131" w:type="dxa"/>
            <w:noWrap/>
          </w:tcPr>
          <w:p w14:paraId="53F1FF05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eastAsia="Times New Roman" w:hAnsiTheme="minorHAnsi" w:cs="Times New Roman"/>
                <w:bCs/>
                <w:color w:val="000000"/>
                <w:sz w:val="20"/>
                <w:szCs w:val="20"/>
                <w:lang w:eastAsia="es-MX"/>
              </w:rPr>
              <w:t>TUXTLA GUTIERREZ</w:t>
            </w:r>
          </w:p>
        </w:tc>
        <w:tc>
          <w:tcPr>
            <w:tcW w:w="3261" w:type="dxa"/>
          </w:tcPr>
          <w:p w14:paraId="05D1352B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ZENTENO LOPEZ MARIA BEATRIZ</w:t>
            </w:r>
          </w:p>
        </w:tc>
        <w:tc>
          <w:tcPr>
            <w:tcW w:w="3265" w:type="dxa"/>
          </w:tcPr>
          <w:p w14:paraId="45F157A3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74459" w:rsidRPr="00D74459" w14:paraId="3DF8DCC5" w14:textId="77777777" w:rsidTr="00D74459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7F4F569A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2131" w:type="dxa"/>
            <w:noWrap/>
          </w:tcPr>
          <w:p w14:paraId="21BA4AF5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eastAsia="Times New Roman" w:hAnsiTheme="minorHAnsi" w:cs="Times New Roman"/>
                <w:bCs/>
                <w:color w:val="000000"/>
                <w:sz w:val="20"/>
                <w:szCs w:val="20"/>
                <w:lang w:eastAsia="es-MX"/>
              </w:rPr>
              <w:t>TUXTLA GUTIERREZ</w:t>
            </w:r>
          </w:p>
        </w:tc>
        <w:tc>
          <w:tcPr>
            <w:tcW w:w="3261" w:type="dxa"/>
          </w:tcPr>
          <w:p w14:paraId="02DA59F9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VEGA GUILLEN MIRTHA ELSIE</w:t>
            </w:r>
          </w:p>
        </w:tc>
        <w:tc>
          <w:tcPr>
            <w:tcW w:w="3265" w:type="dxa"/>
          </w:tcPr>
          <w:p w14:paraId="0DBA4515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FISCAL EJECUTIVO ASISTENTE POR DESIGNACION ESPECIAL</w:t>
            </w:r>
          </w:p>
        </w:tc>
      </w:tr>
      <w:tr w:rsidR="00D74459" w:rsidRPr="00D74459" w14:paraId="1DDA44F0" w14:textId="77777777" w:rsidTr="00D74459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0F3A4D82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  <w:t>8</w:t>
            </w:r>
          </w:p>
        </w:tc>
        <w:tc>
          <w:tcPr>
            <w:tcW w:w="2131" w:type="dxa"/>
            <w:noWrap/>
          </w:tcPr>
          <w:p w14:paraId="4ABC22D5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eastAsia="Times New Roman" w:hAnsiTheme="minorHAnsi" w:cs="Times New Roman"/>
                <w:bCs/>
                <w:color w:val="000000"/>
                <w:sz w:val="20"/>
                <w:szCs w:val="20"/>
                <w:lang w:eastAsia="es-MX"/>
              </w:rPr>
              <w:t>TUXTLA GUTIERREZ</w:t>
            </w:r>
          </w:p>
        </w:tc>
        <w:tc>
          <w:tcPr>
            <w:tcW w:w="3261" w:type="dxa"/>
          </w:tcPr>
          <w:p w14:paraId="2E911E78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GARCIA PEREZ CINAR BETUEL</w:t>
            </w:r>
          </w:p>
        </w:tc>
        <w:tc>
          <w:tcPr>
            <w:tcW w:w="3265" w:type="dxa"/>
          </w:tcPr>
          <w:p w14:paraId="104ABA50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74459" w:rsidRPr="00D74459" w14:paraId="19DD43C5" w14:textId="77777777" w:rsidTr="00D74459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14:paraId="599375AA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  <w:t>9</w:t>
            </w:r>
          </w:p>
        </w:tc>
        <w:tc>
          <w:tcPr>
            <w:tcW w:w="2131" w:type="dxa"/>
            <w:noWrap/>
          </w:tcPr>
          <w:p w14:paraId="0915E9BB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eastAsia="Times New Roman" w:hAnsiTheme="minorHAnsi" w:cs="Times New Roman"/>
                <w:bCs/>
                <w:color w:val="000000"/>
                <w:sz w:val="20"/>
                <w:szCs w:val="20"/>
                <w:lang w:eastAsia="es-MX"/>
              </w:rPr>
              <w:t>TUXTLA GUTIERREZ</w:t>
            </w:r>
          </w:p>
        </w:tc>
        <w:tc>
          <w:tcPr>
            <w:tcW w:w="3261" w:type="dxa"/>
          </w:tcPr>
          <w:p w14:paraId="28B45EC9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DOMINGUEZ HERNANDEZ FABIAN</w:t>
            </w:r>
          </w:p>
        </w:tc>
        <w:tc>
          <w:tcPr>
            <w:tcW w:w="3265" w:type="dxa"/>
          </w:tcPr>
          <w:p w14:paraId="2AA5132C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JEFE POLIVALENTE ADMINISTRATIVO</w:t>
            </w:r>
          </w:p>
        </w:tc>
      </w:tr>
    </w:tbl>
    <w:p w14:paraId="587DACAA" w14:textId="77777777" w:rsidR="002C2B68" w:rsidRPr="00BE5EB3" w:rsidRDefault="002C2B68" w:rsidP="002C2B68">
      <w:pPr>
        <w:pStyle w:val="Heading2"/>
      </w:pPr>
      <w:bookmarkStart w:id="4" w:name="_Toc425342905"/>
      <w:bookmarkStart w:id="5" w:name="_Toc440456498"/>
      <w:bookmarkEnd w:id="1"/>
      <w:r w:rsidRPr="00BE5EB3">
        <w:t xml:space="preserve">Mesas de Investigación </w:t>
      </w:r>
      <w:bookmarkEnd w:id="4"/>
      <w:r w:rsidR="000339DD">
        <w:t xml:space="preserve">Grupo </w:t>
      </w:r>
      <w:r w:rsidR="00AD1B3E">
        <w:t>B</w:t>
      </w:r>
      <w:bookmarkEnd w:id="5"/>
    </w:p>
    <w:tbl>
      <w:tblPr>
        <w:tblStyle w:val="GridTable1Light-Accent1"/>
        <w:tblW w:w="5304" w:type="pct"/>
        <w:tblLook w:val="04A0" w:firstRow="1" w:lastRow="0" w:firstColumn="1" w:lastColumn="0" w:noHBand="0" w:noVBand="1"/>
      </w:tblPr>
      <w:tblGrid>
        <w:gridCol w:w="596"/>
        <w:gridCol w:w="1807"/>
        <w:gridCol w:w="3545"/>
        <w:gridCol w:w="1135"/>
        <w:gridCol w:w="2835"/>
      </w:tblGrid>
      <w:tr w:rsidR="00AD1B3E" w:rsidRPr="00D74459" w14:paraId="17CCC453" w14:textId="77777777" w:rsidTr="00D74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" w:type="pct"/>
            <w:noWrap/>
            <w:hideMark/>
          </w:tcPr>
          <w:p w14:paraId="6855D643" w14:textId="77777777" w:rsidR="00AD1B3E" w:rsidRPr="00D74459" w:rsidRDefault="00AD1B3E" w:rsidP="00EF4539">
            <w:pPr>
              <w:jc w:val="left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proofErr w:type="spellStart"/>
            <w:r w:rsidRPr="00D74459">
              <w:rPr>
                <w:rFonts w:asciiTheme="minorHAnsi" w:eastAsia="Times New Roman" w:hAnsiTheme="minorHAnsi" w:cs="Times New Roman"/>
                <w:b w:val="0"/>
                <w:color w:val="000000"/>
                <w:sz w:val="20"/>
                <w:szCs w:val="20"/>
                <w:lang w:eastAsia="es-MX"/>
              </w:rPr>
              <w:t>Cant</w:t>
            </w:r>
            <w:proofErr w:type="spellEnd"/>
          </w:p>
        </w:tc>
        <w:tc>
          <w:tcPr>
            <w:tcW w:w="911" w:type="pct"/>
            <w:noWrap/>
            <w:hideMark/>
          </w:tcPr>
          <w:p w14:paraId="4009C6BF" w14:textId="77777777" w:rsidR="00AD1B3E" w:rsidRPr="00D74459" w:rsidRDefault="00AD1B3E" w:rsidP="00EF453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 w:val="0"/>
                <w:color w:val="000000"/>
                <w:sz w:val="20"/>
                <w:szCs w:val="20"/>
                <w:lang w:eastAsia="es-MX"/>
              </w:rPr>
              <w:t>Sede</w:t>
            </w:r>
          </w:p>
        </w:tc>
        <w:tc>
          <w:tcPr>
            <w:tcW w:w="1787" w:type="pct"/>
            <w:noWrap/>
            <w:hideMark/>
          </w:tcPr>
          <w:p w14:paraId="521A5145" w14:textId="77777777" w:rsidR="00AD1B3E" w:rsidRPr="00D74459" w:rsidRDefault="00AD1B3E" w:rsidP="00EF453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Nombre</w:t>
            </w:r>
          </w:p>
        </w:tc>
        <w:tc>
          <w:tcPr>
            <w:tcW w:w="572" w:type="pct"/>
            <w:noWrap/>
            <w:hideMark/>
          </w:tcPr>
          <w:p w14:paraId="56ACB3A2" w14:textId="77777777" w:rsidR="00AD1B3E" w:rsidRPr="00D74459" w:rsidRDefault="00AD1B3E" w:rsidP="00EF453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Agencia</w:t>
            </w:r>
          </w:p>
        </w:tc>
        <w:tc>
          <w:tcPr>
            <w:tcW w:w="1429" w:type="pct"/>
          </w:tcPr>
          <w:p w14:paraId="3A743973" w14:textId="77777777" w:rsidR="00AD1B3E" w:rsidRPr="00D74459" w:rsidRDefault="00AD1B3E" w:rsidP="00EF453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Rol</w:t>
            </w:r>
          </w:p>
        </w:tc>
      </w:tr>
      <w:tr w:rsidR="00D74459" w:rsidRPr="00D74459" w14:paraId="2CBA24B4" w14:textId="77777777" w:rsidTr="00D74459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" w:type="pct"/>
            <w:hideMark/>
          </w:tcPr>
          <w:p w14:paraId="25946BF0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911" w:type="pct"/>
            <w:noWrap/>
          </w:tcPr>
          <w:p w14:paraId="49FD8A1D" w14:textId="77777777" w:rsidR="00D74459" w:rsidRPr="00D74459" w:rsidRDefault="00D74459" w:rsidP="00D7445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87" w:type="pct"/>
          </w:tcPr>
          <w:p w14:paraId="1EA84FA8" w14:textId="77777777" w:rsidR="00D74459" w:rsidRPr="00D74459" w:rsidRDefault="00D74459" w:rsidP="00D7445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DIAZ COUTIÑO RAQUEL</w:t>
            </w:r>
          </w:p>
        </w:tc>
        <w:tc>
          <w:tcPr>
            <w:tcW w:w="572" w:type="pct"/>
            <w:noWrap/>
          </w:tcPr>
          <w:p w14:paraId="3A04A0B2" w14:textId="77777777" w:rsidR="00D74459" w:rsidRPr="00D74459" w:rsidRDefault="00D74459" w:rsidP="00D7445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TGZ-I</w:t>
            </w:r>
          </w:p>
        </w:tc>
        <w:tc>
          <w:tcPr>
            <w:tcW w:w="1429" w:type="pct"/>
          </w:tcPr>
          <w:p w14:paraId="5E959D23" w14:textId="77777777" w:rsidR="00D74459" w:rsidRPr="00D74459" w:rsidRDefault="00D74459" w:rsidP="00D7445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FISCAL EJECUTIVO ASISTENTE</w:t>
            </w:r>
          </w:p>
        </w:tc>
      </w:tr>
      <w:tr w:rsidR="00D74459" w:rsidRPr="00D74459" w14:paraId="10C3458C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" w:type="pct"/>
            <w:hideMark/>
          </w:tcPr>
          <w:p w14:paraId="7C1ED0D3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911" w:type="pct"/>
            <w:noWrap/>
          </w:tcPr>
          <w:p w14:paraId="453E1AC6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87" w:type="pct"/>
          </w:tcPr>
          <w:p w14:paraId="7A95FBF6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SOLORZANO MENDOZA ANILU</w:t>
            </w:r>
          </w:p>
        </w:tc>
        <w:tc>
          <w:tcPr>
            <w:tcW w:w="572" w:type="pct"/>
          </w:tcPr>
          <w:p w14:paraId="66F00AFE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TGZ-I</w:t>
            </w:r>
          </w:p>
        </w:tc>
        <w:tc>
          <w:tcPr>
            <w:tcW w:w="1429" w:type="pct"/>
          </w:tcPr>
          <w:p w14:paraId="21E2B194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74459" w:rsidRPr="00D74459" w14:paraId="58E05C56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" w:type="pct"/>
            <w:hideMark/>
          </w:tcPr>
          <w:p w14:paraId="2E4FC9FA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911" w:type="pct"/>
            <w:noWrap/>
          </w:tcPr>
          <w:p w14:paraId="4604458D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87" w:type="pct"/>
          </w:tcPr>
          <w:p w14:paraId="2CED01DF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PEREZ VILLANUEVA CESAR ARMANDO</w:t>
            </w:r>
          </w:p>
        </w:tc>
        <w:tc>
          <w:tcPr>
            <w:tcW w:w="572" w:type="pct"/>
          </w:tcPr>
          <w:p w14:paraId="1B6DA513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TGZ-II</w:t>
            </w:r>
          </w:p>
        </w:tc>
        <w:tc>
          <w:tcPr>
            <w:tcW w:w="1429" w:type="pct"/>
          </w:tcPr>
          <w:p w14:paraId="5862944E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FISCAL EJECUTIVO ASISTENTE POR DESIGNACION ESPECIAL</w:t>
            </w:r>
          </w:p>
        </w:tc>
      </w:tr>
      <w:tr w:rsidR="00D74459" w:rsidRPr="00D74459" w14:paraId="70F217D4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" w:type="pct"/>
            <w:hideMark/>
          </w:tcPr>
          <w:p w14:paraId="32432D94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911" w:type="pct"/>
            <w:noWrap/>
          </w:tcPr>
          <w:p w14:paraId="5638548A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87" w:type="pct"/>
          </w:tcPr>
          <w:p w14:paraId="4A1020CD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ALVAREZ MANUEL MONICA</w:t>
            </w:r>
          </w:p>
        </w:tc>
        <w:tc>
          <w:tcPr>
            <w:tcW w:w="572" w:type="pct"/>
          </w:tcPr>
          <w:p w14:paraId="67C73D2D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TGZ-II</w:t>
            </w:r>
          </w:p>
        </w:tc>
        <w:tc>
          <w:tcPr>
            <w:tcW w:w="1429" w:type="pct"/>
          </w:tcPr>
          <w:p w14:paraId="6182C5FB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74459" w:rsidRPr="00D74459" w14:paraId="45D3E8CA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" w:type="pct"/>
            <w:hideMark/>
          </w:tcPr>
          <w:p w14:paraId="12892491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911" w:type="pct"/>
            <w:noWrap/>
          </w:tcPr>
          <w:p w14:paraId="324C8E97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87" w:type="pct"/>
          </w:tcPr>
          <w:p w14:paraId="3E070E5F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OCHOA PEREYRA MARCO ANTONIO</w:t>
            </w:r>
          </w:p>
        </w:tc>
        <w:tc>
          <w:tcPr>
            <w:tcW w:w="572" w:type="pct"/>
          </w:tcPr>
          <w:p w14:paraId="2FBF3259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 xml:space="preserve"> TGZ-III</w:t>
            </w:r>
          </w:p>
        </w:tc>
        <w:tc>
          <w:tcPr>
            <w:tcW w:w="1429" w:type="pct"/>
          </w:tcPr>
          <w:p w14:paraId="54FB4005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FISCAL EJECUTIVO ASISTENTE POR DESIGNACION ESPECIAL</w:t>
            </w:r>
          </w:p>
        </w:tc>
      </w:tr>
      <w:tr w:rsidR="00D74459" w:rsidRPr="00D74459" w14:paraId="344FB90E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" w:type="pct"/>
            <w:hideMark/>
          </w:tcPr>
          <w:p w14:paraId="6D967994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911" w:type="pct"/>
            <w:noWrap/>
          </w:tcPr>
          <w:p w14:paraId="40C307B2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87" w:type="pct"/>
          </w:tcPr>
          <w:p w14:paraId="150B04EB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RAMIREZ CORZO LOPEZ FRANCISCO</w:t>
            </w:r>
          </w:p>
        </w:tc>
        <w:tc>
          <w:tcPr>
            <w:tcW w:w="572" w:type="pct"/>
          </w:tcPr>
          <w:p w14:paraId="62C86943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 xml:space="preserve"> TGZ-III</w:t>
            </w:r>
          </w:p>
        </w:tc>
        <w:tc>
          <w:tcPr>
            <w:tcW w:w="1429" w:type="pct"/>
          </w:tcPr>
          <w:p w14:paraId="3D7B0A87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74459" w:rsidRPr="00D74459" w14:paraId="1F8FE934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" w:type="pct"/>
            <w:hideMark/>
          </w:tcPr>
          <w:p w14:paraId="717B2A05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911" w:type="pct"/>
            <w:noWrap/>
          </w:tcPr>
          <w:p w14:paraId="1D07FD27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87" w:type="pct"/>
          </w:tcPr>
          <w:p w14:paraId="5687740B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VELASCO RUIZ BRIYIT</w:t>
            </w:r>
          </w:p>
        </w:tc>
        <w:tc>
          <w:tcPr>
            <w:tcW w:w="572" w:type="pct"/>
          </w:tcPr>
          <w:p w14:paraId="257BB0A6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TGZ-IV</w:t>
            </w:r>
          </w:p>
        </w:tc>
        <w:tc>
          <w:tcPr>
            <w:tcW w:w="1429" w:type="pct"/>
          </w:tcPr>
          <w:p w14:paraId="1534A44D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74459" w:rsidRPr="00D74459" w14:paraId="7F1B3D95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" w:type="pct"/>
            <w:hideMark/>
          </w:tcPr>
          <w:p w14:paraId="6EF23173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8</w:t>
            </w:r>
          </w:p>
        </w:tc>
        <w:tc>
          <w:tcPr>
            <w:tcW w:w="911" w:type="pct"/>
            <w:noWrap/>
          </w:tcPr>
          <w:p w14:paraId="5C600681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87" w:type="pct"/>
          </w:tcPr>
          <w:p w14:paraId="6AE67B45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FIGUEROA PANIAGUA LUIS ALBERTO</w:t>
            </w:r>
          </w:p>
        </w:tc>
        <w:tc>
          <w:tcPr>
            <w:tcW w:w="572" w:type="pct"/>
          </w:tcPr>
          <w:p w14:paraId="2714024D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TGZ-V</w:t>
            </w:r>
          </w:p>
        </w:tc>
        <w:tc>
          <w:tcPr>
            <w:tcW w:w="1429" w:type="pct"/>
          </w:tcPr>
          <w:p w14:paraId="45A8FDBE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74459" w:rsidRPr="00D74459" w14:paraId="016E8BC1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" w:type="pct"/>
            <w:hideMark/>
          </w:tcPr>
          <w:p w14:paraId="53167BFB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9</w:t>
            </w:r>
          </w:p>
        </w:tc>
        <w:tc>
          <w:tcPr>
            <w:tcW w:w="911" w:type="pct"/>
            <w:noWrap/>
          </w:tcPr>
          <w:p w14:paraId="209F39F5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87" w:type="pct"/>
          </w:tcPr>
          <w:p w14:paraId="177F2374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GOMEZ ROJAS WILSON HORACIO</w:t>
            </w:r>
          </w:p>
        </w:tc>
        <w:tc>
          <w:tcPr>
            <w:tcW w:w="572" w:type="pct"/>
          </w:tcPr>
          <w:p w14:paraId="037FDC81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TGZ-VI</w:t>
            </w:r>
          </w:p>
        </w:tc>
        <w:tc>
          <w:tcPr>
            <w:tcW w:w="1429" w:type="pct"/>
          </w:tcPr>
          <w:p w14:paraId="5B3AFFA7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74459" w:rsidRPr="00D74459" w14:paraId="222E2818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" w:type="pct"/>
          </w:tcPr>
          <w:p w14:paraId="08F415AD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10</w:t>
            </w:r>
          </w:p>
        </w:tc>
        <w:tc>
          <w:tcPr>
            <w:tcW w:w="911" w:type="pct"/>
            <w:noWrap/>
          </w:tcPr>
          <w:p w14:paraId="16F047EC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87" w:type="pct"/>
          </w:tcPr>
          <w:p w14:paraId="1B03DEF3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NANGO ROSALES ROSALINDA</w:t>
            </w:r>
          </w:p>
        </w:tc>
        <w:tc>
          <w:tcPr>
            <w:tcW w:w="572" w:type="pct"/>
          </w:tcPr>
          <w:p w14:paraId="7E8CC091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TGZ-VIII</w:t>
            </w:r>
          </w:p>
        </w:tc>
        <w:tc>
          <w:tcPr>
            <w:tcW w:w="1429" w:type="pct"/>
          </w:tcPr>
          <w:p w14:paraId="78C46A47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FISCAL EJECUTIVO ASISTENTE POR DESIGNACION ESPECIAL</w:t>
            </w:r>
          </w:p>
        </w:tc>
      </w:tr>
      <w:tr w:rsidR="00D74459" w:rsidRPr="00D74459" w14:paraId="315A3575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" w:type="pct"/>
          </w:tcPr>
          <w:p w14:paraId="5FC4F5C3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lastRenderedPageBreak/>
              <w:t>11</w:t>
            </w:r>
          </w:p>
        </w:tc>
        <w:tc>
          <w:tcPr>
            <w:tcW w:w="911" w:type="pct"/>
            <w:noWrap/>
          </w:tcPr>
          <w:p w14:paraId="221519E6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87" w:type="pct"/>
          </w:tcPr>
          <w:p w14:paraId="1E8F6127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VILLATORO SOLORZANO XOCHITL FABIOLA</w:t>
            </w:r>
          </w:p>
        </w:tc>
        <w:tc>
          <w:tcPr>
            <w:tcW w:w="572" w:type="pct"/>
          </w:tcPr>
          <w:p w14:paraId="7D8ECB6A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TGZ-PRE</w:t>
            </w:r>
          </w:p>
        </w:tc>
        <w:tc>
          <w:tcPr>
            <w:tcW w:w="1429" w:type="pct"/>
          </w:tcPr>
          <w:p w14:paraId="6A1E8ED3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FISCAL EJECUTIVO ADJUNTO</w:t>
            </w:r>
          </w:p>
        </w:tc>
      </w:tr>
      <w:tr w:rsidR="00D74459" w:rsidRPr="00D74459" w14:paraId="1E4D7326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" w:type="pct"/>
          </w:tcPr>
          <w:p w14:paraId="6CC18632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12</w:t>
            </w:r>
          </w:p>
        </w:tc>
        <w:tc>
          <w:tcPr>
            <w:tcW w:w="911" w:type="pct"/>
            <w:noWrap/>
          </w:tcPr>
          <w:p w14:paraId="57460AF2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87" w:type="pct"/>
          </w:tcPr>
          <w:p w14:paraId="351EDD93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SALDAÑA FRANCO JEOVANI MARTIN</w:t>
            </w:r>
          </w:p>
        </w:tc>
        <w:tc>
          <w:tcPr>
            <w:tcW w:w="572" w:type="pct"/>
          </w:tcPr>
          <w:p w14:paraId="7C272D4F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TGZ-COE</w:t>
            </w:r>
          </w:p>
        </w:tc>
        <w:tc>
          <w:tcPr>
            <w:tcW w:w="1429" w:type="pct"/>
          </w:tcPr>
          <w:p w14:paraId="060238E6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FISCAL EJECUTIVO ASISTENTE</w:t>
            </w:r>
          </w:p>
        </w:tc>
      </w:tr>
      <w:tr w:rsidR="00D74459" w:rsidRPr="00D74459" w14:paraId="21D43349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" w:type="pct"/>
          </w:tcPr>
          <w:p w14:paraId="1C4736FF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13</w:t>
            </w:r>
          </w:p>
        </w:tc>
        <w:tc>
          <w:tcPr>
            <w:tcW w:w="911" w:type="pct"/>
            <w:noWrap/>
          </w:tcPr>
          <w:p w14:paraId="7315A555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87" w:type="pct"/>
          </w:tcPr>
          <w:p w14:paraId="20749FC6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LOPEZ RILEY ANAHI</w:t>
            </w:r>
          </w:p>
        </w:tc>
        <w:tc>
          <w:tcPr>
            <w:tcW w:w="572" w:type="pct"/>
          </w:tcPr>
          <w:p w14:paraId="35222601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TGZ-COE</w:t>
            </w:r>
          </w:p>
        </w:tc>
        <w:tc>
          <w:tcPr>
            <w:tcW w:w="1429" w:type="pct"/>
          </w:tcPr>
          <w:p w14:paraId="7A18BB3E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74459" w:rsidRPr="00D74459" w14:paraId="0D8940DA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" w:type="pct"/>
          </w:tcPr>
          <w:p w14:paraId="64C03170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14</w:t>
            </w:r>
          </w:p>
        </w:tc>
        <w:tc>
          <w:tcPr>
            <w:tcW w:w="911" w:type="pct"/>
            <w:noWrap/>
          </w:tcPr>
          <w:p w14:paraId="3C357F30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ARRIAGA</w:t>
            </w:r>
          </w:p>
        </w:tc>
        <w:tc>
          <w:tcPr>
            <w:tcW w:w="1787" w:type="pct"/>
          </w:tcPr>
          <w:p w14:paraId="6B5D24AF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PEREZ ALCANTARA JOSE GUADALUPE</w:t>
            </w:r>
          </w:p>
        </w:tc>
        <w:tc>
          <w:tcPr>
            <w:tcW w:w="572" w:type="pct"/>
          </w:tcPr>
          <w:p w14:paraId="6F553C04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 ARR</w:t>
            </w:r>
          </w:p>
        </w:tc>
        <w:tc>
          <w:tcPr>
            <w:tcW w:w="1429" w:type="pct"/>
          </w:tcPr>
          <w:p w14:paraId="33EC5BC4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FISCAL EJECUTIVO ADJUNTO POR DESIGNACION ESPECIAL</w:t>
            </w:r>
          </w:p>
        </w:tc>
      </w:tr>
      <w:tr w:rsidR="00D74459" w:rsidRPr="00D74459" w14:paraId="12B30993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" w:type="pct"/>
          </w:tcPr>
          <w:p w14:paraId="6589AC15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15</w:t>
            </w:r>
          </w:p>
        </w:tc>
        <w:tc>
          <w:tcPr>
            <w:tcW w:w="911" w:type="pct"/>
            <w:noWrap/>
          </w:tcPr>
          <w:p w14:paraId="6D9B8701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ARRIAGA</w:t>
            </w:r>
          </w:p>
        </w:tc>
        <w:tc>
          <w:tcPr>
            <w:tcW w:w="1787" w:type="pct"/>
          </w:tcPr>
          <w:p w14:paraId="0297285A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TOVILLA FIGUEROA NORA ALICIA</w:t>
            </w:r>
          </w:p>
        </w:tc>
        <w:tc>
          <w:tcPr>
            <w:tcW w:w="572" w:type="pct"/>
          </w:tcPr>
          <w:p w14:paraId="7BF3C940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 ARR</w:t>
            </w:r>
          </w:p>
        </w:tc>
        <w:tc>
          <w:tcPr>
            <w:tcW w:w="1429" w:type="pct"/>
          </w:tcPr>
          <w:p w14:paraId="527CA42C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TECNICO SUPERIOR</w:t>
            </w:r>
          </w:p>
        </w:tc>
      </w:tr>
    </w:tbl>
    <w:p w14:paraId="7982FADB" w14:textId="77777777" w:rsidR="000339DD" w:rsidRDefault="000339DD" w:rsidP="00AD1B3E"/>
    <w:p w14:paraId="30DE9514" w14:textId="77777777" w:rsidR="00D74459" w:rsidRPr="00BE5EB3" w:rsidRDefault="00D74459" w:rsidP="00D74459">
      <w:pPr>
        <w:pStyle w:val="Heading2"/>
      </w:pPr>
      <w:bookmarkStart w:id="6" w:name="_Toc440456499"/>
      <w:r w:rsidRPr="00BE5EB3">
        <w:t xml:space="preserve">Mesas de Investigación </w:t>
      </w:r>
      <w:r>
        <w:t>Grupo C</w:t>
      </w:r>
      <w:bookmarkEnd w:id="6"/>
    </w:p>
    <w:tbl>
      <w:tblPr>
        <w:tblStyle w:val="GridTable1Light-Accent1"/>
        <w:tblW w:w="5304" w:type="pct"/>
        <w:tblLook w:val="04A0" w:firstRow="1" w:lastRow="0" w:firstColumn="1" w:lastColumn="0" w:noHBand="0" w:noVBand="1"/>
      </w:tblPr>
      <w:tblGrid>
        <w:gridCol w:w="674"/>
        <w:gridCol w:w="1872"/>
        <w:gridCol w:w="3440"/>
        <w:gridCol w:w="1117"/>
        <w:gridCol w:w="2815"/>
      </w:tblGrid>
      <w:tr w:rsidR="00D74459" w:rsidRPr="00D74459" w14:paraId="5B719AEC" w14:textId="77777777" w:rsidTr="00D74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pct"/>
            <w:noWrap/>
            <w:vAlign w:val="center"/>
            <w:hideMark/>
          </w:tcPr>
          <w:p w14:paraId="6609DAEF" w14:textId="77777777" w:rsidR="00D74459" w:rsidRPr="00D74459" w:rsidRDefault="00D74459" w:rsidP="00D519AB">
            <w:pPr>
              <w:jc w:val="left"/>
              <w:rPr>
                <w:rFonts w:asciiTheme="minorHAnsi" w:eastAsia="Times New Roman" w:hAnsiTheme="minorHAnsi" w:cs="Times New Roman"/>
                <w:bCs w:val="0"/>
                <w:color w:val="000000"/>
                <w:szCs w:val="24"/>
                <w:lang w:eastAsia="es-MX"/>
              </w:rPr>
            </w:pPr>
            <w:proofErr w:type="spellStart"/>
            <w:r w:rsidRPr="00D74459">
              <w:rPr>
                <w:rFonts w:asciiTheme="minorHAnsi" w:eastAsia="Times New Roman" w:hAnsiTheme="minorHAnsi" w:cs="Times New Roman"/>
                <w:color w:val="000000"/>
                <w:szCs w:val="24"/>
                <w:lang w:eastAsia="es-MX"/>
              </w:rPr>
              <w:t>Cant</w:t>
            </w:r>
            <w:proofErr w:type="spellEnd"/>
          </w:p>
        </w:tc>
        <w:tc>
          <w:tcPr>
            <w:tcW w:w="944" w:type="pct"/>
            <w:noWrap/>
            <w:vAlign w:val="center"/>
            <w:hideMark/>
          </w:tcPr>
          <w:p w14:paraId="2320E548" w14:textId="77777777" w:rsidR="00D74459" w:rsidRPr="00D74459" w:rsidRDefault="00D74459" w:rsidP="00D519A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Cs w:val="0"/>
                <w:color w:val="000000"/>
                <w:szCs w:val="24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color w:val="000000"/>
                <w:szCs w:val="24"/>
                <w:lang w:eastAsia="es-MX"/>
              </w:rPr>
              <w:t>Sede</w:t>
            </w:r>
          </w:p>
        </w:tc>
        <w:tc>
          <w:tcPr>
            <w:tcW w:w="1734" w:type="pct"/>
            <w:noWrap/>
            <w:vAlign w:val="center"/>
            <w:hideMark/>
          </w:tcPr>
          <w:p w14:paraId="4008C88F" w14:textId="77777777" w:rsidR="00D74459" w:rsidRPr="00D74459" w:rsidRDefault="00D74459" w:rsidP="00D519A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Cs w:val="24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color w:val="000000"/>
                <w:szCs w:val="24"/>
                <w:lang w:eastAsia="es-MX"/>
              </w:rPr>
              <w:t>Nombre</w:t>
            </w:r>
          </w:p>
        </w:tc>
        <w:tc>
          <w:tcPr>
            <w:tcW w:w="563" w:type="pct"/>
            <w:noWrap/>
            <w:vAlign w:val="center"/>
            <w:hideMark/>
          </w:tcPr>
          <w:p w14:paraId="2C02E1C7" w14:textId="77777777" w:rsidR="00D74459" w:rsidRPr="00D74459" w:rsidRDefault="00D74459" w:rsidP="00D519A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Cs w:val="24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color w:val="000000"/>
                <w:szCs w:val="24"/>
                <w:lang w:eastAsia="es-MX"/>
              </w:rPr>
              <w:t>Agencia</w:t>
            </w:r>
          </w:p>
        </w:tc>
        <w:tc>
          <w:tcPr>
            <w:tcW w:w="1420" w:type="pct"/>
            <w:vAlign w:val="center"/>
          </w:tcPr>
          <w:p w14:paraId="059C623E" w14:textId="77777777" w:rsidR="00D74459" w:rsidRPr="00D74459" w:rsidRDefault="00D74459" w:rsidP="00D519A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Cs w:val="0"/>
                <w:color w:val="000000"/>
                <w:szCs w:val="24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Cs w:val="0"/>
                <w:color w:val="000000"/>
                <w:szCs w:val="24"/>
                <w:lang w:eastAsia="es-MX"/>
              </w:rPr>
              <w:t>Rol</w:t>
            </w:r>
          </w:p>
        </w:tc>
      </w:tr>
      <w:tr w:rsidR="00D74459" w:rsidRPr="00D74459" w14:paraId="1D942659" w14:textId="77777777" w:rsidTr="00D74459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pct"/>
            <w:vAlign w:val="center"/>
            <w:hideMark/>
          </w:tcPr>
          <w:p w14:paraId="305124A1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944" w:type="pct"/>
            <w:noWrap/>
            <w:vAlign w:val="center"/>
          </w:tcPr>
          <w:p w14:paraId="33F7069C" w14:textId="77777777" w:rsidR="00D74459" w:rsidRPr="00D74459" w:rsidRDefault="00D74459" w:rsidP="00D7445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34" w:type="pct"/>
            <w:vAlign w:val="center"/>
          </w:tcPr>
          <w:p w14:paraId="26C56B83" w14:textId="77777777" w:rsidR="00D74459" w:rsidRPr="00D74459" w:rsidRDefault="00D74459" w:rsidP="00D7445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SUAREZ ZENTENO RUBEN</w:t>
            </w:r>
          </w:p>
        </w:tc>
        <w:tc>
          <w:tcPr>
            <w:tcW w:w="563" w:type="pct"/>
            <w:noWrap/>
            <w:vAlign w:val="center"/>
          </w:tcPr>
          <w:p w14:paraId="7EBA3616" w14:textId="77777777" w:rsidR="00D74459" w:rsidRPr="00D74459" w:rsidRDefault="00D74459" w:rsidP="00D7445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TGZ-I</w:t>
            </w:r>
          </w:p>
        </w:tc>
        <w:tc>
          <w:tcPr>
            <w:tcW w:w="1420" w:type="pct"/>
            <w:vAlign w:val="center"/>
          </w:tcPr>
          <w:p w14:paraId="48B9DE5B" w14:textId="77777777" w:rsidR="00D74459" w:rsidRPr="00D74459" w:rsidRDefault="00D74459" w:rsidP="00D7445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74459" w:rsidRPr="00D74459" w14:paraId="72DDD7CF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pct"/>
            <w:vAlign w:val="center"/>
            <w:hideMark/>
          </w:tcPr>
          <w:p w14:paraId="578FDD47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944" w:type="pct"/>
            <w:noWrap/>
            <w:vAlign w:val="center"/>
          </w:tcPr>
          <w:p w14:paraId="4528C86E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34" w:type="pct"/>
            <w:vAlign w:val="center"/>
          </w:tcPr>
          <w:p w14:paraId="489E036B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ESCOBAR RINCON JORGE HUMBERTO</w:t>
            </w:r>
          </w:p>
        </w:tc>
        <w:tc>
          <w:tcPr>
            <w:tcW w:w="563" w:type="pct"/>
            <w:vAlign w:val="center"/>
          </w:tcPr>
          <w:p w14:paraId="70F60971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TGZ-II</w:t>
            </w:r>
          </w:p>
        </w:tc>
        <w:tc>
          <w:tcPr>
            <w:tcW w:w="1420" w:type="pct"/>
            <w:vAlign w:val="center"/>
          </w:tcPr>
          <w:p w14:paraId="29D531A2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74459" w:rsidRPr="00D74459" w14:paraId="672A902A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pct"/>
            <w:vAlign w:val="center"/>
            <w:hideMark/>
          </w:tcPr>
          <w:p w14:paraId="43AD16BC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944" w:type="pct"/>
            <w:noWrap/>
            <w:vAlign w:val="center"/>
          </w:tcPr>
          <w:p w14:paraId="624E11EC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34" w:type="pct"/>
            <w:vAlign w:val="center"/>
          </w:tcPr>
          <w:p w14:paraId="68126C97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GONZALEZ SALGADO BETSUA ANAHI</w:t>
            </w:r>
          </w:p>
        </w:tc>
        <w:tc>
          <w:tcPr>
            <w:tcW w:w="563" w:type="pct"/>
            <w:vAlign w:val="center"/>
          </w:tcPr>
          <w:p w14:paraId="25DCBF3D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 xml:space="preserve"> TGZ-III</w:t>
            </w:r>
          </w:p>
        </w:tc>
        <w:tc>
          <w:tcPr>
            <w:tcW w:w="1420" w:type="pct"/>
            <w:vAlign w:val="center"/>
          </w:tcPr>
          <w:p w14:paraId="20A14D98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74459" w:rsidRPr="00D74459" w14:paraId="63402F52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pct"/>
            <w:vAlign w:val="center"/>
            <w:hideMark/>
          </w:tcPr>
          <w:p w14:paraId="66E99431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944" w:type="pct"/>
            <w:noWrap/>
            <w:vAlign w:val="center"/>
          </w:tcPr>
          <w:p w14:paraId="29E6FC16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34" w:type="pct"/>
            <w:vAlign w:val="center"/>
          </w:tcPr>
          <w:p w14:paraId="1D619B21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LOPEZ FAJARDO MARVIN</w:t>
            </w:r>
          </w:p>
        </w:tc>
        <w:tc>
          <w:tcPr>
            <w:tcW w:w="563" w:type="pct"/>
            <w:vAlign w:val="center"/>
          </w:tcPr>
          <w:p w14:paraId="4489113D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TGZ-IV</w:t>
            </w:r>
          </w:p>
        </w:tc>
        <w:tc>
          <w:tcPr>
            <w:tcW w:w="1420" w:type="pct"/>
            <w:vAlign w:val="center"/>
          </w:tcPr>
          <w:p w14:paraId="5967193D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FISCAL EJECUTIVO ASISTENTE POR DESIGNACION ESPECIAL</w:t>
            </w:r>
          </w:p>
        </w:tc>
      </w:tr>
      <w:tr w:rsidR="00D74459" w:rsidRPr="00D74459" w14:paraId="08289DA2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pct"/>
            <w:vAlign w:val="center"/>
            <w:hideMark/>
          </w:tcPr>
          <w:p w14:paraId="306447CA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944" w:type="pct"/>
            <w:noWrap/>
            <w:vAlign w:val="center"/>
          </w:tcPr>
          <w:p w14:paraId="1222D28C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34" w:type="pct"/>
            <w:vAlign w:val="center"/>
          </w:tcPr>
          <w:p w14:paraId="5CF4073F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GOMEZ ROQUE SALVADOR</w:t>
            </w:r>
          </w:p>
        </w:tc>
        <w:tc>
          <w:tcPr>
            <w:tcW w:w="563" w:type="pct"/>
            <w:vAlign w:val="center"/>
          </w:tcPr>
          <w:p w14:paraId="18C6D32E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TGZ-IV</w:t>
            </w:r>
          </w:p>
        </w:tc>
        <w:tc>
          <w:tcPr>
            <w:tcW w:w="1420" w:type="pct"/>
            <w:vAlign w:val="center"/>
          </w:tcPr>
          <w:p w14:paraId="1EA056A4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74459" w:rsidRPr="00D74459" w14:paraId="5EBF9946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pct"/>
            <w:vAlign w:val="center"/>
            <w:hideMark/>
          </w:tcPr>
          <w:p w14:paraId="19341157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944" w:type="pct"/>
            <w:noWrap/>
            <w:vAlign w:val="center"/>
          </w:tcPr>
          <w:p w14:paraId="7D8A0700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34" w:type="pct"/>
            <w:vAlign w:val="center"/>
          </w:tcPr>
          <w:p w14:paraId="333B8762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ROSAS BARRERA PAULA</w:t>
            </w:r>
          </w:p>
        </w:tc>
        <w:tc>
          <w:tcPr>
            <w:tcW w:w="563" w:type="pct"/>
            <w:vAlign w:val="center"/>
          </w:tcPr>
          <w:p w14:paraId="0DC58229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TGZ-V</w:t>
            </w:r>
          </w:p>
        </w:tc>
        <w:tc>
          <w:tcPr>
            <w:tcW w:w="1420" w:type="pct"/>
            <w:vAlign w:val="center"/>
          </w:tcPr>
          <w:p w14:paraId="6D1F2447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FISCAL EJECUTIVO ASISTENTE</w:t>
            </w:r>
          </w:p>
        </w:tc>
      </w:tr>
      <w:tr w:rsidR="00D74459" w:rsidRPr="00D74459" w14:paraId="26B0B3CE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pct"/>
            <w:vAlign w:val="center"/>
            <w:hideMark/>
          </w:tcPr>
          <w:p w14:paraId="7767F867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944" w:type="pct"/>
            <w:noWrap/>
            <w:vAlign w:val="center"/>
          </w:tcPr>
          <w:p w14:paraId="6AB18FC9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34" w:type="pct"/>
            <w:vAlign w:val="center"/>
          </w:tcPr>
          <w:p w14:paraId="38E60256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HERNANDEZ VAZQUEZ JAIME</w:t>
            </w:r>
          </w:p>
        </w:tc>
        <w:tc>
          <w:tcPr>
            <w:tcW w:w="563" w:type="pct"/>
            <w:vAlign w:val="center"/>
          </w:tcPr>
          <w:p w14:paraId="6AF481CB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TGZ-V</w:t>
            </w:r>
          </w:p>
        </w:tc>
        <w:tc>
          <w:tcPr>
            <w:tcW w:w="1420" w:type="pct"/>
            <w:vAlign w:val="center"/>
          </w:tcPr>
          <w:p w14:paraId="41243FCF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74459" w:rsidRPr="00D74459" w14:paraId="7E897DDF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pct"/>
            <w:vAlign w:val="center"/>
            <w:hideMark/>
          </w:tcPr>
          <w:p w14:paraId="63EEA3E0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8</w:t>
            </w:r>
          </w:p>
        </w:tc>
        <w:tc>
          <w:tcPr>
            <w:tcW w:w="944" w:type="pct"/>
            <w:noWrap/>
            <w:vAlign w:val="center"/>
          </w:tcPr>
          <w:p w14:paraId="5511B180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34" w:type="pct"/>
            <w:vAlign w:val="center"/>
          </w:tcPr>
          <w:p w14:paraId="22D34F46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ZUÑIGA DOMINGUEZ LIDYA LETICIA</w:t>
            </w:r>
          </w:p>
        </w:tc>
        <w:tc>
          <w:tcPr>
            <w:tcW w:w="563" w:type="pct"/>
            <w:vAlign w:val="center"/>
          </w:tcPr>
          <w:p w14:paraId="1F94E6C1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TGZ-VI</w:t>
            </w:r>
          </w:p>
        </w:tc>
        <w:tc>
          <w:tcPr>
            <w:tcW w:w="1420" w:type="pct"/>
            <w:vAlign w:val="center"/>
          </w:tcPr>
          <w:p w14:paraId="2E65480A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FISCAL EJECUTIVO ASISTENTE POR DESIGNACION ESPECIAL</w:t>
            </w:r>
          </w:p>
        </w:tc>
      </w:tr>
      <w:tr w:rsidR="00D74459" w:rsidRPr="00D74459" w14:paraId="5B4069FB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pct"/>
            <w:vAlign w:val="center"/>
            <w:hideMark/>
          </w:tcPr>
          <w:p w14:paraId="7BAED6D5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9</w:t>
            </w:r>
          </w:p>
        </w:tc>
        <w:tc>
          <w:tcPr>
            <w:tcW w:w="944" w:type="pct"/>
            <w:noWrap/>
            <w:vAlign w:val="center"/>
          </w:tcPr>
          <w:p w14:paraId="7D74AF46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34" w:type="pct"/>
            <w:vAlign w:val="center"/>
          </w:tcPr>
          <w:p w14:paraId="0075010D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BARRIOS LOPEZ DAVID</w:t>
            </w:r>
          </w:p>
        </w:tc>
        <w:tc>
          <w:tcPr>
            <w:tcW w:w="563" w:type="pct"/>
            <w:vAlign w:val="center"/>
          </w:tcPr>
          <w:p w14:paraId="23B60380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TGZ-VI</w:t>
            </w:r>
          </w:p>
        </w:tc>
        <w:tc>
          <w:tcPr>
            <w:tcW w:w="1420" w:type="pct"/>
            <w:vAlign w:val="center"/>
          </w:tcPr>
          <w:p w14:paraId="18B10CB0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74459" w:rsidRPr="00D74459" w14:paraId="6B0532B6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pct"/>
            <w:vAlign w:val="center"/>
          </w:tcPr>
          <w:p w14:paraId="512EA08E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10</w:t>
            </w:r>
          </w:p>
        </w:tc>
        <w:tc>
          <w:tcPr>
            <w:tcW w:w="944" w:type="pct"/>
            <w:noWrap/>
            <w:vAlign w:val="center"/>
          </w:tcPr>
          <w:p w14:paraId="04D24BFE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34" w:type="pct"/>
            <w:vAlign w:val="center"/>
          </w:tcPr>
          <w:p w14:paraId="12BA120A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TORRES CORZO CLAUDIA ALEJANDRINA</w:t>
            </w:r>
          </w:p>
        </w:tc>
        <w:tc>
          <w:tcPr>
            <w:tcW w:w="563" w:type="pct"/>
            <w:vAlign w:val="center"/>
          </w:tcPr>
          <w:p w14:paraId="0752B70B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TGZ-VIII</w:t>
            </w:r>
          </w:p>
        </w:tc>
        <w:tc>
          <w:tcPr>
            <w:tcW w:w="1420" w:type="pct"/>
            <w:vAlign w:val="center"/>
          </w:tcPr>
          <w:p w14:paraId="0B44D753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74459" w:rsidRPr="00D74459" w14:paraId="4C9B74C7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pct"/>
            <w:vAlign w:val="center"/>
          </w:tcPr>
          <w:p w14:paraId="41776CB9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11</w:t>
            </w:r>
          </w:p>
        </w:tc>
        <w:tc>
          <w:tcPr>
            <w:tcW w:w="944" w:type="pct"/>
            <w:noWrap/>
            <w:vAlign w:val="center"/>
          </w:tcPr>
          <w:p w14:paraId="1D92D1BF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34" w:type="pct"/>
            <w:vAlign w:val="center"/>
          </w:tcPr>
          <w:p w14:paraId="24854C61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MOLINA LOPEZ BRENDA YARETH</w:t>
            </w:r>
          </w:p>
        </w:tc>
        <w:tc>
          <w:tcPr>
            <w:tcW w:w="563" w:type="pct"/>
            <w:vAlign w:val="center"/>
          </w:tcPr>
          <w:p w14:paraId="28CFDD5C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TGZ-PRE</w:t>
            </w:r>
          </w:p>
        </w:tc>
        <w:tc>
          <w:tcPr>
            <w:tcW w:w="1420" w:type="pct"/>
            <w:vAlign w:val="center"/>
          </w:tcPr>
          <w:p w14:paraId="496BEE22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74459" w:rsidRPr="00D74459" w14:paraId="1D2C1B6A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pct"/>
            <w:vAlign w:val="center"/>
          </w:tcPr>
          <w:p w14:paraId="02DBDBC0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12</w:t>
            </w:r>
          </w:p>
        </w:tc>
        <w:tc>
          <w:tcPr>
            <w:tcW w:w="944" w:type="pct"/>
            <w:noWrap/>
            <w:vAlign w:val="center"/>
          </w:tcPr>
          <w:p w14:paraId="478A05FA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34" w:type="pct"/>
            <w:vAlign w:val="center"/>
          </w:tcPr>
          <w:p w14:paraId="15142EA1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CRUZ ALVARADO WILLIAMS ARTURO</w:t>
            </w:r>
          </w:p>
        </w:tc>
        <w:tc>
          <w:tcPr>
            <w:tcW w:w="563" w:type="pct"/>
            <w:vAlign w:val="center"/>
          </w:tcPr>
          <w:p w14:paraId="424D82B2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TGZ-COE</w:t>
            </w:r>
          </w:p>
        </w:tc>
        <w:tc>
          <w:tcPr>
            <w:tcW w:w="1420" w:type="pct"/>
            <w:vAlign w:val="center"/>
          </w:tcPr>
          <w:p w14:paraId="329BC6F3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74459" w:rsidRPr="00D74459" w14:paraId="31E2DE60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pct"/>
            <w:vAlign w:val="center"/>
          </w:tcPr>
          <w:p w14:paraId="402481C2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13</w:t>
            </w:r>
          </w:p>
        </w:tc>
        <w:tc>
          <w:tcPr>
            <w:tcW w:w="944" w:type="pct"/>
            <w:noWrap/>
            <w:vAlign w:val="center"/>
          </w:tcPr>
          <w:p w14:paraId="5392B78F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TUXTLA GUTIERREZ</w:t>
            </w:r>
          </w:p>
        </w:tc>
        <w:tc>
          <w:tcPr>
            <w:tcW w:w="1734" w:type="pct"/>
            <w:vAlign w:val="center"/>
          </w:tcPr>
          <w:p w14:paraId="3E98B8C0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MARLEN ESTRADA CARLOS JAVIER</w:t>
            </w:r>
          </w:p>
        </w:tc>
        <w:tc>
          <w:tcPr>
            <w:tcW w:w="563" w:type="pct"/>
            <w:vAlign w:val="center"/>
          </w:tcPr>
          <w:p w14:paraId="03F46263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TGZ-COE</w:t>
            </w:r>
          </w:p>
        </w:tc>
        <w:tc>
          <w:tcPr>
            <w:tcW w:w="1420" w:type="pct"/>
            <w:vAlign w:val="center"/>
          </w:tcPr>
          <w:p w14:paraId="516F3220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74459" w:rsidRPr="00D74459" w14:paraId="1D7E599B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pct"/>
            <w:vAlign w:val="center"/>
          </w:tcPr>
          <w:p w14:paraId="6779E02A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14</w:t>
            </w:r>
          </w:p>
        </w:tc>
        <w:tc>
          <w:tcPr>
            <w:tcW w:w="944" w:type="pct"/>
            <w:noWrap/>
            <w:vAlign w:val="center"/>
          </w:tcPr>
          <w:p w14:paraId="49999C8D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ARRIAGA</w:t>
            </w:r>
          </w:p>
        </w:tc>
        <w:tc>
          <w:tcPr>
            <w:tcW w:w="1734" w:type="pct"/>
            <w:vAlign w:val="center"/>
          </w:tcPr>
          <w:p w14:paraId="25179947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RAMOS MEJIA JORGE LUIS</w:t>
            </w:r>
          </w:p>
        </w:tc>
        <w:tc>
          <w:tcPr>
            <w:tcW w:w="563" w:type="pct"/>
            <w:vAlign w:val="center"/>
          </w:tcPr>
          <w:p w14:paraId="155FFA49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 ARR</w:t>
            </w:r>
          </w:p>
        </w:tc>
        <w:tc>
          <w:tcPr>
            <w:tcW w:w="1420" w:type="pct"/>
            <w:vAlign w:val="center"/>
          </w:tcPr>
          <w:p w14:paraId="1E116C8F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FISCAL EJECUTIVO ASISTENTE</w:t>
            </w:r>
          </w:p>
        </w:tc>
      </w:tr>
      <w:tr w:rsidR="00D74459" w:rsidRPr="00D74459" w14:paraId="19917004" w14:textId="77777777" w:rsidTr="00D74459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pct"/>
            <w:vAlign w:val="center"/>
          </w:tcPr>
          <w:p w14:paraId="134056DE" w14:textId="77777777" w:rsidR="00D74459" w:rsidRPr="00D74459" w:rsidRDefault="00D74459" w:rsidP="00D74459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74459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15</w:t>
            </w:r>
          </w:p>
        </w:tc>
        <w:tc>
          <w:tcPr>
            <w:tcW w:w="944" w:type="pct"/>
            <w:noWrap/>
            <w:vAlign w:val="center"/>
          </w:tcPr>
          <w:p w14:paraId="26514809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ARRIAGA</w:t>
            </w:r>
          </w:p>
        </w:tc>
        <w:tc>
          <w:tcPr>
            <w:tcW w:w="1734" w:type="pct"/>
            <w:vAlign w:val="center"/>
          </w:tcPr>
          <w:p w14:paraId="17453C64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RUIZ ESPONDA SONIA YAZMIN</w:t>
            </w:r>
          </w:p>
        </w:tc>
        <w:tc>
          <w:tcPr>
            <w:tcW w:w="563" w:type="pct"/>
            <w:vAlign w:val="center"/>
          </w:tcPr>
          <w:p w14:paraId="562A87DE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color w:val="000000"/>
                <w:sz w:val="20"/>
                <w:szCs w:val="20"/>
              </w:rPr>
              <w:t> ARR</w:t>
            </w:r>
          </w:p>
        </w:tc>
        <w:tc>
          <w:tcPr>
            <w:tcW w:w="1420" w:type="pct"/>
            <w:vAlign w:val="center"/>
          </w:tcPr>
          <w:p w14:paraId="38AB2AB0" w14:textId="77777777" w:rsidR="00D74459" w:rsidRPr="00D74459" w:rsidRDefault="00D74459" w:rsidP="00D74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74459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</w:tbl>
    <w:p w14:paraId="7B830744" w14:textId="77777777" w:rsidR="00D74459" w:rsidRDefault="00D74459" w:rsidP="00AD1B3E"/>
    <w:p w14:paraId="6CBAB649" w14:textId="77777777" w:rsidR="00D74459" w:rsidRDefault="00D74459" w:rsidP="00AD1B3E"/>
    <w:p w14:paraId="51EFEEA7" w14:textId="77777777" w:rsidR="00D74459" w:rsidRDefault="00D74459" w:rsidP="00AD1B3E"/>
    <w:p w14:paraId="7CA3584D" w14:textId="77777777" w:rsidR="00B46A67" w:rsidRPr="00BE5EB3" w:rsidRDefault="00B46A67" w:rsidP="00B46A67">
      <w:pPr>
        <w:pStyle w:val="Heading2"/>
      </w:pPr>
      <w:bookmarkStart w:id="7" w:name="_Toc440456500"/>
      <w:r w:rsidRPr="00BE5EB3">
        <w:lastRenderedPageBreak/>
        <w:t>UNAI Atención y Determinació</w:t>
      </w:r>
      <w:r>
        <w:t xml:space="preserve">n Grupo </w:t>
      </w:r>
      <w:r w:rsidR="00D519AB">
        <w:t>D</w:t>
      </w:r>
      <w:bookmarkEnd w:id="7"/>
    </w:p>
    <w:tbl>
      <w:tblPr>
        <w:tblStyle w:val="GridTable1Light-Accent1"/>
        <w:tblW w:w="9377" w:type="dxa"/>
        <w:tblLook w:val="04A0" w:firstRow="1" w:lastRow="0" w:firstColumn="1" w:lastColumn="0" w:noHBand="0" w:noVBand="1"/>
      </w:tblPr>
      <w:tblGrid>
        <w:gridCol w:w="699"/>
        <w:gridCol w:w="1307"/>
        <w:gridCol w:w="3822"/>
        <w:gridCol w:w="3549"/>
      </w:tblGrid>
      <w:tr w:rsidR="00B46A67" w:rsidRPr="00D519AB" w14:paraId="52A56984" w14:textId="77777777" w:rsidTr="00D51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noWrap/>
            <w:hideMark/>
          </w:tcPr>
          <w:p w14:paraId="217F87CC" w14:textId="77777777" w:rsidR="00B46A67" w:rsidRPr="00D519AB" w:rsidRDefault="00B46A67" w:rsidP="004F370F">
            <w:pPr>
              <w:jc w:val="left"/>
              <w:rPr>
                <w:rFonts w:asciiTheme="minorHAnsi" w:eastAsia="Times New Roman" w:hAnsiTheme="minorHAnsi" w:cs="Times New Roman"/>
                <w:bCs w:val="0"/>
                <w:color w:val="000000"/>
                <w:sz w:val="22"/>
                <w:lang w:eastAsia="es-MX"/>
              </w:rPr>
            </w:pPr>
            <w:proofErr w:type="spellStart"/>
            <w:r w:rsidRPr="00D519AB">
              <w:rPr>
                <w:rFonts w:asciiTheme="minorHAnsi" w:eastAsia="Times New Roman" w:hAnsiTheme="minorHAnsi" w:cs="Times New Roman"/>
                <w:bCs w:val="0"/>
                <w:color w:val="000000"/>
                <w:sz w:val="22"/>
                <w:lang w:eastAsia="es-MX"/>
              </w:rPr>
              <w:t>Cant</w:t>
            </w:r>
            <w:proofErr w:type="spellEnd"/>
          </w:p>
        </w:tc>
        <w:tc>
          <w:tcPr>
            <w:tcW w:w="1307" w:type="dxa"/>
            <w:noWrap/>
            <w:hideMark/>
          </w:tcPr>
          <w:p w14:paraId="34896079" w14:textId="77777777" w:rsidR="00B46A67" w:rsidRPr="00D519AB" w:rsidRDefault="00B46A67" w:rsidP="004F370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Cs w:val="0"/>
                <w:color w:val="000000"/>
                <w:sz w:val="22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bCs w:val="0"/>
                <w:color w:val="000000"/>
                <w:sz w:val="22"/>
                <w:lang w:eastAsia="es-MX"/>
              </w:rPr>
              <w:t>Sede</w:t>
            </w:r>
          </w:p>
        </w:tc>
        <w:tc>
          <w:tcPr>
            <w:tcW w:w="3822" w:type="dxa"/>
            <w:noWrap/>
            <w:hideMark/>
          </w:tcPr>
          <w:p w14:paraId="1546C0C0" w14:textId="77777777" w:rsidR="00B46A67" w:rsidRPr="00D519AB" w:rsidRDefault="00B46A67" w:rsidP="004F370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Cs w:val="0"/>
                <w:color w:val="000000"/>
                <w:sz w:val="22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bCs w:val="0"/>
                <w:color w:val="000000"/>
                <w:sz w:val="22"/>
                <w:lang w:eastAsia="es-MX"/>
              </w:rPr>
              <w:t>Nombre</w:t>
            </w:r>
          </w:p>
        </w:tc>
        <w:tc>
          <w:tcPr>
            <w:tcW w:w="3549" w:type="dxa"/>
            <w:noWrap/>
            <w:hideMark/>
          </w:tcPr>
          <w:p w14:paraId="565D4178" w14:textId="77777777" w:rsidR="00B46A67" w:rsidRPr="00D519AB" w:rsidRDefault="00B46A67" w:rsidP="004F370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Cs w:val="0"/>
                <w:color w:val="000000"/>
                <w:sz w:val="22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bCs w:val="0"/>
                <w:color w:val="000000"/>
                <w:sz w:val="22"/>
                <w:lang w:eastAsia="es-MX"/>
              </w:rPr>
              <w:t>Rol</w:t>
            </w:r>
          </w:p>
        </w:tc>
      </w:tr>
      <w:tr w:rsidR="00D519AB" w:rsidRPr="00D519AB" w14:paraId="2F794FE7" w14:textId="77777777" w:rsidTr="00D519AB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hideMark/>
          </w:tcPr>
          <w:p w14:paraId="2ECDCD63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2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2"/>
                <w:lang w:eastAsia="es-MX"/>
              </w:rPr>
              <w:t>1</w:t>
            </w:r>
          </w:p>
        </w:tc>
        <w:tc>
          <w:tcPr>
            <w:tcW w:w="1307" w:type="dxa"/>
            <w:noWrap/>
          </w:tcPr>
          <w:p w14:paraId="284D200A" w14:textId="77777777" w:rsidR="00D519AB" w:rsidRPr="00D519AB" w:rsidRDefault="00D519AB" w:rsidP="00D519A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2"/>
              </w:rPr>
            </w:pPr>
            <w:r w:rsidRPr="00D519AB">
              <w:rPr>
                <w:rFonts w:asciiTheme="minorHAnsi" w:hAnsiTheme="minorHAnsi"/>
                <w:color w:val="000000"/>
                <w:sz w:val="22"/>
              </w:rPr>
              <w:t>TAPACHULA</w:t>
            </w:r>
          </w:p>
        </w:tc>
        <w:tc>
          <w:tcPr>
            <w:tcW w:w="3822" w:type="dxa"/>
          </w:tcPr>
          <w:p w14:paraId="31D2E7A4" w14:textId="77777777" w:rsidR="00D519AB" w:rsidRPr="00D519AB" w:rsidRDefault="00D519AB" w:rsidP="00D519A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</w:rPr>
            </w:pPr>
            <w:r w:rsidRPr="00D519AB">
              <w:rPr>
                <w:rFonts w:ascii="Calibri" w:hAnsi="Calibri"/>
                <w:color w:val="000000"/>
                <w:sz w:val="22"/>
              </w:rPr>
              <w:t>ECHEVERRIA HERNANDEZ LETICIA</w:t>
            </w:r>
          </w:p>
        </w:tc>
        <w:tc>
          <w:tcPr>
            <w:tcW w:w="3549" w:type="dxa"/>
            <w:noWrap/>
          </w:tcPr>
          <w:p w14:paraId="030D476A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</w:rPr>
            </w:pPr>
            <w:r w:rsidRPr="00D519AB">
              <w:rPr>
                <w:rFonts w:ascii="Calibri" w:hAnsi="Calibri"/>
                <w:sz w:val="22"/>
              </w:rPr>
              <w:t>FISCAL EJECUTIVO ASISTENTE</w:t>
            </w:r>
          </w:p>
        </w:tc>
      </w:tr>
      <w:tr w:rsidR="00D519AB" w:rsidRPr="00D519AB" w14:paraId="54AC65E2" w14:textId="77777777" w:rsidTr="00D519AB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hideMark/>
          </w:tcPr>
          <w:p w14:paraId="5BFB12B5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2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2"/>
                <w:lang w:eastAsia="es-MX"/>
              </w:rPr>
              <w:t>2</w:t>
            </w:r>
          </w:p>
        </w:tc>
        <w:tc>
          <w:tcPr>
            <w:tcW w:w="1307" w:type="dxa"/>
            <w:noWrap/>
          </w:tcPr>
          <w:p w14:paraId="4A0986AA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D519AB">
              <w:rPr>
                <w:rFonts w:asciiTheme="minorHAnsi" w:hAnsiTheme="minorHAnsi"/>
                <w:color w:val="000000"/>
                <w:sz w:val="22"/>
              </w:rPr>
              <w:t>TAPACHULA</w:t>
            </w:r>
          </w:p>
        </w:tc>
        <w:tc>
          <w:tcPr>
            <w:tcW w:w="3822" w:type="dxa"/>
          </w:tcPr>
          <w:p w14:paraId="6A800A96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</w:rPr>
            </w:pPr>
            <w:r w:rsidRPr="00D519AB">
              <w:rPr>
                <w:rFonts w:ascii="Calibri" w:hAnsi="Calibri"/>
                <w:color w:val="000000"/>
                <w:sz w:val="22"/>
              </w:rPr>
              <w:t>DARDON ARRAZATE VIOLETA</w:t>
            </w:r>
          </w:p>
        </w:tc>
        <w:tc>
          <w:tcPr>
            <w:tcW w:w="3549" w:type="dxa"/>
          </w:tcPr>
          <w:p w14:paraId="4D230CBC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</w:rPr>
            </w:pPr>
            <w:r w:rsidRPr="00D519AB">
              <w:rPr>
                <w:rFonts w:ascii="Calibri" w:hAnsi="Calibri"/>
                <w:sz w:val="22"/>
              </w:rPr>
              <w:t>OFICIAL MINISTERIAL</w:t>
            </w:r>
          </w:p>
        </w:tc>
      </w:tr>
      <w:tr w:rsidR="00D519AB" w:rsidRPr="00D519AB" w14:paraId="020DFEA0" w14:textId="77777777" w:rsidTr="00D519AB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hideMark/>
          </w:tcPr>
          <w:p w14:paraId="74CD63EB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2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2"/>
                <w:lang w:eastAsia="es-MX"/>
              </w:rPr>
              <w:t>3</w:t>
            </w:r>
          </w:p>
        </w:tc>
        <w:tc>
          <w:tcPr>
            <w:tcW w:w="1307" w:type="dxa"/>
            <w:noWrap/>
          </w:tcPr>
          <w:p w14:paraId="067F1FE4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D519AB">
              <w:rPr>
                <w:rFonts w:asciiTheme="minorHAnsi" w:hAnsiTheme="minorHAnsi"/>
                <w:color w:val="000000"/>
                <w:sz w:val="22"/>
              </w:rPr>
              <w:t>TAPACHULA</w:t>
            </w:r>
          </w:p>
        </w:tc>
        <w:tc>
          <w:tcPr>
            <w:tcW w:w="3822" w:type="dxa"/>
          </w:tcPr>
          <w:p w14:paraId="55F7287F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</w:rPr>
            </w:pPr>
            <w:r w:rsidRPr="00D519AB">
              <w:rPr>
                <w:rFonts w:ascii="Calibri" w:hAnsi="Calibri"/>
                <w:color w:val="000000"/>
                <w:sz w:val="22"/>
              </w:rPr>
              <w:t>HERNANDEZ ROJAS LEOPOLDO</w:t>
            </w:r>
          </w:p>
        </w:tc>
        <w:tc>
          <w:tcPr>
            <w:tcW w:w="3549" w:type="dxa"/>
          </w:tcPr>
          <w:p w14:paraId="05D97299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</w:rPr>
            </w:pPr>
            <w:r w:rsidRPr="00D519AB">
              <w:rPr>
                <w:rFonts w:ascii="Calibri" w:hAnsi="Calibri"/>
                <w:sz w:val="22"/>
              </w:rPr>
              <w:t>FISCAL SUPERVISOR</w:t>
            </w:r>
          </w:p>
        </w:tc>
      </w:tr>
      <w:tr w:rsidR="00D519AB" w:rsidRPr="00D519AB" w14:paraId="33CECFDB" w14:textId="77777777" w:rsidTr="00D519AB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hideMark/>
          </w:tcPr>
          <w:p w14:paraId="6DEDE596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2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2"/>
                <w:lang w:eastAsia="es-MX"/>
              </w:rPr>
              <w:t>4</w:t>
            </w:r>
          </w:p>
        </w:tc>
        <w:tc>
          <w:tcPr>
            <w:tcW w:w="1307" w:type="dxa"/>
            <w:noWrap/>
          </w:tcPr>
          <w:p w14:paraId="5A8DA4CD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D519AB">
              <w:rPr>
                <w:rFonts w:asciiTheme="minorHAnsi" w:hAnsiTheme="minorHAnsi"/>
                <w:color w:val="000000"/>
                <w:sz w:val="22"/>
              </w:rPr>
              <w:t>TAPACHULA</w:t>
            </w:r>
          </w:p>
        </w:tc>
        <w:tc>
          <w:tcPr>
            <w:tcW w:w="3822" w:type="dxa"/>
          </w:tcPr>
          <w:p w14:paraId="06F8403E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</w:rPr>
            </w:pPr>
            <w:r w:rsidRPr="00D519AB">
              <w:rPr>
                <w:rFonts w:ascii="Calibri" w:hAnsi="Calibri"/>
                <w:color w:val="000000"/>
                <w:sz w:val="22"/>
              </w:rPr>
              <w:t>RAMIREZ GARCIA JUAN RICARDO</w:t>
            </w:r>
          </w:p>
        </w:tc>
        <w:tc>
          <w:tcPr>
            <w:tcW w:w="3549" w:type="dxa"/>
          </w:tcPr>
          <w:p w14:paraId="7CC52FFC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</w:rPr>
            </w:pPr>
            <w:r w:rsidRPr="00D519AB">
              <w:rPr>
                <w:rFonts w:ascii="Calibri" w:hAnsi="Calibri"/>
                <w:sz w:val="22"/>
              </w:rPr>
              <w:t>OFICIAL MINISTERIAL</w:t>
            </w:r>
          </w:p>
        </w:tc>
      </w:tr>
    </w:tbl>
    <w:p w14:paraId="2008E166" w14:textId="77777777" w:rsidR="00AD1B3E" w:rsidRDefault="00AD1B3E" w:rsidP="00AD1B3E"/>
    <w:p w14:paraId="0FBBBB8F" w14:textId="77777777" w:rsidR="00B46A67" w:rsidRPr="00BE5EB3" w:rsidRDefault="00B46A67" w:rsidP="00B46A67">
      <w:pPr>
        <w:pStyle w:val="Heading2"/>
      </w:pPr>
      <w:bookmarkStart w:id="8" w:name="_Toc440456501"/>
      <w:r w:rsidRPr="00BE5EB3">
        <w:t xml:space="preserve">Mesas de Investigación </w:t>
      </w:r>
      <w:r>
        <w:t xml:space="preserve">Grupo </w:t>
      </w:r>
      <w:r w:rsidR="00D519AB">
        <w:t>E</w:t>
      </w:r>
      <w:bookmarkEnd w:id="8"/>
    </w:p>
    <w:tbl>
      <w:tblPr>
        <w:tblStyle w:val="GridTable1Light-Accent1"/>
        <w:tblW w:w="9776" w:type="dxa"/>
        <w:tblLook w:val="04A0" w:firstRow="1" w:lastRow="0" w:firstColumn="1" w:lastColumn="0" w:noHBand="0" w:noVBand="1"/>
      </w:tblPr>
      <w:tblGrid>
        <w:gridCol w:w="598"/>
        <w:gridCol w:w="1382"/>
        <w:gridCol w:w="3544"/>
        <w:gridCol w:w="1100"/>
        <w:gridCol w:w="3152"/>
      </w:tblGrid>
      <w:tr w:rsidR="00B46A67" w:rsidRPr="00D519AB" w14:paraId="69083475" w14:textId="77777777" w:rsidTr="00D51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0170496" w14:textId="77777777" w:rsidR="00B46A67" w:rsidRPr="00D519AB" w:rsidRDefault="00B46A67" w:rsidP="004F370F">
            <w:pPr>
              <w:jc w:val="left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proofErr w:type="spellStart"/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Cant</w:t>
            </w:r>
            <w:proofErr w:type="spellEnd"/>
          </w:p>
        </w:tc>
        <w:tc>
          <w:tcPr>
            <w:tcW w:w="1382" w:type="dxa"/>
            <w:noWrap/>
            <w:hideMark/>
          </w:tcPr>
          <w:p w14:paraId="7E17CBB3" w14:textId="77777777" w:rsidR="00B46A67" w:rsidRPr="00D519AB" w:rsidRDefault="00B46A67" w:rsidP="004F370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Sede</w:t>
            </w:r>
          </w:p>
        </w:tc>
        <w:tc>
          <w:tcPr>
            <w:tcW w:w="3544" w:type="dxa"/>
            <w:noWrap/>
            <w:hideMark/>
          </w:tcPr>
          <w:p w14:paraId="71EE90BA" w14:textId="77777777" w:rsidR="00B46A67" w:rsidRPr="00D519AB" w:rsidRDefault="00B46A67" w:rsidP="004F370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Nombre</w:t>
            </w:r>
          </w:p>
        </w:tc>
        <w:tc>
          <w:tcPr>
            <w:tcW w:w="1100" w:type="dxa"/>
            <w:noWrap/>
            <w:hideMark/>
          </w:tcPr>
          <w:p w14:paraId="683335C4" w14:textId="77777777" w:rsidR="00B46A67" w:rsidRPr="00D519AB" w:rsidRDefault="00B46A67" w:rsidP="004F370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Agencia</w:t>
            </w:r>
          </w:p>
        </w:tc>
        <w:tc>
          <w:tcPr>
            <w:tcW w:w="3152" w:type="dxa"/>
          </w:tcPr>
          <w:p w14:paraId="0FA28655" w14:textId="77777777" w:rsidR="00B46A67" w:rsidRPr="00D519AB" w:rsidRDefault="00B46A67" w:rsidP="004F370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Rol</w:t>
            </w:r>
          </w:p>
        </w:tc>
      </w:tr>
      <w:tr w:rsidR="00D519AB" w:rsidRPr="00D519AB" w14:paraId="24785CB3" w14:textId="77777777" w:rsidTr="00D519AB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D15493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1382" w:type="dxa"/>
            <w:noWrap/>
          </w:tcPr>
          <w:p w14:paraId="4BA69711" w14:textId="77777777" w:rsidR="00D519AB" w:rsidRPr="00D519AB" w:rsidRDefault="00D519AB" w:rsidP="00D519A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TAPACHULA</w:t>
            </w:r>
          </w:p>
        </w:tc>
        <w:tc>
          <w:tcPr>
            <w:tcW w:w="3544" w:type="dxa"/>
          </w:tcPr>
          <w:p w14:paraId="50FE5731" w14:textId="77777777" w:rsidR="00D519AB" w:rsidRPr="00D519AB" w:rsidRDefault="00D519AB" w:rsidP="00D519A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GALLEGOS COUTIÑO VIRGILIO</w:t>
            </w:r>
          </w:p>
        </w:tc>
        <w:tc>
          <w:tcPr>
            <w:tcW w:w="1100" w:type="dxa"/>
            <w:noWrap/>
          </w:tcPr>
          <w:p w14:paraId="4863E1D8" w14:textId="77777777" w:rsidR="00D519AB" w:rsidRPr="00D519AB" w:rsidRDefault="00D519AB" w:rsidP="00D519A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TAP-I</w:t>
            </w:r>
          </w:p>
        </w:tc>
        <w:tc>
          <w:tcPr>
            <w:tcW w:w="3152" w:type="dxa"/>
          </w:tcPr>
          <w:p w14:paraId="3ADBFCA7" w14:textId="77777777" w:rsidR="00D519AB" w:rsidRPr="00D519AB" w:rsidRDefault="00D519AB" w:rsidP="00D519A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FISCAL EJECUTIVO ADJUNTO POR DESIGNACION ESPECIAL</w:t>
            </w:r>
          </w:p>
        </w:tc>
      </w:tr>
      <w:tr w:rsidR="00D519AB" w:rsidRPr="00D519AB" w14:paraId="07782A1E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890430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1382" w:type="dxa"/>
            <w:noWrap/>
          </w:tcPr>
          <w:p w14:paraId="7B727203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TAPACHULA</w:t>
            </w:r>
          </w:p>
        </w:tc>
        <w:tc>
          <w:tcPr>
            <w:tcW w:w="3544" w:type="dxa"/>
          </w:tcPr>
          <w:p w14:paraId="708CCF5A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CASTRO GONZALEZ JANICE</w:t>
            </w:r>
          </w:p>
        </w:tc>
        <w:tc>
          <w:tcPr>
            <w:tcW w:w="1100" w:type="dxa"/>
          </w:tcPr>
          <w:p w14:paraId="64FBB00C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TAP-I</w:t>
            </w:r>
          </w:p>
        </w:tc>
        <w:tc>
          <w:tcPr>
            <w:tcW w:w="3152" w:type="dxa"/>
          </w:tcPr>
          <w:p w14:paraId="269D9C0B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519AB" w:rsidRPr="00D519AB" w14:paraId="497DECAB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F46564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382" w:type="dxa"/>
            <w:noWrap/>
          </w:tcPr>
          <w:p w14:paraId="65E27269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TAPACHULA</w:t>
            </w:r>
          </w:p>
        </w:tc>
        <w:tc>
          <w:tcPr>
            <w:tcW w:w="3544" w:type="dxa"/>
          </w:tcPr>
          <w:p w14:paraId="3B4C121E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MARTINEZ MIJANGOS FREDDY</w:t>
            </w:r>
          </w:p>
        </w:tc>
        <w:tc>
          <w:tcPr>
            <w:tcW w:w="1100" w:type="dxa"/>
          </w:tcPr>
          <w:p w14:paraId="705FD8EB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TAP-I</w:t>
            </w:r>
          </w:p>
        </w:tc>
        <w:tc>
          <w:tcPr>
            <w:tcW w:w="3152" w:type="dxa"/>
          </w:tcPr>
          <w:p w14:paraId="2811AF47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519AB" w:rsidRPr="00D519AB" w14:paraId="2D7AB806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ED2699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382" w:type="dxa"/>
            <w:noWrap/>
          </w:tcPr>
          <w:p w14:paraId="6AEEAA8C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TAPACHULA</w:t>
            </w:r>
          </w:p>
        </w:tc>
        <w:tc>
          <w:tcPr>
            <w:tcW w:w="3544" w:type="dxa"/>
          </w:tcPr>
          <w:p w14:paraId="6111BD82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VAZQUEZ MOCTEZUMA JAVIER KILDARE ERNEST</w:t>
            </w:r>
          </w:p>
        </w:tc>
        <w:tc>
          <w:tcPr>
            <w:tcW w:w="1100" w:type="dxa"/>
          </w:tcPr>
          <w:p w14:paraId="00A01FCA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TAP-II</w:t>
            </w:r>
          </w:p>
        </w:tc>
        <w:tc>
          <w:tcPr>
            <w:tcW w:w="3152" w:type="dxa"/>
          </w:tcPr>
          <w:p w14:paraId="19F029A7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FISCAL EJECUTIVO ASISTENTE</w:t>
            </w:r>
          </w:p>
        </w:tc>
      </w:tr>
      <w:tr w:rsidR="00D519AB" w:rsidRPr="00D519AB" w14:paraId="32341C61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F280AD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1382" w:type="dxa"/>
            <w:noWrap/>
          </w:tcPr>
          <w:p w14:paraId="0D3F61C7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TAPACHULA</w:t>
            </w:r>
          </w:p>
        </w:tc>
        <w:tc>
          <w:tcPr>
            <w:tcW w:w="3544" w:type="dxa"/>
          </w:tcPr>
          <w:p w14:paraId="5396C0E5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ESCOBAR ORTIZ FANNY MARLEY</w:t>
            </w:r>
          </w:p>
        </w:tc>
        <w:tc>
          <w:tcPr>
            <w:tcW w:w="1100" w:type="dxa"/>
          </w:tcPr>
          <w:p w14:paraId="5972F478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TAP-II</w:t>
            </w:r>
          </w:p>
        </w:tc>
        <w:tc>
          <w:tcPr>
            <w:tcW w:w="3152" w:type="dxa"/>
          </w:tcPr>
          <w:p w14:paraId="2A199349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519AB" w:rsidRPr="00D519AB" w14:paraId="51234EDA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318C4F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1382" w:type="dxa"/>
            <w:noWrap/>
          </w:tcPr>
          <w:p w14:paraId="4BE068B9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TAPACHULA</w:t>
            </w:r>
          </w:p>
        </w:tc>
        <w:tc>
          <w:tcPr>
            <w:tcW w:w="3544" w:type="dxa"/>
          </w:tcPr>
          <w:p w14:paraId="7B1E599E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EGREMI BUSTAMANTE GUILLERMO ALEXANDER</w:t>
            </w:r>
          </w:p>
        </w:tc>
        <w:tc>
          <w:tcPr>
            <w:tcW w:w="1100" w:type="dxa"/>
          </w:tcPr>
          <w:p w14:paraId="56610F7D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TAP-II</w:t>
            </w:r>
          </w:p>
        </w:tc>
        <w:tc>
          <w:tcPr>
            <w:tcW w:w="3152" w:type="dxa"/>
          </w:tcPr>
          <w:p w14:paraId="649C0972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519AB" w:rsidRPr="00D519AB" w14:paraId="52436980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94E560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1382" w:type="dxa"/>
            <w:noWrap/>
          </w:tcPr>
          <w:p w14:paraId="35306818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TAPACHULA</w:t>
            </w:r>
          </w:p>
        </w:tc>
        <w:tc>
          <w:tcPr>
            <w:tcW w:w="3544" w:type="dxa"/>
          </w:tcPr>
          <w:p w14:paraId="1D1640DB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LOPEZ FUENTES VICTOR FRANCISCO</w:t>
            </w:r>
          </w:p>
        </w:tc>
        <w:tc>
          <w:tcPr>
            <w:tcW w:w="1100" w:type="dxa"/>
          </w:tcPr>
          <w:p w14:paraId="79C2C6C1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TAP-III</w:t>
            </w:r>
          </w:p>
        </w:tc>
        <w:tc>
          <w:tcPr>
            <w:tcW w:w="3152" w:type="dxa"/>
          </w:tcPr>
          <w:p w14:paraId="404FD8F8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FISCAL EJECUTIVO TITULAR</w:t>
            </w:r>
          </w:p>
        </w:tc>
      </w:tr>
      <w:tr w:rsidR="00D519AB" w:rsidRPr="00D519AB" w14:paraId="1DA2FCDE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33314F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8</w:t>
            </w:r>
          </w:p>
        </w:tc>
        <w:tc>
          <w:tcPr>
            <w:tcW w:w="1382" w:type="dxa"/>
            <w:noWrap/>
          </w:tcPr>
          <w:p w14:paraId="69F78D6C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TAPACHULA</w:t>
            </w:r>
          </w:p>
        </w:tc>
        <w:tc>
          <w:tcPr>
            <w:tcW w:w="3544" w:type="dxa"/>
          </w:tcPr>
          <w:p w14:paraId="58F94D76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LOPEZ MARTINEZ ANDRES</w:t>
            </w:r>
          </w:p>
        </w:tc>
        <w:tc>
          <w:tcPr>
            <w:tcW w:w="1100" w:type="dxa"/>
          </w:tcPr>
          <w:p w14:paraId="6F1D90EA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TAP-III</w:t>
            </w:r>
          </w:p>
        </w:tc>
        <w:tc>
          <w:tcPr>
            <w:tcW w:w="3152" w:type="dxa"/>
          </w:tcPr>
          <w:p w14:paraId="5C4D542C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519AB" w:rsidRPr="00D519AB" w14:paraId="6145BC05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CBA52C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9</w:t>
            </w:r>
          </w:p>
        </w:tc>
        <w:tc>
          <w:tcPr>
            <w:tcW w:w="1382" w:type="dxa"/>
            <w:noWrap/>
          </w:tcPr>
          <w:p w14:paraId="6F8C3843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TAPACHULA</w:t>
            </w:r>
          </w:p>
        </w:tc>
        <w:tc>
          <w:tcPr>
            <w:tcW w:w="3544" w:type="dxa"/>
          </w:tcPr>
          <w:p w14:paraId="715753C7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MORALES GONZALEZ MARIA MAGDALENA</w:t>
            </w:r>
          </w:p>
        </w:tc>
        <w:tc>
          <w:tcPr>
            <w:tcW w:w="1100" w:type="dxa"/>
          </w:tcPr>
          <w:p w14:paraId="3E35F9CC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TAP-III</w:t>
            </w:r>
          </w:p>
        </w:tc>
        <w:tc>
          <w:tcPr>
            <w:tcW w:w="3152" w:type="dxa"/>
          </w:tcPr>
          <w:p w14:paraId="37BCCE5E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519AB" w:rsidRPr="00D519AB" w14:paraId="632A1968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B4AFDC8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10</w:t>
            </w:r>
          </w:p>
        </w:tc>
        <w:tc>
          <w:tcPr>
            <w:tcW w:w="1382" w:type="dxa"/>
            <w:noWrap/>
          </w:tcPr>
          <w:p w14:paraId="16F6C610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TAPACHULA</w:t>
            </w:r>
          </w:p>
        </w:tc>
        <w:tc>
          <w:tcPr>
            <w:tcW w:w="3544" w:type="dxa"/>
          </w:tcPr>
          <w:p w14:paraId="14191694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MEJIA MARTINEZ ELISEO</w:t>
            </w:r>
          </w:p>
        </w:tc>
        <w:tc>
          <w:tcPr>
            <w:tcW w:w="1100" w:type="dxa"/>
          </w:tcPr>
          <w:p w14:paraId="2183D92D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TAP-IV</w:t>
            </w:r>
          </w:p>
        </w:tc>
        <w:tc>
          <w:tcPr>
            <w:tcW w:w="3152" w:type="dxa"/>
          </w:tcPr>
          <w:p w14:paraId="5A2F49AB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FISCAL EJECUTIVO ASISTENTE</w:t>
            </w:r>
          </w:p>
        </w:tc>
      </w:tr>
      <w:tr w:rsidR="00D519AB" w:rsidRPr="00D519AB" w14:paraId="2F7FC4CB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11DA763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11</w:t>
            </w:r>
          </w:p>
        </w:tc>
        <w:tc>
          <w:tcPr>
            <w:tcW w:w="1382" w:type="dxa"/>
            <w:noWrap/>
          </w:tcPr>
          <w:p w14:paraId="49AB5D6D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TAPACHULA</w:t>
            </w:r>
          </w:p>
        </w:tc>
        <w:tc>
          <w:tcPr>
            <w:tcW w:w="3544" w:type="dxa"/>
          </w:tcPr>
          <w:p w14:paraId="4E2BFDFB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MUÑOZ GUTIERREZ ELISA</w:t>
            </w:r>
          </w:p>
        </w:tc>
        <w:tc>
          <w:tcPr>
            <w:tcW w:w="1100" w:type="dxa"/>
          </w:tcPr>
          <w:p w14:paraId="08BB68CB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TAP-IV</w:t>
            </w:r>
          </w:p>
        </w:tc>
        <w:tc>
          <w:tcPr>
            <w:tcW w:w="3152" w:type="dxa"/>
          </w:tcPr>
          <w:p w14:paraId="18AFE8B9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519AB" w:rsidRPr="00D519AB" w14:paraId="4377FE49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AD7371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12</w:t>
            </w:r>
          </w:p>
        </w:tc>
        <w:tc>
          <w:tcPr>
            <w:tcW w:w="1382" w:type="dxa"/>
            <w:noWrap/>
          </w:tcPr>
          <w:p w14:paraId="40328BC5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TAPACHULA</w:t>
            </w:r>
          </w:p>
        </w:tc>
        <w:tc>
          <w:tcPr>
            <w:tcW w:w="3544" w:type="dxa"/>
          </w:tcPr>
          <w:p w14:paraId="6E28D69C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GUARDADO SOLORZANO ELISA GRISEL</w:t>
            </w:r>
          </w:p>
        </w:tc>
        <w:tc>
          <w:tcPr>
            <w:tcW w:w="1100" w:type="dxa"/>
          </w:tcPr>
          <w:p w14:paraId="2FBE1AE8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TAP-IV</w:t>
            </w:r>
          </w:p>
        </w:tc>
        <w:tc>
          <w:tcPr>
            <w:tcW w:w="3152" w:type="dxa"/>
          </w:tcPr>
          <w:p w14:paraId="2B1AF00D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519AB" w:rsidRPr="00D519AB" w14:paraId="456CF5EF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D630F02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13</w:t>
            </w:r>
          </w:p>
        </w:tc>
        <w:tc>
          <w:tcPr>
            <w:tcW w:w="1382" w:type="dxa"/>
            <w:noWrap/>
          </w:tcPr>
          <w:p w14:paraId="0C43AD6D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TAPACHULA</w:t>
            </w:r>
          </w:p>
        </w:tc>
        <w:tc>
          <w:tcPr>
            <w:tcW w:w="3544" w:type="dxa"/>
          </w:tcPr>
          <w:p w14:paraId="1B60DF14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DOMINGUEZ GONZALEZ AZAEEL EDUARDO</w:t>
            </w:r>
          </w:p>
        </w:tc>
        <w:tc>
          <w:tcPr>
            <w:tcW w:w="1100" w:type="dxa"/>
          </w:tcPr>
          <w:p w14:paraId="6E5AC9BF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TAP-V</w:t>
            </w:r>
          </w:p>
        </w:tc>
        <w:tc>
          <w:tcPr>
            <w:tcW w:w="3152" w:type="dxa"/>
          </w:tcPr>
          <w:p w14:paraId="2BFA892B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FISCAL EJECUTIVO ASISTENTE POR DESIGNACION ESPECIAL</w:t>
            </w:r>
          </w:p>
        </w:tc>
      </w:tr>
      <w:tr w:rsidR="00D519AB" w:rsidRPr="00D519AB" w14:paraId="284817F9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023BE53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14</w:t>
            </w:r>
          </w:p>
        </w:tc>
        <w:tc>
          <w:tcPr>
            <w:tcW w:w="1382" w:type="dxa"/>
            <w:noWrap/>
          </w:tcPr>
          <w:p w14:paraId="76492A39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TAPACHULA</w:t>
            </w:r>
          </w:p>
        </w:tc>
        <w:tc>
          <w:tcPr>
            <w:tcW w:w="3544" w:type="dxa"/>
          </w:tcPr>
          <w:p w14:paraId="6FE5D620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ROBLERO HERNANDEZ LUCIO</w:t>
            </w:r>
          </w:p>
        </w:tc>
        <w:tc>
          <w:tcPr>
            <w:tcW w:w="1100" w:type="dxa"/>
          </w:tcPr>
          <w:p w14:paraId="5F5476CB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TAP-V</w:t>
            </w:r>
          </w:p>
        </w:tc>
        <w:tc>
          <w:tcPr>
            <w:tcW w:w="3152" w:type="dxa"/>
          </w:tcPr>
          <w:p w14:paraId="465E3C9C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TECNICO SUPERIOR</w:t>
            </w:r>
          </w:p>
        </w:tc>
      </w:tr>
      <w:tr w:rsidR="00D519AB" w:rsidRPr="00D519AB" w14:paraId="60F70952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0CC6320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15</w:t>
            </w:r>
          </w:p>
        </w:tc>
        <w:tc>
          <w:tcPr>
            <w:tcW w:w="1382" w:type="dxa"/>
            <w:noWrap/>
          </w:tcPr>
          <w:p w14:paraId="6C03C140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TAPACHULA</w:t>
            </w:r>
          </w:p>
        </w:tc>
        <w:tc>
          <w:tcPr>
            <w:tcW w:w="3544" w:type="dxa"/>
          </w:tcPr>
          <w:p w14:paraId="6719B38D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CRUZ VAZQUEZ APOLONIO</w:t>
            </w:r>
          </w:p>
        </w:tc>
        <w:tc>
          <w:tcPr>
            <w:tcW w:w="1100" w:type="dxa"/>
          </w:tcPr>
          <w:p w14:paraId="600A1970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TAP-V</w:t>
            </w:r>
          </w:p>
        </w:tc>
        <w:tc>
          <w:tcPr>
            <w:tcW w:w="3152" w:type="dxa"/>
          </w:tcPr>
          <w:p w14:paraId="7E7EC922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</w:tbl>
    <w:p w14:paraId="002D8541" w14:textId="77777777" w:rsidR="00B46A67" w:rsidRDefault="00B46A67" w:rsidP="00AD1B3E"/>
    <w:p w14:paraId="6D5DC8C1" w14:textId="77777777" w:rsidR="00B46A67" w:rsidRPr="00BE5EB3" w:rsidRDefault="00B46A67" w:rsidP="00B46A67">
      <w:pPr>
        <w:pStyle w:val="Heading2"/>
      </w:pPr>
      <w:bookmarkStart w:id="9" w:name="_Toc440456502"/>
      <w:r w:rsidRPr="00BE5EB3">
        <w:lastRenderedPageBreak/>
        <w:t>UNAI Atención y Determinació</w:t>
      </w:r>
      <w:r>
        <w:t xml:space="preserve">n Grupo </w:t>
      </w:r>
      <w:r w:rsidR="00D519AB">
        <w:t>F</w:t>
      </w:r>
      <w:bookmarkEnd w:id="9"/>
    </w:p>
    <w:tbl>
      <w:tblPr>
        <w:tblStyle w:val="GridTable1Light-Accent1"/>
        <w:tblW w:w="9634" w:type="dxa"/>
        <w:tblLayout w:type="fixed"/>
        <w:tblLook w:val="04A0" w:firstRow="1" w:lastRow="0" w:firstColumn="1" w:lastColumn="0" w:noHBand="0" w:noVBand="1"/>
      </w:tblPr>
      <w:tblGrid>
        <w:gridCol w:w="636"/>
        <w:gridCol w:w="3187"/>
        <w:gridCol w:w="3260"/>
        <w:gridCol w:w="2551"/>
      </w:tblGrid>
      <w:tr w:rsidR="00B46A67" w:rsidRPr="00D519AB" w14:paraId="6269422E" w14:textId="77777777" w:rsidTr="00D51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noWrap/>
            <w:hideMark/>
          </w:tcPr>
          <w:p w14:paraId="41EB9285" w14:textId="77777777" w:rsidR="00B46A67" w:rsidRPr="00D519AB" w:rsidRDefault="00B46A67" w:rsidP="004F370F">
            <w:pPr>
              <w:jc w:val="left"/>
              <w:rPr>
                <w:rFonts w:asciiTheme="minorHAnsi" w:eastAsia="Times New Roman" w:hAnsiTheme="minorHAnsi" w:cs="Times New Roman"/>
                <w:bCs w:val="0"/>
                <w:color w:val="000000"/>
                <w:sz w:val="22"/>
                <w:lang w:eastAsia="es-MX"/>
              </w:rPr>
            </w:pPr>
            <w:proofErr w:type="spellStart"/>
            <w:r w:rsidRPr="00D519AB">
              <w:rPr>
                <w:rFonts w:asciiTheme="minorHAnsi" w:eastAsia="Times New Roman" w:hAnsiTheme="minorHAnsi" w:cs="Times New Roman"/>
                <w:bCs w:val="0"/>
                <w:color w:val="000000"/>
                <w:sz w:val="22"/>
                <w:lang w:eastAsia="es-MX"/>
              </w:rPr>
              <w:t>Cant</w:t>
            </w:r>
            <w:proofErr w:type="spellEnd"/>
          </w:p>
        </w:tc>
        <w:tc>
          <w:tcPr>
            <w:tcW w:w="3187" w:type="dxa"/>
            <w:noWrap/>
            <w:hideMark/>
          </w:tcPr>
          <w:p w14:paraId="0560CAAB" w14:textId="77777777" w:rsidR="00B46A67" w:rsidRPr="00D519AB" w:rsidRDefault="00B46A67" w:rsidP="004F370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Cs w:val="0"/>
                <w:color w:val="000000"/>
                <w:sz w:val="22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bCs w:val="0"/>
                <w:color w:val="000000"/>
                <w:sz w:val="22"/>
                <w:lang w:eastAsia="es-MX"/>
              </w:rPr>
              <w:t>Sede</w:t>
            </w:r>
          </w:p>
        </w:tc>
        <w:tc>
          <w:tcPr>
            <w:tcW w:w="3260" w:type="dxa"/>
            <w:noWrap/>
            <w:hideMark/>
          </w:tcPr>
          <w:p w14:paraId="6D4BA722" w14:textId="77777777" w:rsidR="00B46A67" w:rsidRPr="00D519AB" w:rsidRDefault="00B46A67" w:rsidP="004F370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Cs w:val="0"/>
                <w:color w:val="000000"/>
                <w:sz w:val="22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bCs w:val="0"/>
                <w:color w:val="000000"/>
                <w:sz w:val="22"/>
                <w:lang w:eastAsia="es-MX"/>
              </w:rPr>
              <w:t>Nombre</w:t>
            </w:r>
          </w:p>
        </w:tc>
        <w:tc>
          <w:tcPr>
            <w:tcW w:w="2551" w:type="dxa"/>
            <w:noWrap/>
            <w:hideMark/>
          </w:tcPr>
          <w:p w14:paraId="0A57B938" w14:textId="77777777" w:rsidR="00B46A67" w:rsidRPr="00D519AB" w:rsidRDefault="00B46A67" w:rsidP="004F370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Cs w:val="0"/>
                <w:color w:val="000000"/>
                <w:sz w:val="22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bCs w:val="0"/>
                <w:color w:val="000000"/>
                <w:sz w:val="22"/>
                <w:lang w:eastAsia="es-MX"/>
              </w:rPr>
              <w:t>Rol</w:t>
            </w:r>
          </w:p>
        </w:tc>
      </w:tr>
      <w:tr w:rsidR="00D519AB" w:rsidRPr="00D519AB" w14:paraId="1B8B9899" w14:textId="77777777" w:rsidTr="00D519AB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hideMark/>
          </w:tcPr>
          <w:p w14:paraId="7B1CB852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2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2"/>
                <w:lang w:eastAsia="es-MX"/>
              </w:rPr>
              <w:t>1</w:t>
            </w:r>
          </w:p>
        </w:tc>
        <w:tc>
          <w:tcPr>
            <w:tcW w:w="3187" w:type="dxa"/>
            <w:noWrap/>
            <w:vAlign w:val="center"/>
          </w:tcPr>
          <w:p w14:paraId="17D82B49" w14:textId="77777777" w:rsidR="00D519AB" w:rsidRPr="00D519AB" w:rsidRDefault="00D519AB" w:rsidP="00D519A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2"/>
              </w:rPr>
            </w:pPr>
            <w:r w:rsidRPr="00D519AB">
              <w:rPr>
                <w:rFonts w:asciiTheme="minorHAnsi" w:hAnsiTheme="minorHAnsi"/>
                <w:color w:val="000000"/>
                <w:sz w:val="22"/>
              </w:rPr>
              <w:t>SAN CRISTOBAL DE LAS CASAS</w:t>
            </w:r>
          </w:p>
        </w:tc>
        <w:tc>
          <w:tcPr>
            <w:tcW w:w="3260" w:type="dxa"/>
            <w:vAlign w:val="center"/>
          </w:tcPr>
          <w:p w14:paraId="5B014EFC" w14:textId="77777777" w:rsidR="00D519AB" w:rsidRPr="00D519AB" w:rsidRDefault="00D519AB" w:rsidP="00D519A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2"/>
              </w:rPr>
            </w:pPr>
            <w:r w:rsidRPr="00D519AB">
              <w:rPr>
                <w:rFonts w:asciiTheme="minorHAnsi" w:hAnsiTheme="minorHAnsi"/>
                <w:color w:val="000000"/>
                <w:sz w:val="22"/>
              </w:rPr>
              <w:t>SANDOVAL LARA ANGEL</w:t>
            </w:r>
          </w:p>
        </w:tc>
        <w:tc>
          <w:tcPr>
            <w:tcW w:w="2551" w:type="dxa"/>
            <w:noWrap/>
            <w:vAlign w:val="center"/>
          </w:tcPr>
          <w:p w14:paraId="5C3FED9D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</w:rPr>
            </w:pPr>
            <w:r w:rsidRPr="00D519AB">
              <w:rPr>
                <w:rFonts w:asciiTheme="minorHAnsi" w:hAnsiTheme="minorHAnsi"/>
                <w:sz w:val="22"/>
              </w:rPr>
              <w:t>FISCAL ORIENTADOR</w:t>
            </w:r>
          </w:p>
        </w:tc>
      </w:tr>
      <w:tr w:rsidR="00D519AB" w:rsidRPr="00D519AB" w14:paraId="75037104" w14:textId="77777777" w:rsidTr="00D519AB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hideMark/>
          </w:tcPr>
          <w:p w14:paraId="5569E306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2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2"/>
                <w:lang w:eastAsia="es-MX"/>
              </w:rPr>
              <w:t>2</w:t>
            </w:r>
          </w:p>
        </w:tc>
        <w:tc>
          <w:tcPr>
            <w:tcW w:w="3187" w:type="dxa"/>
            <w:noWrap/>
            <w:vAlign w:val="center"/>
          </w:tcPr>
          <w:p w14:paraId="5A3734EB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2"/>
              </w:rPr>
            </w:pPr>
            <w:r w:rsidRPr="00D519AB">
              <w:rPr>
                <w:rFonts w:asciiTheme="minorHAnsi" w:hAnsiTheme="minorHAnsi"/>
                <w:color w:val="000000"/>
                <w:sz w:val="22"/>
              </w:rPr>
              <w:t>SAN CRISTOBAL DE LAS CASAS</w:t>
            </w:r>
          </w:p>
        </w:tc>
        <w:tc>
          <w:tcPr>
            <w:tcW w:w="3260" w:type="dxa"/>
            <w:vAlign w:val="center"/>
          </w:tcPr>
          <w:p w14:paraId="12F6101D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2"/>
              </w:rPr>
            </w:pPr>
            <w:r w:rsidRPr="00D519AB">
              <w:rPr>
                <w:rFonts w:asciiTheme="minorHAnsi" w:hAnsiTheme="minorHAnsi"/>
                <w:color w:val="000000"/>
                <w:sz w:val="22"/>
              </w:rPr>
              <w:t>MANDUJANO HERNANDEZ SARA ELIZABETH</w:t>
            </w:r>
          </w:p>
        </w:tc>
        <w:tc>
          <w:tcPr>
            <w:tcW w:w="2551" w:type="dxa"/>
            <w:vAlign w:val="center"/>
          </w:tcPr>
          <w:p w14:paraId="04D4DBDD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</w:rPr>
            </w:pPr>
            <w:r w:rsidRPr="00D519AB">
              <w:rPr>
                <w:rFonts w:asciiTheme="minorHAnsi" w:hAnsiTheme="minorHAnsi"/>
                <w:sz w:val="22"/>
              </w:rPr>
              <w:t>OFICIAL MINISTERIAL</w:t>
            </w:r>
          </w:p>
        </w:tc>
      </w:tr>
      <w:tr w:rsidR="00D519AB" w:rsidRPr="00D519AB" w14:paraId="5610C482" w14:textId="77777777" w:rsidTr="00D519AB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2013AE73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2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2"/>
                <w:lang w:eastAsia="es-MX"/>
              </w:rPr>
              <w:t>3</w:t>
            </w:r>
          </w:p>
        </w:tc>
        <w:tc>
          <w:tcPr>
            <w:tcW w:w="3187" w:type="dxa"/>
            <w:noWrap/>
            <w:vAlign w:val="center"/>
          </w:tcPr>
          <w:p w14:paraId="2E183F54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2"/>
              </w:rPr>
            </w:pPr>
            <w:r w:rsidRPr="00D519AB">
              <w:rPr>
                <w:rFonts w:asciiTheme="minorHAnsi" w:hAnsiTheme="minorHAnsi"/>
                <w:color w:val="000000"/>
                <w:sz w:val="22"/>
              </w:rPr>
              <w:t>SAN CRISTOBAL DE LAS CASAS</w:t>
            </w:r>
          </w:p>
        </w:tc>
        <w:tc>
          <w:tcPr>
            <w:tcW w:w="3260" w:type="dxa"/>
            <w:vAlign w:val="center"/>
          </w:tcPr>
          <w:p w14:paraId="73425347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2"/>
              </w:rPr>
            </w:pPr>
            <w:r w:rsidRPr="00D519AB">
              <w:rPr>
                <w:rFonts w:asciiTheme="minorHAnsi" w:hAnsiTheme="minorHAnsi"/>
                <w:color w:val="000000"/>
                <w:sz w:val="22"/>
              </w:rPr>
              <w:t>NAJERA LOPEZ ADRIANA DEL ROCIO</w:t>
            </w:r>
          </w:p>
        </w:tc>
        <w:tc>
          <w:tcPr>
            <w:tcW w:w="2551" w:type="dxa"/>
            <w:vAlign w:val="center"/>
          </w:tcPr>
          <w:p w14:paraId="5281BBDC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</w:rPr>
            </w:pPr>
            <w:r w:rsidRPr="00D519AB">
              <w:rPr>
                <w:rFonts w:asciiTheme="minorHAnsi" w:hAnsiTheme="minorHAnsi"/>
                <w:sz w:val="22"/>
              </w:rPr>
              <w:t>OFICIAL MINISTERIAL</w:t>
            </w:r>
          </w:p>
        </w:tc>
      </w:tr>
      <w:tr w:rsidR="00D519AB" w:rsidRPr="00D519AB" w14:paraId="03F66E99" w14:textId="77777777" w:rsidTr="00D519AB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C4F840B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2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2"/>
                <w:lang w:eastAsia="es-MX"/>
              </w:rPr>
              <w:t>4</w:t>
            </w:r>
          </w:p>
        </w:tc>
        <w:tc>
          <w:tcPr>
            <w:tcW w:w="3187" w:type="dxa"/>
            <w:noWrap/>
            <w:vAlign w:val="center"/>
          </w:tcPr>
          <w:p w14:paraId="71898B82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2"/>
              </w:rPr>
            </w:pPr>
            <w:r w:rsidRPr="00D519AB">
              <w:rPr>
                <w:rFonts w:asciiTheme="minorHAnsi" w:hAnsiTheme="minorHAnsi"/>
                <w:color w:val="000000"/>
                <w:sz w:val="22"/>
              </w:rPr>
              <w:t>SAN CRISTOBAL DE LAS CASAS</w:t>
            </w:r>
          </w:p>
        </w:tc>
        <w:tc>
          <w:tcPr>
            <w:tcW w:w="3260" w:type="dxa"/>
            <w:vAlign w:val="center"/>
          </w:tcPr>
          <w:p w14:paraId="44BA018C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2"/>
              </w:rPr>
            </w:pPr>
            <w:r w:rsidRPr="00D519AB">
              <w:rPr>
                <w:rFonts w:asciiTheme="minorHAnsi" w:hAnsiTheme="minorHAnsi"/>
                <w:color w:val="000000"/>
                <w:sz w:val="22"/>
              </w:rPr>
              <w:t>NAVA SANCHEZ CLAUDIA ESTHER</w:t>
            </w:r>
          </w:p>
        </w:tc>
        <w:tc>
          <w:tcPr>
            <w:tcW w:w="2551" w:type="dxa"/>
            <w:vAlign w:val="center"/>
          </w:tcPr>
          <w:p w14:paraId="2EDA3380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</w:rPr>
            </w:pPr>
            <w:r w:rsidRPr="00D519AB">
              <w:rPr>
                <w:rFonts w:asciiTheme="minorHAnsi" w:hAnsiTheme="minorHAnsi"/>
                <w:sz w:val="22"/>
              </w:rPr>
              <w:t>FISCAL SUPERVISOR</w:t>
            </w:r>
          </w:p>
        </w:tc>
      </w:tr>
      <w:tr w:rsidR="00D519AB" w:rsidRPr="00D519AB" w14:paraId="07745670" w14:textId="77777777" w:rsidTr="00D519AB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1FFDA6CC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2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2"/>
                <w:lang w:eastAsia="es-MX"/>
              </w:rPr>
              <w:t>5</w:t>
            </w:r>
          </w:p>
        </w:tc>
        <w:tc>
          <w:tcPr>
            <w:tcW w:w="3187" w:type="dxa"/>
            <w:noWrap/>
            <w:vAlign w:val="center"/>
          </w:tcPr>
          <w:p w14:paraId="60F490F6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2"/>
              </w:rPr>
            </w:pPr>
            <w:r w:rsidRPr="00D519AB">
              <w:rPr>
                <w:rFonts w:asciiTheme="minorHAnsi" w:hAnsiTheme="minorHAnsi"/>
                <w:color w:val="000000"/>
                <w:sz w:val="22"/>
              </w:rPr>
              <w:t>SAN CRISTOBAL DE LAS CASAS</w:t>
            </w:r>
          </w:p>
        </w:tc>
        <w:tc>
          <w:tcPr>
            <w:tcW w:w="3260" w:type="dxa"/>
            <w:vAlign w:val="center"/>
          </w:tcPr>
          <w:p w14:paraId="216A17B1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2"/>
              </w:rPr>
            </w:pPr>
            <w:r w:rsidRPr="00D519AB">
              <w:rPr>
                <w:rFonts w:asciiTheme="minorHAnsi" w:hAnsiTheme="minorHAnsi"/>
                <w:color w:val="000000"/>
                <w:sz w:val="22"/>
              </w:rPr>
              <w:t>DIAZ MENDEZ JULIO CESAR</w:t>
            </w:r>
          </w:p>
        </w:tc>
        <w:tc>
          <w:tcPr>
            <w:tcW w:w="2551" w:type="dxa"/>
            <w:vAlign w:val="center"/>
          </w:tcPr>
          <w:p w14:paraId="7E1BB178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</w:rPr>
            </w:pPr>
            <w:r w:rsidRPr="00D519AB">
              <w:rPr>
                <w:rFonts w:asciiTheme="minorHAnsi" w:hAnsiTheme="minorHAnsi"/>
                <w:sz w:val="22"/>
              </w:rPr>
              <w:t>OFICIAL MINISTERIAL</w:t>
            </w:r>
          </w:p>
        </w:tc>
      </w:tr>
    </w:tbl>
    <w:p w14:paraId="1524B452" w14:textId="77777777" w:rsidR="00AD1B3E" w:rsidRDefault="00AD1B3E" w:rsidP="00AD1B3E"/>
    <w:p w14:paraId="3C267905" w14:textId="77777777" w:rsidR="00B46A67" w:rsidRPr="00BE5EB3" w:rsidRDefault="00B46A67" w:rsidP="00B46A67">
      <w:pPr>
        <w:pStyle w:val="Heading2"/>
      </w:pPr>
      <w:bookmarkStart w:id="10" w:name="_Toc440456503"/>
      <w:r w:rsidRPr="00BE5EB3">
        <w:t xml:space="preserve">Mesas de Investigación </w:t>
      </w:r>
      <w:r>
        <w:t xml:space="preserve">Grupo </w:t>
      </w:r>
      <w:r w:rsidR="00D519AB">
        <w:t>G</w:t>
      </w:r>
      <w:bookmarkEnd w:id="10"/>
    </w:p>
    <w:tbl>
      <w:tblPr>
        <w:tblStyle w:val="GridTable1Light-Accent1"/>
        <w:tblW w:w="5228" w:type="pct"/>
        <w:tblLayout w:type="fixed"/>
        <w:tblLook w:val="04A0" w:firstRow="1" w:lastRow="0" w:firstColumn="1" w:lastColumn="0" w:noHBand="0" w:noVBand="1"/>
      </w:tblPr>
      <w:tblGrid>
        <w:gridCol w:w="599"/>
        <w:gridCol w:w="1807"/>
        <w:gridCol w:w="3826"/>
        <w:gridCol w:w="1419"/>
        <w:gridCol w:w="2125"/>
      </w:tblGrid>
      <w:tr w:rsidR="00B46A67" w:rsidRPr="00D519AB" w14:paraId="5B9FB8D9" w14:textId="77777777" w:rsidTr="00D51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noWrap/>
            <w:vAlign w:val="center"/>
            <w:hideMark/>
          </w:tcPr>
          <w:p w14:paraId="2AFD7661" w14:textId="77777777" w:rsidR="00B46A67" w:rsidRPr="00D519AB" w:rsidRDefault="00B46A67" w:rsidP="004F370F">
            <w:pPr>
              <w:jc w:val="left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proofErr w:type="spellStart"/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Cant</w:t>
            </w:r>
            <w:proofErr w:type="spellEnd"/>
          </w:p>
        </w:tc>
        <w:tc>
          <w:tcPr>
            <w:tcW w:w="924" w:type="pct"/>
            <w:noWrap/>
            <w:vAlign w:val="center"/>
            <w:hideMark/>
          </w:tcPr>
          <w:p w14:paraId="58B33E9A" w14:textId="77777777" w:rsidR="00B46A67" w:rsidRPr="00D519AB" w:rsidRDefault="00B46A67" w:rsidP="004F370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Sede</w:t>
            </w:r>
          </w:p>
        </w:tc>
        <w:tc>
          <w:tcPr>
            <w:tcW w:w="1957" w:type="pct"/>
            <w:noWrap/>
            <w:vAlign w:val="center"/>
            <w:hideMark/>
          </w:tcPr>
          <w:p w14:paraId="6F759234" w14:textId="77777777" w:rsidR="00B46A67" w:rsidRPr="00D519AB" w:rsidRDefault="00B46A67" w:rsidP="004F370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Nombre</w:t>
            </w:r>
          </w:p>
        </w:tc>
        <w:tc>
          <w:tcPr>
            <w:tcW w:w="726" w:type="pct"/>
            <w:noWrap/>
            <w:vAlign w:val="center"/>
            <w:hideMark/>
          </w:tcPr>
          <w:p w14:paraId="0C76C330" w14:textId="77777777" w:rsidR="00B46A67" w:rsidRPr="00D519AB" w:rsidRDefault="00B46A67" w:rsidP="004F370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Agencia</w:t>
            </w:r>
          </w:p>
        </w:tc>
        <w:tc>
          <w:tcPr>
            <w:tcW w:w="1087" w:type="pct"/>
            <w:vAlign w:val="center"/>
          </w:tcPr>
          <w:p w14:paraId="432ACA4D" w14:textId="77777777" w:rsidR="00B46A67" w:rsidRPr="00D519AB" w:rsidRDefault="00B46A67" w:rsidP="004F370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Rol</w:t>
            </w:r>
          </w:p>
        </w:tc>
      </w:tr>
      <w:tr w:rsidR="00D519AB" w:rsidRPr="00D519AB" w14:paraId="473095D7" w14:textId="77777777" w:rsidTr="00D519AB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  <w:hideMark/>
          </w:tcPr>
          <w:p w14:paraId="1983449C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924" w:type="pct"/>
            <w:noWrap/>
            <w:vAlign w:val="center"/>
          </w:tcPr>
          <w:p w14:paraId="5BEBDE1A" w14:textId="77777777" w:rsidR="00D519AB" w:rsidRPr="00D519AB" w:rsidRDefault="00D519AB" w:rsidP="00D519A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COMITAN</w:t>
            </w:r>
          </w:p>
        </w:tc>
        <w:tc>
          <w:tcPr>
            <w:tcW w:w="1957" w:type="pct"/>
            <w:vAlign w:val="center"/>
          </w:tcPr>
          <w:p w14:paraId="02B46597" w14:textId="77777777" w:rsidR="00D519AB" w:rsidRPr="00D519AB" w:rsidRDefault="00D519AB" w:rsidP="00D519A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RIOS LOPEZ CESAR ROGELIO</w:t>
            </w:r>
          </w:p>
        </w:tc>
        <w:tc>
          <w:tcPr>
            <w:tcW w:w="726" w:type="pct"/>
            <w:noWrap/>
            <w:vAlign w:val="center"/>
          </w:tcPr>
          <w:p w14:paraId="5DA9F2AC" w14:textId="77777777" w:rsidR="00D519AB" w:rsidRPr="00D519AB" w:rsidRDefault="00D519AB" w:rsidP="00D519A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COM</w:t>
            </w:r>
          </w:p>
        </w:tc>
        <w:tc>
          <w:tcPr>
            <w:tcW w:w="1087" w:type="pct"/>
            <w:vAlign w:val="center"/>
          </w:tcPr>
          <w:p w14:paraId="5BCF9FC1" w14:textId="77777777" w:rsidR="00D519AB" w:rsidRPr="00D519AB" w:rsidRDefault="00D519AB" w:rsidP="00D519A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519AB" w:rsidRPr="00D519AB" w14:paraId="578BC2A4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  <w:hideMark/>
          </w:tcPr>
          <w:p w14:paraId="2DF13412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924" w:type="pct"/>
            <w:noWrap/>
            <w:vAlign w:val="center"/>
          </w:tcPr>
          <w:p w14:paraId="19675DA6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COMITAN</w:t>
            </w:r>
          </w:p>
        </w:tc>
        <w:tc>
          <w:tcPr>
            <w:tcW w:w="1957" w:type="pct"/>
            <w:vAlign w:val="center"/>
          </w:tcPr>
          <w:p w14:paraId="2D806B3E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MUÑOZ GARCIA VERONICA</w:t>
            </w:r>
          </w:p>
        </w:tc>
        <w:tc>
          <w:tcPr>
            <w:tcW w:w="726" w:type="pct"/>
            <w:vAlign w:val="center"/>
          </w:tcPr>
          <w:p w14:paraId="329EFD5F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COM</w:t>
            </w:r>
          </w:p>
        </w:tc>
        <w:tc>
          <w:tcPr>
            <w:tcW w:w="1087" w:type="pct"/>
            <w:vAlign w:val="center"/>
          </w:tcPr>
          <w:p w14:paraId="186AE2CE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JEFE POLIVALENTE ADMINISTRATIVO</w:t>
            </w:r>
          </w:p>
        </w:tc>
      </w:tr>
      <w:tr w:rsidR="00D519AB" w:rsidRPr="00D519AB" w14:paraId="402F8A16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  <w:hideMark/>
          </w:tcPr>
          <w:p w14:paraId="27B6E432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924" w:type="pct"/>
            <w:noWrap/>
            <w:vAlign w:val="center"/>
          </w:tcPr>
          <w:p w14:paraId="2E5D2B1B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OCOSINGO</w:t>
            </w:r>
          </w:p>
        </w:tc>
        <w:tc>
          <w:tcPr>
            <w:tcW w:w="1957" w:type="pct"/>
            <w:vAlign w:val="center"/>
          </w:tcPr>
          <w:p w14:paraId="474B7596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FRANCO SANCHEZ ZOILA MERCEDES</w:t>
            </w:r>
          </w:p>
        </w:tc>
        <w:tc>
          <w:tcPr>
            <w:tcW w:w="726" w:type="pct"/>
            <w:vAlign w:val="center"/>
          </w:tcPr>
          <w:p w14:paraId="34EADFF9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OCOS</w:t>
            </w:r>
          </w:p>
        </w:tc>
        <w:tc>
          <w:tcPr>
            <w:tcW w:w="1087" w:type="pct"/>
            <w:vAlign w:val="center"/>
          </w:tcPr>
          <w:p w14:paraId="319F1D30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JEFE POLIVALENTE ADMINISTRATIVO</w:t>
            </w:r>
          </w:p>
        </w:tc>
      </w:tr>
      <w:tr w:rsidR="00D519AB" w:rsidRPr="00D519AB" w14:paraId="561B6E73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  <w:hideMark/>
          </w:tcPr>
          <w:p w14:paraId="7AD14B0D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924" w:type="pct"/>
            <w:noWrap/>
            <w:vAlign w:val="center"/>
          </w:tcPr>
          <w:p w14:paraId="4A39227D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OCOSINGO</w:t>
            </w:r>
          </w:p>
        </w:tc>
        <w:tc>
          <w:tcPr>
            <w:tcW w:w="1957" w:type="pct"/>
            <w:vAlign w:val="center"/>
          </w:tcPr>
          <w:p w14:paraId="0CECFD7D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 xml:space="preserve">PINEDA ORTIZ JOSE LUIS </w:t>
            </w:r>
          </w:p>
        </w:tc>
        <w:tc>
          <w:tcPr>
            <w:tcW w:w="726" w:type="pct"/>
            <w:vAlign w:val="center"/>
          </w:tcPr>
          <w:p w14:paraId="7AC56359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OCOS</w:t>
            </w:r>
          </w:p>
        </w:tc>
        <w:tc>
          <w:tcPr>
            <w:tcW w:w="1087" w:type="pct"/>
            <w:vAlign w:val="center"/>
          </w:tcPr>
          <w:p w14:paraId="01813D5B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TECNICO SUPERIOR</w:t>
            </w:r>
          </w:p>
        </w:tc>
      </w:tr>
      <w:tr w:rsidR="00D519AB" w:rsidRPr="00D519AB" w14:paraId="388D0145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  <w:hideMark/>
          </w:tcPr>
          <w:p w14:paraId="756919ED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924" w:type="pct"/>
            <w:noWrap/>
            <w:vAlign w:val="center"/>
          </w:tcPr>
          <w:p w14:paraId="5C1490D5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PALENQUE</w:t>
            </w:r>
          </w:p>
        </w:tc>
        <w:tc>
          <w:tcPr>
            <w:tcW w:w="1957" w:type="pct"/>
            <w:vAlign w:val="center"/>
          </w:tcPr>
          <w:p w14:paraId="1C051F69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ORANTES SANDOVAL JAVIER ANTONIO</w:t>
            </w:r>
          </w:p>
        </w:tc>
        <w:tc>
          <w:tcPr>
            <w:tcW w:w="726" w:type="pct"/>
            <w:vAlign w:val="center"/>
          </w:tcPr>
          <w:p w14:paraId="0B92C56E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PAL</w:t>
            </w:r>
          </w:p>
        </w:tc>
        <w:tc>
          <w:tcPr>
            <w:tcW w:w="1087" w:type="pct"/>
            <w:vAlign w:val="center"/>
          </w:tcPr>
          <w:p w14:paraId="18ACCEFA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FISCAL EJECUTIVO ASISTENTE</w:t>
            </w:r>
          </w:p>
        </w:tc>
      </w:tr>
      <w:tr w:rsidR="00D519AB" w:rsidRPr="00D519AB" w14:paraId="395F91AD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  <w:hideMark/>
          </w:tcPr>
          <w:p w14:paraId="1476939A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924" w:type="pct"/>
            <w:noWrap/>
            <w:vAlign w:val="center"/>
          </w:tcPr>
          <w:p w14:paraId="24094520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PALENQUE</w:t>
            </w:r>
          </w:p>
        </w:tc>
        <w:tc>
          <w:tcPr>
            <w:tcW w:w="1957" w:type="pct"/>
            <w:vAlign w:val="center"/>
          </w:tcPr>
          <w:p w14:paraId="12ADAFB9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LIZCANO AGUILAR FRANKLIN</w:t>
            </w:r>
          </w:p>
        </w:tc>
        <w:tc>
          <w:tcPr>
            <w:tcW w:w="726" w:type="pct"/>
            <w:vAlign w:val="center"/>
          </w:tcPr>
          <w:p w14:paraId="2C3B108B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PAL</w:t>
            </w:r>
          </w:p>
        </w:tc>
        <w:tc>
          <w:tcPr>
            <w:tcW w:w="1087" w:type="pct"/>
            <w:vAlign w:val="center"/>
          </w:tcPr>
          <w:p w14:paraId="70F67125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OFICIAL MINISTERIAL</w:t>
            </w:r>
          </w:p>
        </w:tc>
      </w:tr>
      <w:tr w:rsidR="00D519AB" w:rsidRPr="00D519AB" w14:paraId="199D3042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  <w:hideMark/>
          </w:tcPr>
          <w:p w14:paraId="22646FCB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924" w:type="pct"/>
            <w:noWrap/>
            <w:vAlign w:val="center"/>
          </w:tcPr>
          <w:p w14:paraId="02217F57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PICHUCALCO</w:t>
            </w:r>
          </w:p>
        </w:tc>
        <w:tc>
          <w:tcPr>
            <w:tcW w:w="1957" w:type="pct"/>
            <w:vAlign w:val="center"/>
          </w:tcPr>
          <w:p w14:paraId="5A1ECFBF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DIAZ SOLIS ASUNCION  DEL CARMEN</w:t>
            </w:r>
          </w:p>
        </w:tc>
        <w:tc>
          <w:tcPr>
            <w:tcW w:w="726" w:type="pct"/>
            <w:vAlign w:val="center"/>
          </w:tcPr>
          <w:p w14:paraId="6B14B37E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PICH</w:t>
            </w:r>
          </w:p>
        </w:tc>
        <w:tc>
          <w:tcPr>
            <w:tcW w:w="1087" w:type="pct"/>
            <w:vAlign w:val="center"/>
          </w:tcPr>
          <w:p w14:paraId="1436E934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TECNICO SUPERIOR</w:t>
            </w:r>
          </w:p>
        </w:tc>
      </w:tr>
      <w:tr w:rsidR="00D519AB" w:rsidRPr="00D519AB" w14:paraId="52AEF6FE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  <w:hideMark/>
          </w:tcPr>
          <w:p w14:paraId="3E510894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8</w:t>
            </w:r>
          </w:p>
        </w:tc>
        <w:tc>
          <w:tcPr>
            <w:tcW w:w="924" w:type="pct"/>
            <w:noWrap/>
            <w:vAlign w:val="center"/>
          </w:tcPr>
          <w:p w14:paraId="45C2DCDF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PICHUCALCO</w:t>
            </w:r>
          </w:p>
        </w:tc>
        <w:tc>
          <w:tcPr>
            <w:tcW w:w="1957" w:type="pct"/>
            <w:vAlign w:val="center"/>
          </w:tcPr>
          <w:p w14:paraId="5FA03F4F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 xml:space="preserve">REYES </w:t>
            </w:r>
            <w:proofErr w:type="spellStart"/>
            <w:r w:rsidRPr="00D519AB">
              <w:rPr>
                <w:rFonts w:asciiTheme="minorHAnsi" w:hAnsiTheme="minorHAnsi"/>
                <w:sz w:val="20"/>
                <w:szCs w:val="20"/>
              </w:rPr>
              <w:t>REYES</w:t>
            </w:r>
            <w:proofErr w:type="spellEnd"/>
            <w:r w:rsidRPr="00D519AB">
              <w:rPr>
                <w:rFonts w:asciiTheme="minorHAnsi" w:hAnsiTheme="minorHAnsi"/>
                <w:sz w:val="20"/>
                <w:szCs w:val="20"/>
              </w:rPr>
              <w:t xml:space="preserve"> DOMINGO</w:t>
            </w:r>
          </w:p>
        </w:tc>
        <w:tc>
          <w:tcPr>
            <w:tcW w:w="726" w:type="pct"/>
            <w:vAlign w:val="center"/>
          </w:tcPr>
          <w:p w14:paraId="21A9B3E9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PICH</w:t>
            </w:r>
          </w:p>
        </w:tc>
        <w:tc>
          <w:tcPr>
            <w:tcW w:w="1087" w:type="pct"/>
            <w:vAlign w:val="center"/>
          </w:tcPr>
          <w:p w14:paraId="0667AEF1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TECNICO SUPERIOR</w:t>
            </w:r>
          </w:p>
        </w:tc>
      </w:tr>
      <w:tr w:rsidR="00D519AB" w:rsidRPr="00D519AB" w14:paraId="4BEAC6E0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14:paraId="1D4644E5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9</w:t>
            </w:r>
          </w:p>
        </w:tc>
        <w:tc>
          <w:tcPr>
            <w:tcW w:w="924" w:type="pct"/>
            <w:noWrap/>
            <w:vAlign w:val="center"/>
          </w:tcPr>
          <w:p w14:paraId="2BCDB7C5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SAN CRISTOBAL DE LAS CASAS</w:t>
            </w:r>
          </w:p>
        </w:tc>
        <w:tc>
          <w:tcPr>
            <w:tcW w:w="1957" w:type="pct"/>
            <w:vAlign w:val="center"/>
          </w:tcPr>
          <w:p w14:paraId="0E0FCB59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HERNANDEZ SUAREZ MARTHA ELIZABETH</w:t>
            </w:r>
          </w:p>
        </w:tc>
        <w:tc>
          <w:tcPr>
            <w:tcW w:w="726" w:type="pct"/>
            <w:vAlign w:val="center"/>
          </w:tcPr>
          <w:p w14:paraId="0EF8D373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SCL-I</w:t>
            </w:r>
          </w:p>
        </w:tc>
        <w:tc>
          <w:tcPr>
            <w:tcW w:w="1087" w:type="pct"/>
            <w:vAlign w:val="center"/>
          </w:tcPr>
          <w:p w14:paraId="7AD4AC81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TECNICO SUPERIOR</w:t>
            </w:r>
          </w:p>
        </w:tc>
      </w:tr>
      <w:tr w:rsidR="00D519AB" w:rsidRPr="00D519AB" w14:paraId="6ED470CE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14:paraId="08DC5C84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10</w:t>
            </w:r>
          </w:p>
        </w:tc>
        <w:tc>
          <w:tcPr>
            <w:tcW w:w="924" w:type="pct"/>
            <w:noWrap/>
            <w:vAlign w:val="center"/>
          </w:tcPr>
          <w:p w14:paraId="08D5DEF7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SAN CRISTOBAL DE LAS CASAS</w:t>
            </w:r>
          </w:p>
        </w:tc>
        <w:tc>
          <w:tcPr>
            <w:tcW w:w="1957" w:type="pct"/>
            <w:vAlign w:val="center"/>
          </w:tcPr>
          <w:p w14:paraId="0FD76740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TREJO PEREZ JESUS OCTAVIO</w:t>
            </w:r>
          </w:p>
        </w:tc>
        <w:tc>
          <w:tcPr>
            <w:tcW w:w="726" w:type="pct"/>
            <w:vAlign w:val="center"/>
          </w:tcPr>
          <w:p w14:paraId="55A0BA98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SCL-I</w:t>
            </w:r>
          </w:p>
        </w:tc>
        <w:tc>
          <w:tcPr>
            <w:tcW w:w="1087" w:type="pct"/>
            <w:vAlign w:val="center"/>
          </w:tcPr>
          <w:p w14:paraId="122349D7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ESPECIALISTA TECNICO</w:t>
            </w:r>
          </w:p>
        </w:tc>
      </w:tr>
      <w:tr w:rsidR="00D519AB" w:rsidRPr="00D519AB" w14:paraId="4B532EC7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14:paraId="66F87569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11</w:t>
            </w:r>
          </w:p>
        </w:tc>
        <w:tc>
          <w:tcPr>
            <w:tcW w:w="924" w:type="pct"/>
            <w:noWrap/>
            <w:vAlign w:val="center"/>
          </w:tcPr>
          <w:p w14:paraId="64BD309B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SAN CRISTOBAL DE LAS CASAS</w:t>
            </w:r>
          </w:p>
        </w:tc>
        <w:tc>
          <w:tcPr>
            <w:tcW w:w="1957" w:type="pct"/>
            <w:vAlign w:val="center"/>
          </w:tcPr>
          <w:p w14:paraId="48FEA6FD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LARA MOLINA VICTOR ALFREDO</w:t>
            </w:r>
          </w:p>
        </w:tc>
        <w:tc>
          <w:tcPr>
            <w:tcW w:w="726" w:type="pct"/>
            <w:vAlign w:val="center"/>
          </w:tcPr>
          <w:p w14:paraId="6C591B56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SCL-II</w:t>
            </w:r>
          </w:p>
        </w:tc>
        <w:tc>
          <w:tcPr>
            <w:tcW w:w="1087" w:type="pct"/>
            <w:vAlign w:val="center"/>
          </w:tcPr>
          <w:p w14:paraId="317AB3DF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 xml:space="preserve">FISCAL EJECUTIVO ASISTENTE </w:t>
            </w:r>
          </w:p>
        </w:tc>
      </w:tr>
      <w:tr w:rsidR="00D519AB" w:rsidRPr="00D519AB" w14:paraId="496554C1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14:paraId="51366E0B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12</w:t>
            </w:r>
          </w:p>
        </w:tc>
        <w:tc>
          <w:tcPr>
            <w:tcW w:w="924" w:type="pct"/>
            <w:noWrap/>
            <w:vAlign w:val="center"/>
          </w:tcPr>
          <w:p w14:paraId="30288F76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SAN CRISTOBAL DE LAS CASAS</w:t>
            </w:r>
          </w:p>
        </w:tc>
        <w:tc>
          <w:tcPr>
            <w:tcW w:w="1957" w:type="pct"/>
            <w:vAlign w:val="center"/>
          </w:tcPr>
          <w:p w14:paraId="1F147830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 xml:space="preserve">VINCENT COLLADO JULIO ERNESTO </w:t>
            </w:r>
          </w:p>
        </w:tc>
        <w:tc>
          <w:tcPr>
            <w:tcW w:w="726" w:type="pct"/>
            <w:vAlign w:val="center"/>
          </w:tcPr>
          <w:p w14:paraId="6F538680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SCL-IV (COE)</w:t>
            </w:r>
          </w:p>
        </w:tc>
        <w:tc>
          <w:tcPr>
            <w:tcW w:w="1087" w:type="pct"/>
            <w:vAlign w:val="center"/>
          </w:tcPr>
          <w:p w14:paraId="725BDE20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FISCAL EJECUTIVO ADJUNTO</w:t>
            </w:r>
          </w:p>
        </w:tc>
      </w:tr>
      <w:tr w:rsidR="00D519AB" w:rsidRPr="00D519AB" w14:paraId="134E6CEE" w14:textId="77777777" w:rsidTr="00D519A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14:paraId="4F7155F1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13</w:t>
            </w:r>
          </w:p>
        </w:tc>
        <w:tc>
          <w:tcPr>
            <w:tcW w:w="924" w:type="pct"/>
            <w:noWrap/>
            <w:vAlign w:val="center"/>
          </w:tcPr>
          <w:p w14:paraId="49FAD29F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SAN CRISTOBAL DE LAS CASAS</w:t>
            </w:r>
          </w:p>
        </w:tc>
        <w:tc>
          <w:tcPr>
            <w:tcW w:w="1957" w:type="pct"/>
            <w:vAlign w:val="center"/>
          </w:tcPr>
          <w:p w14:paraId="366EEFF5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HERNANDEZ ZUÑIGA EBER ROMUALDO</w:t>
            </w:r>
          </w:p>
        </w:tc>
        <w:tc>
          <w:tcPr>
            <w:tcW w:w="726" w:type="pct"/>
            <w:vAlign w:val="center"/>
          </w:tcPr>
          <w:p w14:paraId="58F86DCF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SCL-IV (COE)</w:t>
            </w:r>
          </w:p>
        </w:tc>
        <w:tc>
          <w:tcPr>
            <w:tcW w:w="1087" w:type="pct"/>
            <w:vAlign w:val="center"/>
          </w:tcPr>
          <w:p w14:paraId="4D9975F1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</w:tbl>
    <w:p w14:paraId="42B599C9" w14:textId="77777777" w:rsidR="00AD1B3E" w:rsidRDefault="00AD1B3E" w:rsidP="00AD1B3E"/>
    <w:p w14:paraId="4BD99E1E" w14:textId="77777777" w:rsidR="00B46A67" w:rsidRPr="00BE5EB3" w:rsidRDefault="00B46A67" w:rsidP="00B46A67">
      <w:pPr>
        <w:pStyle w:val="Heading2"/>
      </w:pPr>
      <w:bookmarkStart w:id="11" w:name="_Toc440456504"/>
      <w:r w:rsidRPr="00BE5EB3">
        <w:lastRenderedPageBreak/>
        <w:t xml:space="preserve">Mesas de Investigación </w:t>
      </w:r>
      <w:r>
        <w:t xml:space="preserve">Grupo </w:t>
      </w:r>
      <w:r w:rsidR="00D519AB">
        <w:t>H</w:t>
      </w:r>
      <w:bookmarkEnd w:id="11"/>
    </w:p>
    <w:tbl>
      <w:tblPr>
        <w:tblStyle w:val="GridTable1Light-Accent1"/>
        <w:tblW w:w="5228" w:type="pct"/>
        <w:tblLayout w:type="fixed"/>
        <w:tblLook w:val="04A0" w:firstRow="1" w:lastRow="0" w:firstColumn="1" w:lastColumn="0" w:noHBand="0" w:noVBand="1"/>
      </w:tblPr>
      <w:tblGrid>
        <w:gridCol w:w="598"/>
        <w:gridCol w:w="1947"/>
        <w:gridCol w:w="3686"/>
        <w:gridCol w:w="1134"/>
        <w:gridCol w:w="2411"/>
      </w:tblGrid>
      <w:tr w:rsidR="00B46A67" w:rsidRPr="00D519AB" w14:paraId="35D024BB" w14:textId="77777777" w:rsidTr="006355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noWrap/>
            <w:hideMark/>
          </w:tcPr>
          <w:p w14:paraId="7693C687" w14:textId="77777777" w:rsidR="00B46A67" w:rsidRPr="00D519AB" w:rsidRDefault="00B46A67" w:rsidP="004F370F">
            <w:pPr>
              <w:jc w:val="left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proofErr w:type="spellStart"/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Cant</w:t>
            </w:r>
            <w:proofErr w:type="spellEnd"/>
          </w:p>
        </w:tc>
        <w:tc>
          <w:tcPr>
            <w:tcW w:w="996" w:type="pct"/>
            <w:noWrap/>
            <w:hideMark/>
          </w:tcPr>
          <w:p w14:paraId="1E341CE2" w14:textId="77777777" w:rsidR="00B46A67" w:rsidRPr="00D519AB" w:rsidRDefault="00B46A67" w:rsidP="004F370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Sede</w:t>
            </w:r>
          </w:p>
        </w:tc>
        <w:tc>
          <w:tcPr>
            <w:tcW w:w="1885" w:type="pct"/>
            <w:noWrap/>
            <w:hideMark/>
          </w:tcPr>
          <w:p w14:paraId="5044DD0C" w14:textId="77777777" w:rsidR="00B46A67" w:rsidRPr="00D519AB" w:rsidRDefault="00B46A67" w:rsidP="004F370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Nombre</w:t>
            </w:r>
          </w:p>
        </w:tc>
        <w:tc>
          <w:tcPr>
            <w:tcW w:w="580" w:type="pct"/>
            <w:noWrap/>
            <w:hideMark/>
          </w:tcPr>
          <w:p w14:paraId="7CE0F21E" w14:textId="77777777" w:rsidR="00B46A67" w:rsidRPr="00D519AB" w:rsidRDefault="00B46A67" w:rsidP="004F370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 w:val="0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Agencia</w:t>
            </w:r>
          </w:p>
        </w:tc>
        <w:tc>
          <w:tcPr>
            <w:tcW w:w="1233" w:type="pct"/>
          </w:tcPr>
          <w:p w14:paraId="5CB56427" w14:textId="77777777" w:rsidR="00B46A67" w:rsidRPr="00D519AB" w:rsidRDefault="00B46A67" w:rsidP="004F370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  <w:t>Rol</w:t>
            </w:r>
          </w:p>
        </w:tc>
      </w:tr>
      <w:tr w:rsidR="00D519AB" w:rsidRPr="00D519AB" w14:paraId="484AFDC5" w14:textId="77777777" w:rsidTr="00635545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hideMark/>
          </w:tcPr>
          <w:p w14:paraId="0D1DD761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996" w:type="pct"/>
            <w:noWrap/>
          </w:tcPr>
          <w:p w14:paraId="4CDC559E" w14:textId="77777777" w:rsidR="00D519AB" w:rsidRPr="00D519AB" w:rsidRDefault="00D519AB" w:rsidP="00D519A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COMITAN</w:t>
            </w:r>
          </w:p>
        </w:tc>
        <w:tc>
          <w:tcPr>
            <w:tcW w:w="1885" w:type="pct"/>
          </w:tcPr>
          <w:p w14:paraId="3BCD5CC6" w14:textId="77777777" w:rsidR="00D519AB" w:rsidRPr="00D519AB" w:rsidRDefault="00D519AB" w:rsidP="00D519A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JIMENEZ CARCAMO JOSE LUIS</w:t>
            </w:r>
          </w:p>
        </w:tc>
        <w:tc>
          <w:tcPr>
            <w:tcW w:w="580" w:type="pct"/>
            <w:noWrap/>
          </w:tcPr>
          <w:p w14:paraId="506CF19E" w14:textId="77777777" w:rsidR="00D519AB" w:rsidRPr="00D519AB" w:rsidRDefault="00D519AB" w:rsidP="00D519A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COM</w:t>
            </w:r>
          </w:p>
        </w:tc>
        <w:tc>
          <w:tcPr>
            <w:tcW w:w="1233" w:type="pct"/>
          </w:tcPr>
          <w:p w14:paraId="7E7E247E" w14:textId="77777777" w:rsidR="00D519AB" w:rsidRPr="00635545" w:rsidRDefault="00635545" w:rsidP="0063554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FISCAL EJECUTIVO ASISTENTE</w:t>
            </w:r>
          </w:p>
        </w:tc>
      </w:tr>
      <w:tr w:rsidR="00D519AB" w:rsidRPr="00D519AB" w14:paraId="754F2108" w14:textId="77777777" w:rsidTr="00635545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hideMark/>
          </w:tcPr>
          <w:p w14:paraId="7FF63C1D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996" w:type="pct"/>
            <w:noWrap/>
          </w:tcPr>
          <w:p w14:paraId="246D24AA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COMITAN</w:t>
            </w:r>
          </w:p>
        </w:tc>
        <w:tc>
          <w:tcPr>
            <w:tcW w:w="1885" w:type="pct"/>
          </w:tcPr>
          <w:p w14:paraId="0A24589D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HERNANDEZ HERRERA JOSE EDUARDO</w:t>
            </w:r>
          </w:p>
        </w:tc>
        <w:tc>
          <w:tcPr>
            <w:tcW w:w="580" w:type="pct"/>
          </w:tcPr>
          <w:p w14:paraId="2F68441F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COM</w:t>
            </w:r>
          </w:p>
        </w:tc>
        <w:tc>
          <w:tcPr>
            <w:tcW w:w="1233" w:type="pct"/>
          </w:tcPr>
          <w:p w14:paraId="4E0A1EDF" w14:textId="77777777" w:rsidR="00D519AB" w:rsidRPr="00635545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635545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519AB" w:rsidRPr="00D519AB" w14:paraId="7CF02ADF" w14:textId="77777777" w:rsidTr="00635545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hideMark/>
          </w:tcPr>
          <w:p w14:paraId="77B32FCE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996" w:type="pct"/>
            <w:noWrap/>
          </w:tcPr>
          <w:p w14:paraId="303DF470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OCOSINGO</w:t>
            </w:r>
          </w:p>
        </w:tc>
        <w:tc>
          <w:tcPr>
            <w:tcW w:w="1885" w:type="pct"/>
          </w:tcPr>
          <w:p w14:paraId="53D7373E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VAZQUEZ ULLOA ALBERT</w:t>
            </w:r>
          </w:p>
        </w:tc>
        <w:tc>
          <w:tcPr>
            <w:tcW w:w="580" w:type="pct"/>
          </w:tcPr>
          <w:p w14:paraId="026F151A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OCOS</w:t>
            </w:r>
          </w:p>
        </w:tc>
        <w:tc>
          <w:tcPr>
            <w:tcW w:w="1233" w:type="pct"/>
          </w:tcPr>
          <w:p w14:paraId="7A89362C" w14:textId="77777777" w:rsidR="00D519AB" w:rsidRPr="00635545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635545">
              <w:rPr>
                <w:rFonts w:asciiTheme="minorHAnsi" w:hAnsiTheme="minorHAnsi"/>
                <w:color w:val="000000"/>
                <w:sz w:val="20"/>
                <w:szCs w:val="20"/>
              </w:rPr>
              <w:t>FISCAL EJECUTIVO ASISTENTE</w:t>
            </w:r>
          </w:p>
        </w:tc>
      </w:tr>
      <w:tr w:rsidR="00D519AB" w:rsidRPr="00D519AB" w14:paraId="7AAB5229" w14:textId="77777777" w:rsidTr="00635545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hideMark/>
          </w:tcPr>
          <w:p w14:paraId="24A9ABB8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996" w:type="pct"/>
            <w:noWrap/>
          </w:tcPr>
          <w:p w14:paraId="1C2D6B51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OCOSINGO</w:t>
            </w:r>
          </w:p>
        </w:tc>
        <w:tc>
          <w:tcPr>
            <w:tcW w:w="1885" w:type="pct"/>
          </w:tcPr>
          <w:p w14:paraId="157AC21E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GOMEZ VILLAR JUAREZ JORGE ANDRES</w:t>
            </w:r>
          </w:p>
        </w:tc>
        <w:tc>
          <w:tcPr>
            <w:tcW w:w="580" w:type="pct"/>
          </w:tcPr>
          <w:p w14:paraId="2175BB83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OCOS</w:t>
            </w:r>
          </w:p>
        </w:tc>
        <w:tc>
          <w:tcPr>
            <w:tcW w:w="1233" w:type="pct"/>
          </w:tcPr>
          <w:p w14:paraId="3CA7566C" w14:textId="77777777" w:rsidR="00D519AB" w:rsidRPr="00635545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635545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519AB" w:rsidRPr="00D519AB" w14:paraId="166F0E92" w14:textId="77777777" w:rsidTr="00635545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hideMark/>
          </w:tcPr>
          <w:p w14:paraId="197BE270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996" w:type="pct"/>
            <w:noWrap/>
          </w:tcPr>
          <w:p w14:paraId="40AA99C3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PALENQUE</w:t>
            </w:r>
          </w:p>
        </w:tc>
        <w:tc>
          <w:tcPr>
            <w:tcW w:w="1885" w:type="pct"/>
          </w:tcPr>
          <w:p w14:paraId="6BD994B8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CRUZ DIAZ ANDRES ALBERTO</w:t>
            </w:r>
          </w:p>
        </w:tc>
        <w:tc>
          <w:tcPr>
            <w:tcW w:w="580" w:type="pct"/>
          </w:tcPr>
          <w:p w14:paraId="152B509B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PAL</w:t>
            </w:r>
          </w:p>
        </w:tc>
        <w:tc>
          <w:tcPr>
            <w:tcW w:w="1233" w:type="pct"/>
          </w:tcPr>
          <w:p w14:paraId="39C0043B" w14:textId="77777777" w:rsidR="00D519AB" w:rsidRPr="00635545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635545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519AB" w:rsidRPr="00D519AB" w14:paraId="22C51D48" w14:textId="77777777" w:rsidTr="00635545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hideMark/>
          </w:tcPr>
          <w:p w14:paraId="3D8EC74A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996" w:type="pct"/>
            <w:noWrap/>
          </w:tcPr>
          <w:p w14:paraId="298029F7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PALENQUE</w:t>
            </w:r>
          </w:p>
        </w:tc>
        <w:tc>
          <w:tcPr>
            <w:tcW w:w="1885" w:type="pct"/>
          </w:tcPr>
          <w:p w14:paraId="34D6B888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ALVARO SANCHEZ SONIA</w:t>
            </w:r>
          </w:p>
        </w:tc>
        <w:tc>
          <w:tcPr>
            <w:tcW w:w="580" w:type="pct"/>
          </w:tcPr>
          <w:p w14:paraId="2C71FE0B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sz w:val="20"/>
                <w:szCs w:val="20"/>
              </w:rPr>
              <w:t>PAL</w:t>
            </w:r>
          </w:p>
        </w:tc>
        <w:tc>
          <w:tcPr>
            <w:tcW w:w="1233" w:type="pct"/>
          </w:tcPr>
          <w:p w14:paraId="2C2BAE29" w14:textId="77777777" w:rsidR="00D519AB" w:rsidRPr="00635545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635545">
              <w:rPr>
                <w:rFonts w:asciiTheme="minorHAnsi" w:hAnsiTheme="minorHAnsi"/>
                <w:sz w:val="20"/>
                <w:szCs w:val="20"/>
              </w:rPr>
              <w:t>TECNICO SUPERIOR</w:t>
            </w:r>
          </w:p>
        </w:tc>
      </w:tr>
      <w:tr w:rsidR="00D519AB" w:rsidRPr="00D519AB" w14:paraId="73816826" w14:textId="77777777" w:rsidTr="00635545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hideMark/>
          </w:tcPr>
          <w:p w14:paraId="7F012A72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bCs w:val="0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996" w:type="pct"/>
            <w:noWrap/>
          </w:tcPr>
          <w:p w14:paraId="6AC648B4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PICHUCALCO</w:t>
            </w:r>
          </w:p>
        </w:tc>
        <w:tc>
          <w:tcPr>
            <w:tcW w:w="1885" w:type="pct"/>
          </w:tcPr>
          <w:p w14:paraId="53E013CE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LOPEZ CONSTANTINO JOSUE</w:t>
            </w:r>
          </w:p>
        </w:tc>
        <w:tc>
          <w:tcPr>
            <w:tcW w:w="580" w:type="pct"/>
          </w:tcPr>
          <w:p w14:paraId="5664ADC3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PICH</w:t>
            </w:r>
          </w:p>
        </w:tc>
        <w:tc>
          <w:tcPr>
            <w:tcW w:w="1233" w:type="pct"/>
          </w:tcPr>
          <w:p w14:paraId="6F6AE934" w14:textId="77777777" w:rsidR="00D519AB" w:rsidRPr="00635545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635545">
              <w:rPr>
                <w:rFonts w:asciiTheme="minorHAnsi" w:hAnsiTheme="minorHAnsi"/>
                <w:sz w:val="20"/>
                <w:szCs w:val="20"/>
              </w:rPr>
              <w:t>FISCAL EJECUTIVO ASISTENTE</w:t>
            </w:r>
          </w:p>
        </w:tc>
      </w:tr>
      <w:tr w:rsidR="00D519AB" w:rsidRPr="00D519AB" w14:paraId="5372047E" w14:textId="77777777" w:rsidTr="00635545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14:paraId="4685682D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8</w:t>
            </w:r>
          </w:p>
        </w:tc>
        <w:tc>
          <w:tcPr>
            <w:tcW w:w="996" w:type="pct"/>
            <w:noWrap/>
          </w:tcPr>
          <w:p w14:paraId="06FA4F42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PICHUCALCO</w:t>
            </w:r>
          </w:p>
        </w:tc>
        <w:tc>
          <w:tcPr>
            <w:tcW w:w="1885" w:type="pct"/>
          </w:tcPr>
          <w:p w14:paraId="4BBF4056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CRUZ LOPEZ CARMEN ADRIANA</w:t>
            </w:r>
          </w:p>
        </w:tc>
        <w:tc>
          <w:tcPr>
            <w:tcW w:w="580" w:type="pct"/>
          </w:tcPr>
          <w:p w14:paraId="03140747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PICH</w:t>
            </w:r>
          </w:p>
        </w:tc>
        <w:tc>
          <w:tcPr>
            <w:tcW w:w="1233" w:type="pct"/>
          </w:tcPr>
          <w:p w14:paraId="3267CEB7" w14:textId="77777777" w:rsidR="00D519AB" w:rsidRPr="00635545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635545">
              <w:rPr>
                <w:rFonts w:asciiTheme="minorHAnsi" w:hAnsiTheme="minorHAnsi"/>
                <w:color w:val="000000"/>
                <w:sz w:val="20"/>
                <w:szCs w:val="20"/>
              </w:rPr>
              <w:t>PROFESIONAL EJECUTIVO DE SERVICIOS ESPECIALIZADOS</w:t>
            </w:r>
          </w:p>
        </w:tc>
      </w:tr>
      <w:tr w:rsidR="00D519AB" w:rsidRPr="00D519AB" w14:paraId="066FF76B" w14:textId="77777777" w:rsidTr="00635545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14:paraId="58234797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9</w:t>
            </w:r>
          </w:p>
        </w:tc>
        <w:tc>
          <w:tcPr>
            <w:tcW w:w="996" w:type="pct"/>
            <w:noWrap/>
          </w:tcPr>
          <w:p w14:paraId="5C7E4252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SAN CRISTOBAL DE LAS CASAS</w:t>
            </w:r>
          </w:p>
        </w:tc>
        <w:tc>
          <w:tcPr>
            <w:tcW w:w="1885" w:type="pct"/>
          </w:tcPr>
          <w:p w14:paraId="72C33527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RAMIREZ CRUZ CARLOS ALFONSO</w:t>
            </w:r>
          </w:p>
        </w:tc>
        <w:tc>
          <w:tcPr>
            <w:tcW w:w="580" w:type="pct"/>
          </w:tcPr>
          <w:p w14:paraId="45DB128D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SCL-I</w:t>
            </w:r>
          </w:p>
        </w:tc>
        <w:tc>
          <w:tcPr>
            <w:tcW w:w="1233" w:type="pct"/>
          </w:tcPr>
          <w:p w14:paraId="00638EF5" w14:textId="77777777" w:rsidR="00D519AB" w:rsidRPr="00635545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635545">
              <w:rPr>
                <w:rFonts w:asciiTheme="minorHAnsi" w:hAnsiTheme="minorHAnsi"/>
                <w:color w:val="000000"/>
                <w:sz w:val="20"/>
                <w:szCs w:val="20"/>
              </w:rPr>
              <w:t>FISCAL EJECUTIVO ASISTENTE</w:t>
            </w:r>
          </w:p>
        </w:tc>
      </w:tr>
      <w:tr w:rsidR="00D519AB" w:rsidRPr="00D519AB" w14:paraId="2C4A9614" w14:textId="77777777" w:rsidTr="00635545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14:paraId="10737002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10</w:t>
            </w:r>
          </w:p>
        </w:tc>
        <w:tc>
          <w:tcPr>
            <w:tcW w:w="996" w:type="pct"/>
            <w:noWrap/>
          </w:tcPr>
          <w:p w14:paraId="379CBE0D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SAN CRISTOBAL DE LAS CASAS</w:t>
            </w:r>
          </w:p>
        </w:tc>
        <w:tc>
          <w:tcPr>
            <w:tcW w:w="1885" w:type="pct"/>
          </w:tcPr>
          <w:p w14:paraId="1333CAA9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SALAZAR CRUZ MARIA ANTONIA</w:t>
            </w:r>
          </w:p>
        </w:tc>
        <w:tc>
          <w:tcPr>
            <w:tcW w:w="580" w:type="pct"/>
          </w:tcPr>
          <w:p w14:paraId="44F26D97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SCL-I</w:t>
            </w:r>
          </w:p>
        </w:tc>
        <w:tc>
          <w:tcPr>
            <w:tcW w:w="1233" w:type="pct"/>
          </w:tcPr>
          <w:p w14:paraId="23631C8A" w14:textId="77777777" w:rsidR="00D519AB" w:rsidRPr="00635545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635545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519AB" w:rsidRPr="00D519AB" w14:paraId="485E6DEF" w14:textId="77777777" w:rsidTr="00635545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14:paraId="446C3CBB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11</w:t>
            </w:r>
          </w:p>
        </w:tc>
        <w:tc>
          <w:tcPr>
            <w:tcW w:w="996" w:type="pct"/>
            <w:noWrap/>
          </w:tcPr>
          <w:p w14:paraId="0762A602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SAN CRISTOBAL DE LAS CASAS</w:t>
            </w:r>
          </w:p>
        </w:tc>
        <w:tc>
          <w:tcPr>
            <w:tcW w:w="1885" w:type="pct"/>
          </w:tcPr>
          <w:p w14:paraId="6E87468F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CORZO MOLINA CECILIA DEL CARMEN</w:t>
            </w:r>
          </w:p>
        </w:tc>
        <w:tc>
          <w:tcPr>
            <w:tcW w:w="580" w:type="pct"/>
          </w:tcPr>
          <w:p w14:paraId="56AABFC1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SCL-II</w:t>
            </w:r>
          </w:p>
        </w:tc>
        <w:tc>
          <w:tcPr>
            <w:tcW w:w="1233" w:type="pct"/>
          </w:tcPr>
          <w:p w14:paraId="6F8B26DA" w14:textId="77777777" w:rsidR="00D519AB" w:rsidRPr="00635545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635545">
              <w:rPr>
                <w:rFonts w:asciiTheme="minorHAnsi" w:hAnsiTheme="minorHAnsi"/>
                <w:sz w:val="20"/>
                <w:szCs w:val="20"/>
              </w:rPr>
              <w:t>OFICIAL MINISTERIAL</w:t>
            </w:r>
          </w:p>
        </w:tc>
      </w:tr>
      <w:tr w:rsidR="00D519AB" w:rsidRPr="00D519AB" w14:paraId="5B137163" w14:textId="77777777" w:rsidTr="00635545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14:paraId="69AC43A9" w14:textId="77777777" w:rsidR="00D519AB" w:rsidRPr="00D519AB" w:rsidRDefault="00D519AB" w:rsidP="00D519AB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</w:pPr>
            <w:r w:rsidRPr="00D519AB">
              <w:rPr>
                <w:rFonts w:asciiTheme="minorHAnsi" w:eastAsia="Times New Roman" w:hAnsiTheme="minorHAnsi" w:cs="Times New Roman"/>
                <w:color w:val="000000"/>
                <w:sz w:val="20"/>
                <w:szCs w:val="20"/>
                <w:lang w:eastAsia="es-MX"/>
              </w:rPr>
              <w:t>12</w:t>
            </w:r>
          </w:p>
        </w:tc>
        <w:tc>
          <w:tcPr>
            <w:tcW w:w="996" w:type="pct"/>
            <w:noWrap/>
          </w:tcPr>
          <w:p w14:paraId="10ACA26F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SAN CRISTOBAL DE LAS CASAS</w:t>
            </w:r>
          </w:p>
        </w:tc>
        <w:tc>
          <w:tcPr>
            <w:tcW w:w="1885" w:type="pct"/>
          </w:tcPr>
          <w:p w14:paraId="49E02F5A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AGUILAR GARCIA EDY MARIELA</w:t>
            </w:r>
          </w:p>
        </w:tc>
        <w:tc>
          <w:tcPr>
            <w:tcW w:w="580" w:type="pct"/>
          </w:tcPr>
          <w:p w14:paraId="38855DEC" w14:textId="77777777" w:rsidR="00D519AB" w:rsidRPr="00D519AB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D519AB">
              <w:rPr>
                <w:rFonts w:asciiTheme="minorHAnsi" w:hAnsiTheme="minorHAnsi"/>
                <w:color w:val="000000"/>
                <w:sz w:val="20"/>
                <w:szCs w:val="20"/>
              </w:rPr>
              <w:t>SCL-II</w:t>
            </w:r>
          </w:p>
        </w:tc>
        <w:tc>
          <w:tcPr>
            <w:tcW w:w="1233" w:type="pct"/>
          </w:tcPr>
          <w:p w14:paraId="6F70F27C" w14:textId="77777777" w:rsidR="00D519AB" w:rsidRPr="00635545" w:rsidRDefault="00D519AB" w:rsidP="00D51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635545">
              <w:rPr>
                <w:rFonts w:asciiTheme="minorHAnsi" w:hAnsiTheme="minorHAnsi"/>
                <w:sz w:val="20"/>
                <w:szCs w:val="20"/>
              </w:rPr>
              <w:t>JEFE POLIVALENTE ADMINISTRATIVO</w:t>
            </w:r>
          </w:p>
        </w:tc>
      </w:tr>
    </w:tbl>
    <w:p w14:paraId="13F1C400" w14:textId="77777777" w:rsidR="00B46A67" w:rsidRPr="00AD1B3E" w:rsidRDefault="00B46A67" w:rsidP="00AD1B3E"/>
    <w:p w14:paraId="3CF8F018" w14:textId="77777777" w:rsidR="00635545" w:rsidRDefault="00635545">
      <w:pPr>
        <w:jc w:val="left"/>
        <w:rPr>
          <w:rFonts w:ascii="Segoe UI Light" w:eastAsiaTheme="majorEastAsia" w:hAnsi="Segoe UI Light" w:cstheme="majorBidi"/>
          <w:b/>
          <w:color w:val="2E74B5" w:themeColor="accent1" w:themeShade="BF"/>
          <w:sz w:val="40"/>
          <w:szCs w:val="32"/>
        </w:rPr>
      </w:pPr>
      <w:bookmarkStart w:id="12" w:name="_Toc425342910"/>
      <w:r>
        <w:br w:type="page"/>
      </w:r>
    </w:p>
    <w:p w14:paraId="351F961F" w14:textId="77777777" w:rsidR="00D33071" w:rsidRPr="00BE5EB3" w:rsidRDefault="00CB4650" w:rsidP="00AD1B3E">
      <w:pPr>
        <w:pStyle w:val="Heading1"/>
      </w:pPr>
      <w:bookmarkStart w:id="13" w:name="_Toc440456505"/>
      <w:r w:rsidRPr="00BE5EB3">
        <w:lastRenderedPageBreak/>
        <w:t>A</w:t>
      </w:r>
      <w:r w:rsidR="00701A9D" w:rsidRPr="00BE5EB3">
        <w:t>ula</w:t>
      </w:r>
      <w:r w:rsidR="00E203A4">
        <w:t>s</w:t>
      </w:r>
      <w:bookmarkEnd w:id="12"/>
      <w:bookmarkEnd w:id="13"/>
    </w:p>
    <w:p w14:paraId="17CEEF18" w14:textId="77777777" w:rsidR="00D33071" w:rsidRPr="00BE5EB3" w:rsidRDefault="007E6DAF" w:rsidP="00D33071">
      <w:r w:rsidRPr="00BE5EB3">
        <w:t xml:space="preserve">Para la impartición de la capacitación, </w:t>
      </w:r>
      <w:r w:rsidR="00E73A23" w:rsidRPr="00BE5EB3">
        <w:t>se requiere lo siguiente</w:t>
      </w:r>
      <w:r w:rsidR="00E203A4">
        <w:t>:</w:t>
      </w:r>
    </w:p>
    <w:p w14:paraId="78B7184C" w14:textId="77777777" w:rsidR="00EA689B" w:rsidRPr="009274E7" w:rsidRDefault="00AD1B3E" w:rsidP="002E6DE5">
      <w:pPr>
        <w:pStyle w:val="ListParagraph"/>
        <w:numPr>
          <w:ilvl w:val="1"/>
          <w:numId w:val="9"/>
        </w:numPr>
        <w:rPr>
          <w:highlight w:val="yellow"/>
        </w:rPr>
      </w:pPr>
      <w:r w:rsidRPr="009274E7">
        <w:rPr>
          <w:highlight w:val="yellow"/>
        </w:rPr>
        <w:t>Tres</w:t>
      </w:r>
      <w:r w:rsidR="00E203A4" w:rsidRPr="009274E7">
        <w:rPr>
          <w:highlight w:val="yellow"/>
        </w:rPr>
        <w:t xml:space="preserve"> </w:t>
      </w:r>
      <w:r w:rsidR="000339DD" w:rsidRPr="009274E7">
        <w:rPr>
          <w:highlight w:val="yellow"/>
        </w:rPr>
        <w:t>a</w:t>
      </w:r>
      <w:r w:rsidR="00E203A4" w:rsidRPr="009274E7">
        <w:rPr>
          <w:highlight w:val="yellow"/>
        </w:rPr>
        <w:t>ula</w:t>
      </w:r>
      <w:r w:rsidR="008E5182" w:rsidRPr="009274E7">
        <w:rPr>
          <w:highlight w:val="yellow"/>
        </w:rPr>
        <w:t>s</w:t>
      </w:r>
      <w:r w:rsidR="00E203A4" w:rsidRPr="009274E7">
        <w:rPr>
          <w:highlight w:val="yellow"/>
        </w:rPr>
        <w:t xml:space="preserve"> de capacitación</w:t>
      </w:r>
    </w:p>
    <w:p w14:paraId="232C1EBC" w14:textId="77777777" w:rsidR="008451F6" w:rsidRPr="009274E7" w:rsidRDefault="00635545" w:rsidP="008451F6">
      <w:pPr>
        <w:pStyle w:val="ListParagraph"/>
        <w:numPr>
          <w:ilvl w:val="2"/>
          <w:numId w:val="9"/>
        </w:numPr>
        <w:rPr>
          <w:highlight w:val="yellow"/>
        </w:rPr>
      </w:pPr>
      <w:r w:rsidRPr="009274E7">
        <w:rPr>
          <w:highlight w:val="yellow"/>
        </w:rPr>
        <w:t>Tuxtla Gutiérrez</w:t>
      </w:r>
    </w:p>
    <w:p w14:paraId="6EA3E757" w14:textId="77777777" w:rsidR="00635545" w:rsidRPr="009274E7" w:rsidRDefault="00635545" w:rsidP="008451F6">
      <w:pPr>
        <w:pStyle w:val="ListParagraph"/>
        <w:numPr>
          <w:ilvl w:val="2"/>
          <w:numId w:val="9"/>
        </w:numPr>
        <w:rPr>
          <w:highlight w:val="yellow"/>
        </w:rPr>
      </w:pPr>
      <w:r w:rsidRPr="009274E7">
        <w:rPr>
          <w:highlight w:val="yellow"/>
        </w:rPr>
        <w:t>San Cristóbal de las Casa</w:t>
      </w:r>
    </w:p>
    <w:p w14:paraId="20EED4AA" w14:textId="77777777" w:rsidR="00635545" w:rsidRPr="009274E7" w:rsidRDefault="00635545" w:rsidP="008451F6">
      <w:pPr>
        <w:pStyle w:val="ListParagraph"/>
        <w:numPr>
          <w:ilvl w:val="2"/>
          <w:numId w:val="9"/>
        </w:numPr>
        <w:rPr>
          <w:highlight w:val="yellow"/>
        </w:rPr>
      </w:pPr>
      <w:r w:rsidRPr="009274E7">
        <w:rPr>
          <w:highlight w:val="yellow"/>
        </w:rPr>
        <w:t>Tapachula</w:t>
      </w:r>
    </w:p>
    <w:p w14:paraId="05615281" w14:textId="77777777" w:rsidR="00AD1B3E" w:rsidRPr="009274E7" w:rsidRDefault="00AD1B3E" w:rsidP="002E6DE5">
      <w:pPr>
        <w:pStyle w:val="ListParagraph"/>
        <w:numPr>
          <w:ilvl w:val="1"/>
          <w:numId w:val="9"/>
        </w:numPr>
        <w:rPr>
          <w:highlight w:val="yellow"/>
        </w:rPr>
      </w:pPr>
      <w:r w:rsidRPr="009274E7">
        <w:rPr>
          <w:highlight w:val="yellow"/>
        </w:rPr>
        <w:t>50</w:t>
      </w:r>
      <w:r w:rsidR="00173F1E" w:rsidRPr="009274E7">
        <w:rPr>
          <w:highlight w:val="yellow"/>
        </w:rPr>
        <w:t xml:space="preserve"> Equipos de c</w:t>
      </w:r>
      <w:r w:rsidR="00701A9D" w:rsidRPr="009274E7">
        <w:rPr>
          <w:highlight w:val="yellow"/>
        </w:rPr>
        <w:t>ómputo</w:t>
      </w:r>
    </w:p>
    <w:p w14:paraId="01A6E30D" w14:textId="77777777" w:rsidR="00635545" w:rsidRPr="009274E7" w:rsidRDefault="00635545" w:rsidP="00635545">
      <w:pPr>
        <w:pStyle w:val="ListParagraph"/>
        <w:numPr>
          <w:ilvl w:val="2"/>
          <w:numId w:val="9"/>
        </w:numPr>
        <w:rPr>
          <w:highlight w:val="yellow"/>
        </w:rPr>
      </w:pPr>
      <w:r w:rsidRPr="009274E7">
        <w:rPr>
          <w:highlight w:val="yellow"/>
        </w:rPr>
        <w:t xml:space="preserve">20 </w:t>
      </w:r>
      <w:proofErr w:type="spellStart"/>
      <w:r w:rsidRPr="009274E7">
        <w:rPr>
          <w:highlight w:val="yellow"/>
        </w:rPr>
        <w:t>epos</w:t>
      </w:r>
      <w:proofErr w:type="spellEnd"/>
      <w:r w:rsidRPr="009274E7">
        <w:rPr>
          <w:highlight w:val="yellow"/>
        </w:rPr>
        <w:t xml:space="preserve"> en Tuxtla Gutiérrez</w:t>
      </w:r>
    </w:p>
    <w:p w14:paraId="7A61286F" w14:textId="77777777" w:rsidR="00635545" w:rsidRPr="009274E7" w:rsidRDefault="00635545" w:rsidP="00635545">
      <w:pPr>
        <w:pStyle w:val="ListParagraph"/>
        <w:numPr>
          <w:ilvl w:val="2"/>
          <w:numId w:val="9"/>
        </w:numPr>
        <w:rPr>
          <w:highlight w:val="yellow"/>
        </w:rPr>
      </w:pPr>
      <w:r w:rsidRPr="009274E7">
        <w:rPr>
          <w:highlight w:val="yellow"/>
        </w:rPr>
        <w:t xml:space="preserve">15 </w:t>
      </w:r>
      <w:proofErr w:type="spellStart"/>
      <w:r w:rsidRPr="009274E7">
        <w:rPr>
          <w:highlight w:val="yellow"/>
        </w:rPr>
        <w:t>epos</w:t>
      </w:r>
      <w:proofErr w:type="spellEnd"/>
      <w:r w:rsidRPr="009274E7">
        <w:rPr>
          <w:highlight w:val="yellow"/>
        </w:rPr>
        <w:t xml:space="preserve"> en San Cristóbal de las Casa</w:t>
      </w:r>
    </w:p>
    <w:p w14:paraId="7C592BCC" w14:textId="77777777" w:rsidR="00635545" w:rsidRPr="009274E7" w:rsidRDefault="00635545" w:rsidP="00635545">
      <w:pPr>
        <w:pStyle w:val="ListParagraph"/>
        <w:numPr>
          <w:ilvl w:val="2"/>
          <w:numId w:val="9"/>
        </w:numPr>
        <w:rPr>
          <w:highlight w:val="yellow"/>
        </w:rPr>
      </w:pPr>
      <w:r w:rsidRPr="009274E7">
        <w:rPr>
          <w:highlight w:val="yellow"/>
        </w:rPr>
        <w:t xml:space="preserve">15 </w:t>
      </w:r>
      <w:proofErr w:type="spellStart"/>
      <w:r w:rsidRPr="009274E7">
        <w:rPr>
          <w:highlight w:val="yellow"/>
        </w:rPr>
        <w:t>epos</w:t>
      </w:r>
      <w:proofErr w:type="spellEnd"/>
      <w:r w:rsidRPr="009274E7">
        <w:rPr>
          <w:highlight w:val="yellow"/>
        </w:rPr>
        <w:t xml:space="preserve"> en Tapachula</w:t>
      </w:r>
    </w:p>
    <w:p w14:paraId="03F2380F" w14:textId="77777777" w:rsidR="00701A9D" w:rsidRPr="009274E7" w:rsidRDefault="00B46A67" w:rsidP="00DA5765">
      <w:pPr>
        <w:pStyle w:val="ListParagraph"/>
        <w:numPr>
          <w:ilvl w:val="1"/>
          <w:numId w:val="9"/>
        </w:numPr>
        <w:rPr>
          <w:highlight w:val="yellow"/>
        </w:rPr>
      </w:pPr>
      <w:r w:rsidRPr="009274E7">
        <w:rPr>
          <w:highlight w:val="yellow"/>
        </w:rPr>
        <w:t>3</w:t>
      </w:r>
      <w:r w:rsidR="00701A9D" w:rsidRPr="009274E7">
        <w:rPr>
          <w:highlight w:val="yellow"/>
        </w:rPr>
        <w:t xml:space="preserve"> Proyector</w:t>
      </w:r>
      <w:r w:rsidRPr="009274E7">
        <w:rPr>
          <w:highlight w:val="yellow"/>
        </w:rPr>
        <w:t>es</w:t>
      </w:r>
    </w:p>
    <w:p w14:paraId="7E5D502B" w14:textId="77777777" w:rsidR="00E6041D" w:rsidRPr="009274E7" w:rsidRDefault="00B46A67" w:rsidP="00DA5765">
      <w:pPr>
        <w:pStyle w:val="ListParagraph"/>
        <w:numPr>
          <w:ilvl w:val="1"/>
          <w:numId w:val="9"/>
        </w:numPr>
        <w:rPr>
          <w:highlight w:val="yellow"/>
        </w:rPr>
      </w:pPr>
      <w:r w:rsidRPr="009274E7">
        <w:rPr>
          <w:highlight w:val="yellow"/>
        </w:rPr>
        <w:t>3</w:t>
      </w:r>
      <w:r w:rsidR="00E6041D" w:rsidRPr="009274E7">
        <w:rPr>
          <w:highlight w:val="yellow"/>
        </w:rPr>
        <w:t xml:space="preserve"> nodo</w:t>
      </w:r>
      <w:r w:rsidR="008E5182" w:rsidRPr="009274E7">
        <w:rPr>
          <w:highlight w:val="yellow"/>
        </w:rPr>
        <w:t>s</w:t>
      </w:r>
      <w:r w:rsidR="00E6041D" w:rsidRPr="009274E7">
        <w:rPr>
          <w:highlight w:val="yellow"/>
        </w:rPr>
        <w:t xml:space="preserve"> de red con acceso a la red </w:t>
      </w:r>
      <w:r w:rsidR="008E5182" w:rsidRPr="009274E7">
        <w:rPr>
          <w:highlight w:val="yellow"/>
        </w:rPr>
        <w:t xml:space="preserve">uno en cada aula </w:t>
      </w:r>
      <w:r w:rsidR="00E6041D" w:rsidRPr="009274E7">
        <w:rPr>
          <w:highlight w:val="yellow"/>
        </w:rPr>
        <w:t>para el equipo del expositor</w:t>
      </w:r>
    </w:p>
    <w:p w14:paraId="5CD96EB7" w14:textId="77777777" w:rsidR="00701A9D" w:rsidRDefault="00701A9D" w:rsidP="00701A9D">
      <w:r w:rsidRPr="00BE5EB3">
        <w:t>Todos los equipos de cómputo</w:t>
      </w:r>
      <w:r w:rsidR="007C49F0" w:rsidRPr="00BE5EB3">
        <w:t xml:space="preserve"> deberán </w:t>
      </w:r>
      <w:r w:rsidR="00B352BD" w:rsidRPr="00BE5EB3">
        <w:t>estar</w:t>
      </w:r>
      <w:r w:rsidR="000339DD">
        <w:t xml:space="preserve"> conectados a la red de LA PROCURADURÍA</w:t>
      </w:r>
      <w:r w:rsidRPr="00BE5EB3">
        <w:t xml:space="preserve"> y con acceso al servidor de</w:t>
      </w:r>
      <w:r w:rsidR="00F466FF">
        <w:t xml:space="preserve"> aplicaciones de Capacitación. </w:t>
      </w:r>
    </w:p>
    <w:p w14:paraId="1C794E4E" w14:textId="77777777" w:rsidR="007E6243" w:rsidRDefault="007E6243" w:rsidP="007E6243">
      <w:pPr>
        <w:pStyle w:val="Heading2"/>
      </w:pPr>
      <w:bookmarkStart w:id="14" w:name="_Toc440456506"/>
      <w:commentRangeStart w:id="15"/>
      <w:r>
        <w:t xml:space="preserve">Calendario Aula </w:t>
      </w:r>
      <w:r w:rsidR="004F370F" w:rsidRPr="001C0F21">
        <w:rPr>
          <w:highlight w:val="yellow"/>
        </w:rPr>
        <w:t>Tuxtla Gutiérrez</w:t>
      </w:r>
      <w:bookmarkEnd w:id="14"/>
      <w:commentRangeEnd w:id="15"/>
      <w:r w:rsidR="009668BD">
        <w:rPr>
          <w:rStyle w:val="CommentReference"/>
          <w:rFonts w:ascii="Segoe UI" w:eastAsiaTheme="minorHAnsi" w:hAnsi="Segoe UI" w:cstheme="minorBidi"/>
          <w:b w:val="0"/>
          <w:color w:val="auto"/>
        </w:rPr>
        <w:commentReference w:id="15"/>
      </w:r>
    </w:p>
    <w:tbl>
      <w:tblPr>
        <w:tblW w:w="89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0"/>
        <w:gridCol w:w="1340"/>
        <w:gridCol w:w="1240"/>
        <w:gridCol w:w="1420"/>
        <w:gridCol w:w="1540"/>
        <w:gridCol w:w="1460"/>
      </w:tblGrid>
      <w:tr w:rsidR="00635545" w:rsidRPr="00635545" w14:paraId="49D2630C" w14:textId="77777777" w:rsidTr="00635545">
        <w:trPr>
          <w:trHeight w:val="615"/>
        </w:trPr>
        <w:tc>
          <w:tcPr>
            <w:tcW w:w="1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74BDC86B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Horario</w:t>
            </w:r>
          </w:p>
        </w:tc>
        <w:tc>
          <w:tcPr>
            <w:tcW w:w="13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bottom"/>
            <w:hideMark/>
          </w:tcPr>
          <w:p w14:paraId="2FBEB904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Lunes</w:t>
            </w: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br/>
              <w:t>19 - Oct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bottom"/>
            <w:hideMark/>
          </w:tcPr>
          <w:p w14:paraId="42CCA9F1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Martes</w:t>
            </w: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br/>
              <w:t>20 - Oct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bottom"/>
            <w:hideMark/>
          </w:tcPr>
          <w:p w14:paraId="40A05413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Miércoles</w:t>
            </w: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br/>
              <w:t>21 - Oct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bottom"/>
            <w:hideMark/>
          </w:tcPr>
          <w:p w14:paraId="61C6285A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Jueves</w:t>
            </w: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br/>
              <w:t>22 - Oct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bottom"/>
            <w:hideMark/>
          </w:tcPr>
          <w:p w14:paraId="0A070188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Viernes</w:t>
            </w: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br/>
              <w:t>23-Oct</w:t>
            </w:r>
          </w:p>
        </w:tc>
      </w:tr>
      <w:tr w:rsidR="00635545" w:rsidRPr="00635545" w14:paraId="6E38842B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272E9662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09:00 - 10:00am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4BEAF8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81FCDF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EA325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540" w:type="dxa"/>
            <w:vMerge w:val="restart"/>
            <w:tcBorders>
              <w:top w:val="nil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559BC2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 xml:space="preserve">Mesas </w:t>
            </w: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br/>
              <w:t>Grupo C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4528BB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</w:tr>
      <w:tr w:rsidR="00635545" w:rsidRPr="00635545" w14:paraId="445B8FB8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093357BE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10:00 - 11:00am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B9B9B7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1662F8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F947D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540" w:type="dxa"/>
            <w:vMerge/>
            <w:tcBorders>
              <w:top w:val="nil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62507BCA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A9E24D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</w:tr>
      <w:tr w:rsidR="00635545" w:rsidRPr="00635545" w14:paraId="0033704C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07A56754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11:00 - 12:00pm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79C10D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F01120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DC6C7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540" w:type="dxa"/>
            <w:vMerge/>
            <w:tcBorders>
              <w:top w:val="nil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414F8514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B1205E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</w:tr>
      <w:tr w:rsidR="00635545" w:rsidRPr="00635545" w14:paraId="3CD4DC89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5067C549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12:00 - 01:00pm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086BC5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1B3C29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FB155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540" w:type="dxa"/>
            <w:vMerge/>
            <w:tcBorders>
              <w:top w:val="nil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19A2EBD0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3D4D8D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bookmarkStart w:id="16" w:name="_GoBack"/>
        <w:bookmarkEnd w:id="16"/>
      </w:tr>
      <w:tr w:rsidR="00635545" w:rsidRPr="00635545" w14:paraId="1C17A946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4D1D4418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01:00 - 02:00pm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CA1BC4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98203F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9D60B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540" w:type="dxa"/>
            <w:vMerge/>
            <w:tcBorders>
              <w:top w:val="nil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373556F0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550118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</w:tr>
      <w:tr w:rsidR="00635545" w:rsidRPr="00635545" w14:paraId="7A5FA79B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52C594B5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02:00 - 03:00pm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E6B907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54E9C8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9965E4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E69EB4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632A6E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</w:tr>
      <w:tr w:rsidR="00635545" w:rsidRPr="00635545" w14:paraId="45776DA5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42ADE9DB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03:00 - 04:00pm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F15CD6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835542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6AA4CE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417F40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BBA35F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</w:tr>
      <w:tr w:rsidR="00635545" w:rsidRPr="00635545" w14:paraId="4A25EDF4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11B62FC8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04:00 - 05:00pm</w:t>
            </w:r>
          </w:p>
        </w:tc>
        <w:tc>
          <w:tcPr>
            <w:tcW w:w="1340" w:type="dxa"/>
            <w:vMerge w:val="restart"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53C128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 xml:space="preserve">UNAI </w:t>
            </w: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br/>
              <w:t>Grupo A</w:t>
            </w:r>
          </w:p>
        </w:tc>
        <w:tc>
          <w:tcPr>
            <w:tcW w:w="1240" w:type="dxa"/>
            <w:vMerge w:val="restart"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25E988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 xml:space="preserve">UNAI </w:t>
            </w: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br/>
              <w:t>Grupo A</w:t>
            </w:r>
          </w:p>
        </w:tc>
        <w:tc>
          <w:tcPr>
            <w:tcW w:w="1420" w:type="dxa"/>
            <w:vMerge w:val="restart"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7CE39E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 xml:space="preserve">Mesas </w:t>
            </w: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br/>
              <w:t>Grupo B</w:t>
            </w:r>
          </w:p>
        </w:tc>
        <w:tc>
          <w:tcPr>
            <w:tcW w:w="1540" w:type="dxa"/>
            <w:vMerge w:val="restart"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34FCBE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 xml:space="preserve">Mesas </w:t>
            </w: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br/>
              <w:t>Grupo B</w:t>
            </w:r>
          </w:p>
        </w:tc>
        <w:tc>
          <w:tcPr>
            <w:tcW w:w="1460" w:type="dxa"/>
            <w:vMerge w:val="restart"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D0BE6C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 xml:space="preserve">Mesas </w:t>
            </w: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br/>
              <w:t>Grupo C</w:t>
            </w:r>
          </w:p>
        </w:tc>
      </w:tr>
      <w:tr w:rsidR="00635545" w:rsidRPr="00635545" w14:paraId="2925B6F4" w14:textId="77777777" w:rsidTr="00635545">
        <w:trPr>
          <w:trHeight w:val="315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2C2696BD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05:00 - 6:00pm</w:t>
            </w:r>
          </w:p>
        </w:tc>
        <w:tc>
          <w:tcPr>
            <w:tcW w:w="13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5F71961E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2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2398E55A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2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3BA3691D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54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070458F4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6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4CD52CD5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</w:tr>
      <w:tr w:rsidR="00635545" w:rsidRPr="00635545" w14:paraId="4945C489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26E884BC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06:00 - 7:00pm</w:t>
            </w:r>
          </w:p>
        </w:tc>
        <w:tc>
          <w:tcPr>
            <w:tcW w:w="13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4138EED2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2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402ED5EA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2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5FD153DD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54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7C8B27AA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6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017D918F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</w:tr>
      <w:tr w:rsidR="00635545" w:rsidRPr="00635545" w14:paraId="23E6922F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14918E58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07:00 - 8:00pm</w:t>
            </w:r>
          </w:p>
        </w:tc>
        <w:tc>
          <w:tcPr>
            <w:tcW w:w="13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2F0E8B5B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2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5C04DD2D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2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41A5ED40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54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158B8B4A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6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256B63F6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</w:tr>
      <w:tr w:rsidR="00635545" w:rsidRPr="00635545" w14:paraId="6DAAA9CF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5F82E94B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08:00 - 9:00pm</w:t>
            </w:r>
          </w:p>
        </w:tc>
        <w:tc>
          <w:tcPr>
            <w:tcW w:w="13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3C3CC261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2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01F9DECE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2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69E536F6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54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197A6911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6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081D78A9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</w:tr>
      <w:tr w:rsidR="00635545" w:rsidRPr="00635545" w14:paraId="7566A578" w14:textId="77777777" w:rsidTr="00635545">
        <w:trPr>
          <w:trHeight w:val="315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47414FCD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09:00 - 10:00pm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9F5100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F34B90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A68FA1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E0F5CC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425292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</w:tr>
    </w:tbl>
    <w:p w14:paraId="7DE6E54D" w14:textId="77777777" w:rsidR="008451F6" w:rsidRDefault="008451F6" w:rsidP="007E6243"/>
    <w:p w14:paraId="1DF7ACCB" w14:textId="77777777" w:rsidR="007E6243" w:rsidRDefault="007E6243" w:rsidP="007E6243">
      <w:pPr>
        <w:pStyle w:val="Heading2"/>
      </w:pPr>
      <w:bookmarkStart w:id="17" w:name="_Toc440456507"/>
      <w:r>
        <w:lastRenderedPageBreak/>
        <w:t xml:space="preserve">Calendario Aula en </w:t>
      </w:r>
      <w:r w:rsidR="004F370F" w:rsidRPr="001C0F21">
        <w:rPr>
          <w:highlight w:val="yellow"/>
        </w:rPr>
        <w:t>Tapachula</w:t>
      </w:r>
      <w:bookmarkEnd w:id="17"/>
    </w:p>
    <w:tbl>
      <w:tblPr>
        <w:tblW w:w="89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0"/>
        <w:gridCol w:w="1340"/>
        <w:gridCol w:w="1240"/>
        <w:gridCol w:w="1420"/>
        <w:gridCol w:w="1540"/>
        <w:gridCol w:w="1460"/>
      </w:tblGrid>
      <w:tr w:rsidR="00635545" w:rsidRPr="00635545" w14:paraId="3CD89105" w14:textId="77777777" w:rsidTr="00635545">
        <w:trPr>
          <w:trHeight w:val="615"/>
        </w:trPr>
        <w:tc>
          <w:tcPr>
            <w:tcW w:w="1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41AC97ED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Horario</w:t>
            </w:r>
          </w:p>
        </w:tc>
        <w:tc>
          <w:tcPr>
            <w:tcW w:w="13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bottom"/>
            <w:hideMark/>
          </w:tcPr>
          <w:p w14:paraId="154D3112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Lunes</w:t>
            </w: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br/>
              <w:t>19 - Oct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bottom"/>
            <w:hideMark/>
          </w:tcPr>
          <w:p w14:paraId="4D604E70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Martes</w:t>
            </w: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br/>
              <w:t>20 - Oct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bottom"/>
            <w:hideMark/>
          </w:tcPr>
          <w:p w14:paraId="02AE02CC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Miércoles</w:t>
            </w: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br/>
              <w:t>21 - Oct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bottom"/>
            <w:hideMark/>
          </w:tcPr>
          <w:p w14:paraId="68ADF2FF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Jueves</w:t>
            </w: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br/>
              <w:t>22 - Oct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bottom"/>
            <w:hideMark/>
          </w:tcPr>
          <w:p w14:paraId="745004E4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Viernes</w:t>
            </w: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br/>
              <w:t>23-Oct</w:t>
            </w:r>
          </w:p>
        </w:tc>
      </w:tr>
      <w:tr w:rsidR="00635545" w:rsidRPr="00635545" w14:paraId="28556072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5B403FC3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09:00 - 10:00am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DAF89A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8000D7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AD0A3A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6E2FE9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30B325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</w:tr>
      <w:tr w:rsidR="00635545" w:rsidRPr="00635545" w14:paraId="40DD389D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6E61AC42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10:00 - 11:00am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1A5EAE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AF190B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60A10C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0F327D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1092D1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</w:tr>
      <w:tr w:rsidR="00635545" w:rsidRPr="00635545" w14:paraId="4E84EBF6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01D1ACF7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11:00 - 12:00pm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E52F9C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605022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EF1EBE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7B1232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760AB0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</w:tr>
      <w:tr w:rsidR="00635545" w:rsidRPr="00635545" w14:paraId="50A8EF03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5C5D1707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12:00 - 01:00pm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495F80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E1AA48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4E84DE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4C041B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462FE9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</w:tr>
      <w:tr w:rsidR="00635545" w:rsidRPr="00635545" w14:paraId="44240FCD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7BE6191B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01:00 - 02:00pm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5E2AE7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A0B0C4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AA28AB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E6FD51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90D40E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</w:tr>
      <w:tr w:rsidR="00635545" w:rsidRPr="00635545" w14:paraId="48FF9479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367F08E9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02:00 - 03:00pm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859987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5FA371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0DDFE5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5336B9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672B94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</w:tr>
      <w:tr w:rsidR="00635545" w:rsidRPr="00635545" w14:paraId="5BE31FE5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0FEFB948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03:00 - 04:00pm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A3B208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F1C38E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E81917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1786F5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A14BBC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</w:tr>
      <w:tr w:rsidR="00635545" w:rsidRPr="00635545" w14:paraId="7C483FB2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334B81AA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04:00 - 05:00pm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BA18B1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vMerge w:val="restart"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523882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 xml:space="preserve">UNAI </w:t>
            </w: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br/>
              <w:t>Grupo D</w:t>
            </w:r>
          </w:p>
        </w:tc>
        <w:tc>
          <w:tcPr>
            <w:tcW w:w="1420" w:type="dxa"/>
            <w:vMerge w:val="restart"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4EB6F5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 xml:space="preserve">UNAI </w:t>
            </w: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br/>
              <w:t>Grupo D</w:t>
            </w:r>
          </w:p>
        </w:tc>
        <w:tc>
          <w:tcPr>
            <w:tcW w:w="1540" w:type="dxa"/>
            <w:vMerge w:val="restart"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CDA5C7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 xml:space="preserve">Mesas </w:t>
            </w: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br/>
              <w:t>Grupo E</w:t>
            </w:r>
          </w:p>
        </w:tc>
        <w:tc>
          <w:tcPr>
            <w:tcW w:w="1460" w:type="dxa"/>
            <w:vMerge w:val="restart"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5D95CB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 xml:space="preserve">Mesas </w:t>
            </w: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br/>
              <w:t>Grupo E</w:t>
            </w:r>
          </w:p>
        </w:tc>
      </w:tr>
      <w:tr w:rsidR="00635545" w:rsidRPr="00635545" w14:paraId="56C868E5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7AC07D48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05:00 - 6:00pm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932978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39AAB33E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2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64AB1269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54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11EE2B87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6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7908844D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</w:tr>
      <w:tr w:rsidR="00635545" w:rsidRPr="00635545" w14:paraId="58835417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616CFAD2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06:00 - 7:00pm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DF3E21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0B5F4ACA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2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61C4CFD8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54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56666E9B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6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32AE01AF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</w:tr>
      <w:tr w:rsidR="00635545" w:rsidRPr="00635545" w14:paraId="0E95A3C3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413DD511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07:00 - 8:00pm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23B76D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0140D107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2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2E9FB9E8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54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40ABD43F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6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1AFA477F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</w:tr>
      <w:tr w:rsidR="00635545" w:rsidRPr="00635545" w14:paraId="33106E60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1DB83467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08:00 - 9:00pm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BF0E9D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42A0638B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2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1E17A26A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54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0BBE8AF6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6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27E5B9AA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</w:tr>
      <w:tr w:rsidR="00635545" w:rsidRPr="00635545" w14:paraId="40CA97C3" w14:textId="77777777" w:rsidTr="00635545">
        <w:trPr>
          <w:trHeight w:val="315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18671485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09:00 - 10:00pm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8AFC45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FCC79E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82EF76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294D77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8DD900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</w:tr>
    </w:tbl>
    <w:p w14:paraId="372CE79C" w14:textId="77777777" w:rsidR="004F370F" w:rsidRPr="004F370F" w:rsidRDefault="004F370F" w:rsidP="004F370F"/>
    <w:p w14:paraId="50BE285C" w14:textId="77777777" w:rsidR="00AD1B3E" w:rsidRDefault="00AD1B3E" w:rsidP="00AD1B3E">
      <w:pPr>
        <w:pStyle w:val="Heading2"/>
      </w:pPr>
      <w:bookmarkStart w:id="18" w:name="_Toc440456508"/>
      <w:r>
        <w:t xml:space="preserve">Calendario Aula en </w:t>
      </w:r>
      <w:r w:rsidR="004F370F" w:rsidRPr="001C0F21">
        <w:rPr>
          <w:highlight w:val="yellow"/>
        </w:rPr>
        <w:t>San Cristóbal de las Casas</w:t>
      </w:r>
      <w:bookmarkEnd w:id="18"/>
    </w:p>
    <w:tbl>
      <w:tblPr>
        <w:tblW w:w="89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0"/>
        <w:gridCol w:w="1340"/>
        <w:gridCol w:w="1240"/>
        <w:gridCol w:w="1420"/>
        <w:gridCol w:w="1540"/>
        <w:gridCol w:w="1460"/>
      </w:tblGrid>
      <w:tr w:rsidR="00635545" w:rsidRPr="00635545" w14:paraId="07F0593C" w14:textId="77777777" w:rsidTr="00635545">
        <w:trPr>
          <w:trHeight w:val="690"/>
        </w:trPr>
        <w:tc>
          <w:tcPr>
            <w:tcW w:w="1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2A1F1F59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Horario</w:t>
            </w:r>
          </w:p>
        </w:tc>
        <w:tc>
          <w:tcPr>
            <w:tcW w:w="13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bottom"/>
            <w:hideMark/>
          </w:tcPr>
          <w:p w14:paraId="07026F94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Lunes</w:t>
            </w: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br/>
              <w:t>19 - Oct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bottom"/>
            <w:hideMark/>
          </w:tcPr>
          <w:p w14:paraId="037F36DE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Martes</w:t>
            </w: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br/>
              <w:t>20 - Oct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0070C0"/>
            <w:vAlign w:val="bottom"/>
            <w:hideMark/>
          </w:tcPr>
          <w:p w14:paraId="42689BAB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Miércoles</w:t>
            </w: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br/>
              <w:t>21 - Oct</w:t>
            </w:r>
          </w:p>
        </w:tc>
        <w:tc>
          <w:tcPr>
            <w:tcW w:w="1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bottom"/>
            <w:hideMark/>
          </w:tcPr>
          <w:p w14:paraId="4228D1BA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Jueves</w:t>
            </w: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br/>
              <w:t>22 - Oct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bottom"/>
            <w:hideMark/>
          </w:tcPr>
          <w:p w14:paraId="3302A7E9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Viernes</w:t>
            </w: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br/>
              <w:t>23-Oct</w:t>
            </w:r>
          </w:p>
        </w:tc>
      </w:tr>
      <w:tr w:rsidR="00635545" w:rsidRPr="00635545" w14:paraId="37E3D84A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2A9C0021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09:00 - 10:00am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BDC7B5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A33CCD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05A56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540" w:type="dxa"/>
            <w:vMerge w:val="restart"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769B98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 xml:space="preserve">Mesas </w:t>
            </w: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br/>
              <w:t>Grupo G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3BBD8E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</w:tr>
      <w:tr w:rsidR="00635545" w:rsidRPr="00635545" w14:paraId="24EE4212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3AED5158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10:00 - 11:00am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567B3B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C24D3E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A0FF3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5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78E2C19A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2A398A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</w:tr>
      <w:tr w:rsidR="00635545" w:rsidRPr="00635545" w14:paraId="223C5D7F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63696555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11:00 - 12:00pm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6161F1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F74240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57A13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5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6819093C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8436F0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</w:tr>
      <w:tr w:rsidR="00635545" w:rsidRPr="00635545" w14:paraId="5EEDEDEB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00DB8F7B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12:00 - 01:00pm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1C19F5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1C8F4B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1F391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5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02D9DF89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614DAD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</w:tr>
      <w:tr w:rsidR="00635545" w:rsidRPr="00635545" w14:paraId="07572BFA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68CD3BE4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01:00 - 02:00pm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7F8CC5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482D78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52E83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5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49D609DE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455EEB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</w:tr>
      <w:tr w:rsidR="00635545" w:rsidRPr="00635545" w14:paraId="23F20C5F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363EB7B0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02:00 - 03:00pm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19B8AD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CE813E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0EA6F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6E8609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18B559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</w:tr>
      <w:tr w:rsidR="00635545" w:rsidRPr="00635545" w14:paraId="076FBD1B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17D167B7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03:00 - 04:00pm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848ABB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CB0B11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44A91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5D69C8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AFCD9D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</w:tr>
      <w:tr w:rsidR="00635545" w:rsidRPr="00635545" w14:paraId="211F1413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64B669B5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04:00 - 05:00pm</w:t>
            </w:r>
          </w:p>
        </w:tc>
        <w:tc>
          <w:tcPr>
            <w:tcW w:w="1340" w:type="dxa"/>
            <w:vMerge w:val="restart"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0227BC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 xml:space="preserve">UNAI </w:t>
            </w: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br/>
              <w:t>Grupo F</w:t>
            </w:r>
          </w:p>
        </w:tc>
        <w:tc>
          <w:tcPr>
            <w:tcW w:w="1240" w:type="dxa"/>
            <w:vMerge w:val="restart"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BB2F1C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 xml:space="preserve">UNAI </w:t>
            </w: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br/>
              <w:t>Grupo F</w:t>
            </w:r>
          </w:p>
        </w:tc>
        <w:tc>
          <w:tcPr>
            <w:tcW w:w="1420" w:type="dxa"/>
            <w:vMerge w:val="restart"/>
            <w:tcBorders>
              <w:top w:val="dotDotDash" w:sz="4" w:space="0" w:color="auto"/>
              <w:left w:val="nil"/>
              <w:bottom w:val="dotDotDash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0B40E0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 xml:space="preserve">Mesas </w:t>
            </w: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br/>
              <w:t>Grupo G</w:t>
            </w:r>
          </w:p>
        </w:tc>
        <w:tc>
          <w:tcPr>
            <w:tcW w:w="1540" w:type="dxa"/>
            <w:vMerge w:val="restart"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C4CD62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 xml:space="preserve">Mesas </w:t>
            </w: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br/>
              <w:t>Grupo H</w:t>
            </w:r>
          </w:p>
        </w:tc>
        <w:tc>
          <w:tcPr>
            <w:tcW w:w="1460" w:type="dxa"/>
            <w:vMerge w:val="restart"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07F3C1" w14:textId="77777777" w:rsidR="00635545" w:rsidRPr="00635545" w:rsidRDefault="00635545" w:rsidP="0063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 xml:space="preserve">Mesas </w:t>
            </w: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br/>
              <w:t>Grupo H</w:t>
            </w:r>
          </w:p>
        </w:tc>
      </w:tr>
      <w:tr w:rsidR="00635545" w:rsidRPr="00635545" w14:paraId="0F4CB51F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4051D207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05:00 - 6:00pm</w:t>
            </w:r>
          </w:p>
        </w:tc>
        <w:tc>
          <w:tcPr>
            <w:tcW w:w="13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1DF32811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2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1454DFA2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2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nil"/>
            </w:tcBorders>
            <w:vAlign w:val="center"/>
            <w:hideMark/>
          </w:tcPr>
          <w:p w14:paraId="1713F9F5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5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7468F701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6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79D8DABE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</w:tr>
      <w:tr w:rsidR="00635545" w:rsidRPr="00635545" w14:paraId="5DAD8177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0CCD10C0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06:00 - 7:00pm</w:t>
            </w:r>
          </w:p>
        </w:tc>
        <w:tc>
          <w:tcPr>
            <w:tcW w:w="13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320848DA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2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02DFA865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2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nil"/>
            </w:tcBorders>
            <w:vAlign w:val="center"/>
            <w:hideMark/>
          </w:tcPr>
          <w:p w14:paraId="594BCBF5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5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4BDC68B9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6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61AA4F35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</w:tr>
      <w:tr w:rsidR="00635545" w:rsidRPr="00635545" w14:paraId="28D652EA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644C8A92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07:00 - 8:00pm</w:t>
            </w:r>
          </w:p>
        </w:tc>
        <w:tc>
          <w:tcPr>
            <w:tcW w:w="13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676CE2CC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2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57458B31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2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nil"/>
            </w:tcBorders>
            <w:vAlign w:val="center"/>
            <w:hideMark/>
          </w:tcPr>
          <w:p w14:paraId="21F9C3E6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5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05DD1404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6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0D559F8B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</w:tr>
      <w:tr w:rsidR="00635545" w:rsidRPr="00635545" w14:paraId="46A4C4AE" w14:textId="77777777" w:rsidTr="00635545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4137B66C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08:00 - 9:00pm</w:t>
            </w:r>
          </w:p>
        </w:tc>
        <w:tc>
          <w:tcPr>
            <w:tcW w:w="13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115E17CB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2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61C36FF4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2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nil"/>
            </w:tcBorders>
            <w:vAlign w:val="center"/>
            <w:hideMark/>
          </w:tcPr>
          <w:p w14:paraId="21AAE019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540" w:type="dxa"/>
            <w:vMerge/>
            <w:tcBorders>
              <w:top w:val="dotDotDash" w:sz="4" w:space="0" w:color="auto"/>
              <w:left w:val="single" w:sz="8" w:space="0" w:color="auto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3363ED9C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  <w:tc>
          <w:tcPr>
            <w:tcW w:w="1460" w:type="dxa"/>
            <w:vMerge/>
            <w:tcBorders>
              <w:top w:val="dotDotDash" w:sz="4" w:space="0" w:color="auto"/>
              <w:left w:val="nil"/>
              <w:bottom w:val="dotDotDash" w:sz="4" w:space="0" w:color="000000"/>
              <w:right w:val="single" w:sz="8" w:space="0" w:color="auto"/>
            </w:tcBorders>
            <w:vAlign w:val="center"/>
            <w:hideMark/>
          </w:tcPr>
          <w:p w14:paraId="1B9F3AF0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</w:p>
        </w:tc>
      </w:tr>
      <w:tr w:rsidR="00635545" w:rsidRPr="00635545" w14:paraId="6A39641F" w14:textId="77777777" w:rsidTr="00635545">
        <w:trPr>
          <w:trHeight w:val="315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14:paraId="3A1A2998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es-MX"/>
              </w:rPr>
              <w:t>09:00 - 10:00pm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BA72A7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CD409E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34BFF8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B56D60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31E55F" w14:textId="77777777" w:rsidR="00635545" w:rsidRPr="00635545" w:rsidRDefault="00635545" w:rsidP="00635545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</w:pPr>
            <w:r w:rsidRPr="00635545">
              <w:rPr>
                <w:rFonts w:ascii="Calibri" w:eastAsia="Times New Roman" w:hAnsi="Calibri" w:cs="Times New Roman"/>
                <w:color w:val="000000"/>
                <w:sz w:val="22"/>
                <w:lang w:eastAsia="es-MX"/>
              </w:rPr>
              <w:t> </w:t>
            </w:r>
          </w:p>
        </w:tc>
      </w:tr>
    </w:tbl>
    <w:p w14:paraId="36C2E7B5" w14:textId="77777777" w:rsidR="00AD1B3E" w:rsidRPr="00AD1B3E" w:rsidRDefault="00AD1B3E" w:rsidP="00635545"/>
    <w:sectPr w:rsidR="00AD1B3E" w:rsidRPr="00AD1B3E" w:rsidSect="007074CD">
      <w:headerReference w:type="first" r:id="rId13"/>
      <w:pgSz w:w="12240" w:h="15840"/>
      <w:pgMar w:top="1440" w:right="1440" w:bottom="1440" w:left="1440" w:header="432" w:footer="1440" w:gutter="0"/>
      <w:cols w:space="720"/>
      <w:docGrid w:linePitch="435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Alejandro Terrazas Esquivel" w:date="2016-01-14T09:38:00Z" w:initials="ATE">
    <w:p w14:paraId="7A503BA8" w14:textId="77777777" w:rsidR="009668BD" w:rsidRDefault="009668BD">
      <w:pPr>
        <w:pStyle w:val="CommentText"/>
      </w:pPr>
      <w:r>
        <w:rPr>
          <w:rStyle w:val="CommentReference"/>
        </w:rPr>
        <w:annotationRef/>
      </w:r>
      <w:r>
        <w:t>Se deben de definir los grupos dependiendo de la cantidad de usuarios así como la cantidad de equipos en la sala, en coordinación con el subdelegado administrativo.</w:t>
      </w:r>
    </w:p>
  </w:comment>
  <w:comment w:id="15" w:author="Alejandro Terrazas Esquivel" w:date="2016-01-14T09:40:00Z" w:initials="ATE">
    <w:p w14:paraId="730D8E38" w14:textId="77777777" w:rsidR="009668BD" w:rsidRDefault="009668BD">
      <w:pPr>
        <w:pStyle w:val="CommentText"/>
      </w:pPr>
      <w:r>
        <w:rPr>
          <w:rStyle w:val="CommentReference"/>
        </w:rPr>
        <w:annotationRef/>
      </w:r>
      <w:r>
        <w:t xml:space="preserve">El calendario se elabora con el Excel proporcionado por Francia , puede hacerse una propuesta al subdelegado o realizarlo en conjunto con él.   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A503BA8" w15:done="0"/>
  <w15:commentEx w15:paraId="730D8E3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EFFF9A" w14:textId="77777777" w:rsidR="00535384" w:rsidRDefault="00535384" w:rsidP="00F32CF6">
      <w:pPr>
        <w:spacing w:after="0" w:line="240" w:lineRule="auto"/>
      </w:pPr>
      <w:r>
        <w:separator/>
      </w:r>
    </w:p>
  </w:endnote>
  <w:endnote w:type="continuationSeparator" w:id="0">
    <w:p w14:paraId="3A8E9DEB" w14:textId="77777777" w:rsidR="00535384" w:rsidRDefault="00535384" w:rsidP="00F32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E91050" w14:textId="77777777" w:rsidR="00D519AB" w:rsidRDefault="00D519AB">
    <w:pPr>
      <w:pStyle w:val="Footer"/>
      <w:rPr>
        <w:noProof/>
        <w:lang w:val="en-US"/>
      </w:rPr>
    </w:pPr>
  </w:p>
  <w:p w14:paraId="3F2383FC" w14:textId="77777777" w:rsidR="00D519AB" w:rsidRDefault="00D519AB">
    <w:pPr>
      <w:pStyle w:val="Footer"/>
    </w:pPr>
    <w:r w:rsidRPr="00C0634F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35545373" wp14:editId="7F123711">
              <wp:simplePos x="0" y="0"/>
              <wp:positionH relativeFrom="column">
                <wp:posOffset>-923925</wp:posOffset>
              </wp:positionH>
              <wp:positionV relativeFrom="paragraph">
                <wp:posOffset>212090</wp:posOffset>
              </wp:positionV>
              <wp:extent cx="7777480" cy="768985"/>
              <wp:effectExtent l="0" t="38100" r="0" b="88265"/>
              <wp:wrapNone/>
              <wp:docPr id="35" name="Group 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7480" cy="768985"/>
                        <a:chOff x="0" y="1"/>
                        <a:chExt cx="7777480" cy="769401"/>
                      </a:xfrm>
                    </wpg:grpSpPr>
                    <wps:wsp>
                      <wps:cNvPr id="34" name="Rectangle 34"/>
                      <wps:cNvSpPr/>
                      <wps:spPr>
                        <a:xfrm>
                          <a:off x="0" y="95002"/>
                          <a:ext cx="7777480" cy="711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" name="Rectangle 33"/>
                      <wps:cNvSpPr/>
                      <wps:spPr>
                        <a:xfrm>
                          <a:off x="0" y="237506"/>
                          <a:ext cx="7777480" cy="379730"/>
                        </a:xfrm>
                        <a:prstGeom prst="rect">
                          <a:avLst/>
                        </a:prstGeom>
                        <a:solidFill>
                          <a:srgbClr val="148AD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F5655" w14:textId="77777777" w:rsidR="00D519AB" w:rsidRPr="003E6B48" w:rsidRDefault="00D519AB" w:rsidP="003E6B48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Rounded Rectangle 32"/>
                      <wps:cNvSpPr/>
                      <wps:spPr>
                        <a:xfrm>
                          <a:off x="6673932" y="1"/>
                          <a:ext cx="902335" cy="769401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3C32B8" w14:textId="77777777" w:rsidR="00D519AB" w:rsidRDefault="00D519AB" w:rsidP="00B6428D">
                            <w:pPr>
                              <w:spacing w:before="100" w:beforeAutospacing="1" w:after="100" w:afterAutospacing="1" w:line="240" w:lineRule="auto"/>
                              <w:contextualSpacing/>
                              <w:jc w:val="center"/>
                              <w:rPr>
                                <w:rFonts w:ascii="Segoe UI Light" w:hAnsi="Segoe UI Light" w:cs="Segoe UI Light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1727BDB" w14:textId="77777777" w:rsidR="00D519AB" w:rsidRPr="007074CD" w:rsidRDefault="00D519AB" w:rsidP="00B6428D">
                            <w:pPr>
                              <w:spacing w:before="100" w:beforeAutospacing="1" w:after="100" w:afterAutospacing="1" w:line="240" w:lineRule="auto"/>
                              <w:contextualSpacing/>
                              <w:jc w:val="center"/>
                              <w:rPr>
                                <w:rFonts w:ascii="Segoe UI Light" w:hAnsi="Segoe UI Light" w:cs="Segoe UI Light"/>
                                <w:b/>
                                <w:sz w:val="26"/>
                                <w:szCs w:val="26"/>
                              </w:rPr>
                            </w:pPr>
                            <w:r w:rsidRPr="007074CD">
                              <w:rPr>
                                <w:rFonts w:ascii="Segoe UI Light" w:hAnsi="Segoe UI Light" w:cs="Segoe UI Light"/>
                                <w:b/>
                                <w:bCs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7074CD">
                              <w:rPr>
                                <w:rFonts w:ascii="Segoe UI Light" w:hAnsi="Segoe UI Light" w:cs="Segoe UI Light"/>
                                <w:b/>
                                <w:bCs/>
                                <w:sz w:val="26"/>
                                <w:szCs w:val="26"/>
                              </w:rPr>
                              <w:instrText xml:space="preserve"> PAGE  \* Arabic  \* MERGEFORMAT </w:instrText>
                            </w:r>
                            <w:r w:rsidRPr="007074CD">
                              <w:rPr>
                                <w:rFonts w:ascii="Segoe UI Light" w:hAnsi="Segoe UI Light" w:cs="Segoe UI Light"/>
                                <w:b/>
                                <w:bCs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9668BD">
                              <w:rPr>
                                <w:rFonts w:ascii="Segoe UI Light" w:hAnsi="Segoe UI Light" w:cs="Segoe UI Light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  <w:t>10</w:t>
                            </w:r>
                            <w:r w:rsidRPr="007074CD">
                              <w:rPr>
                                <w:rFonts w:ascii="Segoe UI Light" w:hAnsi="Segoe UI Light" w:cs="Segoe UI Light"/>
                                <w:b/>
                                <w:bCs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7074CD">
                              <w:rPr>
                                <w:rFonts w:ascii="Segoe UI Light" w:hAnsi="Segoe UI Light" w:cs="Segoe UI Light"/>
                                <w:b/>
                                <w:sz w:val="26"/>
                                <w:szCs w:val="26"/>
                              </w:rPr>
                              <w:t xml:space="preserve"> de </w:t>
                            </w:r>
                            <w:r w:rsidRPr="007074CD">
                              <w:rPr>
                                <w:rFonts w:ascii="Segoe UI Light" w:hAnsi="Segoe UI Light" w:cs="Segoe UI Light"/>
                                <w:b/>
                                <w:bCs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7074CD">
                              <w:rPr>
                                <w:rFonts w:ascii="Segoe UI Light" w:hAnsi="Segoe UI Light" w:cs="Segoe UI Light"/>
                                <w:b/>
                                <w:bCs/>
                                <w:sz w:val="26"/>
                                <w:szCs w:val="26"/>
                              </w:rPr>
                              <w:instrText xml:space="preserve"> NUMPAGES  \* Arabic  \* MERGEFORMAT </w:instrText>
                            </w:r>
                            <w:r w:rsidRPr="007074CD">
                              <w:rPr>
                                <w:rFonts w:ascii="Segoe UI Light" w:hAnsi="Segoe UI Light" w:cs="Segoe UI Light"/>
                                <w:b/>
                                <w:bCs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9668BD">
                              <w:rPr>
                                <w:rFonts w:ascii="Segoe UI Light" w:hAnsi="Segoe UI Light" w:cs="Segoe UI Light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  <w:t>10</w:t>
                            </w:r>
                            <w:r w:rsidRPr="007074CD">
                              <w:rPr>
                                <w:rFonts w:ascii="Segoe UI Light" w:hAnsi="Segoe UI Light" w:cs="Segoe UI Light"/>
                                <w:b/>
                                <w:bCs/>
                                <w:sz w:val="26"/>
                                <w:szCs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5545373" id="Group 35" o:spid="_x0000_s1032" style="position:absolute;left:0;text-align:left;margin-left:-72.75pt;margin-top:16.7pt;width:612.4pt;height:60.55pt;z-index:251670528;mso-height-relative:margin" coordorigin="" coordsize="77774,7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">
              <v:rect id="Rectangle 34" o:spid="_x0000_s1033" style="position:absolute;top:950;width:77774;height:7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mBScMA&#10;AADbAAAADwAAAGRycy9kb3ducmV2LnhtbESPQWsCMRSE7wX/Q3gFbzVbLUW2RqmCIhQL1R7q7bF5&#10;3Q3dvCzJU9d/bwqFHoeZ+YaZLXrfqjPF5AIbeBwVoIirYB3XBj4P64cpqCTIFtvAZOBKCRbzwd0M&#10;Sxsu/EHnvdQqQziVaKAR6UqtU9WQxzQKHXH2vkP0KFnGWtuIlwz3rR4XxbP26DgvNNjRqqHqZ3/y&#10;Btyu3kzf45ss0Z0OeJTjV5DOmOF9//oCSqiX//Bfe2sNTJ7g90v+AXp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mBScMAAADbAAAADwAAAAAAAAAAAAAAAACYAgAAZHJzL2Rv&#10;d25yZXYueG1sUEsFBgAAAAAEAAQA9QAAAIgDAAAAAA==&#10;" fillcolor="#d8d8d8 [2732]" stroked="f" strokeweight="1pt"/>
              <v:rect id="Rectangle 33" o:spid="_x0000_s1034" style="position:absolute;top:2375;width:77774;height:3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sQPcQA&#10;AADbAAAADwAAAGRycy9kb3ducmV2LnhtbESP0WrCQBRE3wv+w3KFvtWNxhaJriKWQgPtg6kfcMle&#10;k+ju3Zhdk/Tvu4VCH4eZOcNsdqM1oqfON44VzGcJCOLS6YYrBaevt6cVCB+QNRrHpOCbPOy2k4cN&#10;ZtoNfKS+CJWIEPYZKqhDaDMpfVmTRT9zLXH0zq6zGKLsKqk7HCLcGrlIkhdpseG4UGNLh5rKa3G3&#10;CvLk89kU54/b4XLKXzUbtxzvS6Uep+N+DSLQGP7Df+13rSBN4fdL/AF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LED3EAAAA2wAAAA8AAAAAAAAAAAAAAAAAmAIAAGRycy9k&#10;b3ducmV2LnhtbFBLBQYAAAAABAAEAPUAAACJAwAAAAA=&#10;" fillcolor="#148ad2" stroked="f" strokeweight="1pt">
                <v:textbox>
                  <w:txbxContent>
                    <w:p w14:paraId="5DDF5655" w14:textId="77777777" w:rsidR="00D519AB" w:rsidRPr="003E6B48" w:rsidRDefault="00D519AB" w:rsidP="003E6B48">
                      <w:pPr>
                        <w:jc w:val="center"/>
                        <w:rPr>
                          <w:lang w:val="es-419"/>
                        </w:rPr>
                      </w:pPr>
                    </w:p>
                  </w:txbxContent>
                </v:textbox>
              </v:rect>
              <v:roundrect id="Rounded Rectangle 32" o:spid="_x0000_s1035" style="position:absolute;left:66739;width:9023;height:769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7CkMQA&#10;AADbAAAADwAAAGRycy9kb3ducmV2LnhtbESPT2vCQBTE7wW/w/IEL0U3TamE6CpiEOyx6kFvj+wz&#10;CWbfxuw2f759t1DocZj5zTDr7WBq0VHrKssK3hYRCOLc6ooLBZfzYZ6AcB5ZY22ZFIzkYLuZvKwx&#10;1bbnL+pOvhChhF2KCkrvm1RKl5dk0C1sQxy8u20N+iDbQuoW+1BuahlH0VIarDgslNjQvqT8cfo2&#10;Ct6Tj/7ZxEW3HPfJ5/WWZYfxNVNqNh12KxCeBv8f/qOPOnAx/H4JP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ewpDEAAAA2wAAAA8AAAAAAAAAAAAAAAAAmAIAAGRycy9k&#10;b3ducmV2LnhtbFBLBQYAAAAABAAEAPUAAACJAwAAAAA=&#10;" fillcolor="#7f7f7f [1612]" stroked="f" strokeweight="1pt">
                <v:stroke joinstyle="miter"/>
                <v:shadow on="t" color="black" opacity="26214f" origin="-.5,-.5" offset=".74836mm,.74836mm"/>
                <v:textbox>
                  <w:txbxContent>
                    <w:p w14:paraId="053C32B8" w14:textId="77777777" w:rsidR="00D519AB" w:rsidRDefault="00D519AB" w:rsidP="00B6428D">
                      <w:pPr>
                        <w:spacing w:before="100" w:beforeAutospacing="1" w:after="100" w:afterAutospacing="1" w:line="240" w:lineRule="auto"/>
                        <w:contextualSpacing/>
                        <w:jc w:val="center"/>
                        <w:rPr>
                          <w:rFonts w:ascii="Segoe UI Light" w:hAnsi="Segoe UI Light" w:cs="Segoe UI Light"/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1727BDB" w14:textId="77777777" w:rsidR="00D519AB" w:rsidRPr="007074CD" w:rsidRDefault="00D519AB" w:rsidP="00B6428D">
                      <w:pPr>
                        <w:spacing w:before="100" w:beforeAutospacing="1" w:after="100" w:afterAutospacing="1" w:line="240" w:lineRule="auto"/>
                        <w:contextualSpacing/>
                        <w:jc w:val="center"/>
                        <w:rPr>
                          <w:rFonts w:ascii="Segoe UI Light" w:hAnsi="Segoe UI Light" w:cs="Segoe UI Light"/>
                          <w:b/>
                          <w:sz w:val="26"/>
                          <w:szCs w:val="26"/>
                        </w:rPr>
                      </w:pPr>
                      <w:r w:rsidRPr="007074CD">
                        <w:rPr>
                          <w:rFonts w:ascii="Segoe UI Light" w:hAnsi="Segoe UI Light" w:cs="Segoe UI Light"/>
                          <w:b/>
                          <w:bCs/>
                          <w:sz w:val="26"/>
                          <w:szCs w:val="26"/>
                        </w:rPr>
                        <w:fldChar w:fldCharType="begin"/>
                      </w:r>
                      <w:r w:rsidRPr="007074CD">
                        <w:rPr>
                          <w:rFonts w:ascii="Segoe UI Light" w:hAnsi="Segoe UI Light" w:cs="Segoe UI Light"/>
                          <w:b/>
                          <w:bCs/>
                          <w:sz w:val="26"/>
                          <w:szCs w:val="26"/>
                        </w:rPr>
                        <w:instrText xml:space="preserve"> PAGE  \* Arabic  \* MERGEFORMAT </w:instrText>
                      </w:r>
                      <w:r w:rsidRPr="007074CD">
                        <w:rPr>
                          <w:rFonts w:ascii="Segoe UI Light" w:hAnsi="Segoe UI Light" w:cs="Segoe UI Light"/>
                          <w:b/>
                          <w:bCs/>
                          <w:sz w:val="26"/>
                          <w:szCs w:val="26"/>
                        </w:rPr>
                        <w:fldChar w:fldCharType="separate"/>
                      </w:r>
                      <w:r w:rsidR="009668BD">
                        <w:rPr>
                          <w:rFonts w:ascii="Segoe UI Light" w:hAnsi="Segoe UI Light" w:cs="Segoe UI Light"/>
                          <w:b/>
                          <w:bCs/>
                          <w:noProof/>
                          <w:sz w:val="26"/>
                          <w:szCs w:val="26"/>
                        </w:rPr>
                        <w:t>10</w:t>
                      </w:r>
                      <w:r w:rsidRPr="007074CD">
                        <w:rPr>
                          <w:rFonts w:ascii="Segoe UI Light" w:hAnsi="Segoe UI Light" w:cs="Segoe UI Light"/>
                          <w:b/>
                          <w:bCs/>
                          <w:sz w:val="26"/>
                          <w:szCs w:val="26"/>
                        </w:rPr>
                        <w:fldChar w:fldCharType="end"/>
                      </w:r>
                      <w:r w:rsidRPr="007074CD">
                        <w:rPr>
                          <w:rFonts w:ascii="Segoe UI Light" w:hAnsi="Segoe UI Light" w:cs="Segoe UI Light"/>
                          <w:b/>
                          <w:sz w:val="26"/>
                          <w:szCs w:val="26"/>
                        </w:rPr>
                        <w:t xml:space="preserve"> de </w:t>
                      </w:r>
                      <w:r w:rsidRPr="007074CD">
                        <w:rPr>
                          <w:rFonts w:ascii="Segoe UI Light" w:hAnsi="Segoe UI Light" w:cs="Segoe UI Light"/>
                          <w:b/>
                          <w:bCs/>
                          <w:sz w:val="26"/>
                          <w:szCs w:val="26"/>
                        </w:rPr>
                        <w:fldChar w:fldCharType="begin"/>
                      </w:r>
                      <w:r w:rsidRPr="007074CD">
                        <w:rPr>
                          <w:rFonts w:ascii="Segoe UI Light" w:hAnsi="Segoe UI Light" w:cs="Segoe UI Light"/>
                          <w:b/>
                          <w:bCs/>
                          <w:sz w:val="26"/>
                          <w:szCs w:val="26"/>
                        </w:rPr>
                        <w:instrText xml:space="preserve"> NUMPAGES  \* Arabic  \* MERGEFORMAT </w:instrText>
                      </w:r>
                      <w:r w:rsidRPr="007074CD">
                        <w:rPr>
                          <w:rFonts w:ascii="Segoe UI Light" w:hAnsi="Segoe UI Light" w:cs="Segoe UI Light"/>
                          <w:b/>
                          <w:bCs/>
                          <w:sz w:val="26"/>
                          <w:szCs w:val="26"/>
                        </w:rPr>
                        <w:fldChar w:fldCharType="separate"/>
                      </w:r>
                      <w:r w:rsidR="009668BD">
                        <w:rPr>
                          <w:rFonts w:ascii="Segoe UI Light" w:hAnsi="Segoe UI Light" w:cs="Segoe UI Light"/>
                          <w:b/>
                          <w:bCs/>
                          <w:noProof/>
                          <w:sz w:val="26"/>
                          <w:szCs w:val="26"/>
                        </w:rPr>
                        <w:t>10</w:t>
                      </w:r>
                      <w:r w:rsidRPr="007074CD">
                        <w:rPr>
                          <w:rFonts w:ascii="Segoe UI Light" w:hAnsi="Segoe UI Light" w:cs="Segoe UI Light"/>
                          <w:b/>
                          <w:bCs/>
                          <w:sz w:val="26"/>
                          <w:szCs w:val="26"/>
                        </w:rPr>
                        <w:fldChar w:fldCharType="end"/>
                      </w:r>
                    </w:p>
                  </w:txbxContent>
                </v:textbox>
              </v:roundrect>
            </v:group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78720" behindDoc="1" locked="0" layoutInCell="1" allowOverlap="1" wp14:anchorId="78D794A3" wp14:editId="016E2F06">
          <wp:simplePos x="0" y="0"/>
          <wp:positionH relativeFrom="column">
            <wp:posOffset>2101362</wp:posOffset>
          </wp:positionH>
          <wp:positionV relativeFrom="paragraph">
            <wp:posOffset>-2929011</wp:posOffset>
          </wp:positionV>
          <wp:extent cx="4739005" cy="4064763"/>
          <wp:effectExtent l="0" t="0" r="4445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" name="New-Microsoft-Logo-PPT-Backgrounds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7247" t="-1054" r="59902" b="4394"/>
                  <a:stretch/>
                </pic:blipFill>
                <pic:spPr bwMode="auto">
                  <a:xfrm>
                    <a:off x="0" y="0"/>
                    <a:ext cx="4741083" cy="40665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E62F36" w14:textId="77777777" w:rsidR="00535384" w:rsidRDefault="00535384" w:rsidP="00F32CF6">
      <w:pPr>
        <w:spacing w:after="0" w:line="240" w:lineRule="auto"/>
      </w:pPr>
      <w:r>
        <w:separator/>
      </w:r>
    </w:p>
  </w:footnote>
  <w:footnote w:type="continuationSeparator" w:id="0">
    <w:p w14:paraId="2B04761F" w14:textId="77777777" w:rsidR="00535384" w:rsidRDefault="00535384" w:rsidP="00F32C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4C854D" w14:textId="77777777" w:rsidR="00D519AB" w:rsidRDefault="00D519AB">
    <w:pPr>
      <w:pStyle w:val="Header"/>
    </w:pPr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77696" behindDoc="0" locked="0" layoutInCell="1" allowOverlap="1" wp14:anchorId="58556130" wp14:editId="5E7E55E9">
              <wp:simplePos x="0" y="0"/>
              <wp:positionH relativeFrom="page">
                <wp:posOffset>201183</wp:posOffset>
              </wp:positionH>
              <wp:positionV relativeFrom="paragraph">
                <wp:posOffset>-199204</wp:posOffset>
              </wp:positionV>
              <wp:extent cx="1727947" cy="726141"/>
              <wp:effectExtent l="0" t="0" r="0" b="0"/>
              <wp:wrapNone/>
              <wp:docPr id="5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7947" cy="72614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08FCB5D" w14:textId="77777777" w:rsidR="00D519AB" w:rsidRPr="003306FB" w:rsidRDefault="00D519AB" w:rsidP="009D6A3F">
                          <w:pPr>
                            <w:spacing w:after="0" w:line="240" w:lineRule="auto"/>
                            <w:jc w:val="center"/>
                            <w:rPr>
                              <w:rFonts w:ascii="Impact" w:hAnsi="Impact" w:cs="Segoe UI Semibold"/>
                              <w:color w:val="FFFFFF" w:themeColor="background1"/>
                              <w:sz w:val="72"/>
                              <w:szCs w:val="72"/>
                              <w:lang w:val="es-419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23B87A8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15.85pt;margin-top:-15.7pt;width:136.05pt;height:57.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" filled="f" stroked="f">
              <v:textbox>
                <w:txbxContent>
                  <w:p w:rsidR="00D519AB" w:rsidRPr="003306FB" w:rsidRDefault="00D519AB" w:rsidP="009D6A3F">
                    <w:pPr>
                      <w:spacing w:after="0" w:line="240" w:lineRule="auto"/>
                      <w:jc w:val="center"/>
                      <w:rPr>
                        <w:rFonts w:ascii="Impact" w:hAnsi="Impact" w:cs="Segoe UI Semibold"/>
                        <w:color w:val="FFFFFF" w:themeColor="background1"/>
                        <w:sz w:val="72"/>
                        <w:szCs w:val="72"/>
                        <w:lang w:val="es-419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Pr="009D6A3F">
      <w:rPr>
        <w:noProof/>
        <w:szCs w:val="24"/>
        <w:lang w:eastAsia="es-MX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2FB2C5EE" wp14:editId="785FFFB8">
              <wp:simplePos x="0" y="0"/>
              <wp:positionH relativeFrom="column">
                <wp:posOffset>-926465</wp:posOffset>
              </wp:positionH>
              <wp:positionV relativeFrom="paragraph">
                <wp:posOffset>-23495</wp:posOffset>
              </wp:positionV>
              <wp:extent cx="7777480" cy="308610"/>
              <wp:effectExtent l="0" t="0" r="0" b="0"/>
              <wp:wrapNone/>
              <wp:docPr id="38" name="Group 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7480" cy="308610"/>
                        <a:chOff x="0" y="0"/>
                        <a:chExt cx="7777480" cy="308758"/>
                      </a:xfrm>
                    </wpg:grpSpPr>
                    <wps:wsp>
                      <wps:cNvPr id="36" name="Rectangle 36"/>
                      <wps:cNvSpPr/>
                      <wps:spPr>
                        <a:xfrm>
                          <a:off x="0" y="0"/>
                          <a:ext cx="2220686" cy="308758"/>
                        </a:xfrm>
                        <a:prstGeom prst="rect">
                          <a:avLst/>
                        </a:prstGeom>
                        <a:solidFill>
                          <a:srgbClr val="148AD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DFA3D5" w14:textId="77777777" w:rsidR="00D519AB" w:rsidRPr="009D6A3F" w:rsidRDefault="00D519AB" w:rsidP="009D6A3F">
                            <w:pPr>
                              <w:rPr>
                                <w:rFonts w:cs="Segoe UI"/>
                                <w:b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" name="Rectangle 37"/>
                      <wps:cNvSpPr/>
                      <wps:spPr>
                        <a:xfrm>
                          <a:off x="2291938" y="0"/>
                          <a:ext cx="5485542" cy="30875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729E9" w14:textId="77777777" w:rsidR="00D519AB" w:rsidRPr="00EA0538" w:rsidRDefault="00D519AB" w:rsidP="003273A3">
                            <w:pPr>
                              <w:pStyle w:val="TextoHeader"/>
                            </w:pPr>
                            <w:r>
                              <w:rPr>
                                <w:lang w:val="es-419"/>
                              </w:rPr>
                              <w:t>Plan de capacitación</w:t>
                            </w:r>
                            <w:r w:rsidR="009274E7" w:rsidRPr="009274E7">
                              <w:t xml:space="preserve"> Transitorio </w:t>
                            </w:r>
                            <w:r w:rsidR="001C0F21">
                              <w:t>&lt;&lt;Delegación&gt;&gt;</w:t>
                            </w:r>
                          </w:p>
                          <w:p w14:paraId="0DBF9B07" w14:textId="77777777" w:rsidR="00D519AB" w:rsidRPr="00F0000E" w:rsidRDefault="00D519AB" w:rsidP="003273A3">
                            <w:pPr>
                              <w:pStyle w:val="TextoHeader"/>
                              <w:rPr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FB2C5EE" id="Group 38" o:spid="_x0000_s1029" style="position:absolute;left:0;text-align:left;margin-left:-72.95pt;margin-top:-1.85pt;width:612.4pt;height:24.3pt;z-index:251671552;mso-width-relative:margin;mso-height-relative:margin" coordsize="77774,30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">
              <v:rect id="Rectangle 36" o:spid="_x0000_s1030" style="position:absolute;width:22206;height:30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yzpcMA&#10;AADbAAAADwAAAGRycy9kb3ducmV2LnhtbESP3YrCMBSE74V9h3AWvNN0/WPpGmVRBAW92K4PcGiO&#10;bTU5qU3U+vZGELwcZuYbZjpvrRFXanzlWMFXPwFBnDtdcaFg/7/qfYPwAVmjcUwK7uRhPvvoTDHV&#10;7sZ/dM1CISKEfYoKyhDqVEqfl2TR911NHL2DayyGKJtC6gZvEW6NHCTJRFqsOC6UWNOipPyUXayC&#10;TbIbm+ywPS+O+81Ss3Gj9jJSqvvZ/v6ACNSGd/jVXmsFwwk8v8Qf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3yzpcMAAADbAAAADwAAAAAAAAAAAAAAAACYAgAAZHJzL2Rv&#10;d25yZXYueG1sUEsFBgAAAAAEAAQA9QAAAIgDAAAAAA==&#10;" fillcolor="#148ad2" stroked="f" strokeweight="1pt">
                <v:textbox>
                  <w:txbxContent>
                    <w:p w14:paraId="6DDFA3D5" w14:textId="77777777" w:rsidR="00D519AB" w:rsidRPr="009D6A3F" w:rsidRDefault="00D519AB" w:rsidP="009D6A3F">
                      <w:pPr>
                        <w:rPr>
                          <w:rFonts w:cs="Segoe UI"/>
                          <w:b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37" o:spid="_x0000_s1031" style="position:absolute;left:22919;width:54855;height:30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kLacQA&#10;AADbAAAADwAAAGRycy9kb3ducmV2LnhtbESPQWvCQBSE74X+h+UVehHdWKFK6ioaUAQpaBTp8ZF9&#10;JsHs25hdTfz33YLQ4zAz3zDTeWcqcafGlZYVDAcRCOLM6pJzBcfDqj8B4TyyxsoyKXiQg/ns9WWK&#10;sbYt7+me+lwECLsYFRTe17GULivIoBvYmjh4Z9sY9EE2udQNtgFuKvkRRZ/SYMlhocCakoKyS3oz&#10;Cno/p22y9Pr7ck1qOtvdul2mRqn3t27xBcJT5//Dz/ZGKxiN4e9L+AF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pC2nEAAAA2wAAAA8AAAAAAAAAAAAAAAAAmAIAAGRycy9k&#10;b3ducmV2LnhtbFBLBQYAAAAABAAEAPUAAACJAwAAAAA=&#10;" fillcolor="gray [1629]" stroked="f" strokeweight="1pt">
                <v:textbox>
                  <w:txbxContent>
                    <w:p w14:paraId="216729E9" w14:textId="77777777" w:rsidR="00D519AB" w:rsidRPr="00EA0538" w:rsidRDefault="00D519AB" w:rsidP="003273A3">
                      <w:pPr>
                        <w:pStyle w:val="TextoHeader"/>
                      </w:pPr>
                      <w:r>
                        <w:rPr>
                          <w:lang w:val="es-419"/>
                        </w:rPr>
                        <w:t>Plan de capacitación</w:t>
                      </w:r>
                      <w:r w:rsidR="009274E7" w:rsidRPr="009274E7">
                        <w:t xml:space="preserve"> Transitorio </w:t>
                      </w:r>
                      <w:r w:rsidR="001C0F21">
                        <w:t>&lt;&lt;Delegación&gt;&gt;</w:t>
                      </w:r>
                    </w:p>
                    <w:p w14:paraId="0DBF9B07" w14:textId="77777777" w:rsidR="00D519AB" w:rsidRPr="00F0000E" w:rsidRDefault="00D519AB" w:rsidP="003273A3">
                      <w:pPr>
                        <w:pStyle w:val="TextoHeader"/>
                        <w:rPr>
                          <w:lang w:val="es-419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6430" behindDoc="0" locked="0" layoutInCell="1" allowOverlap="1" wp14:anchorId="15E221E5" wp14:editId="1F3AFEF9">
              <wp:simplePos x="0" y="0"/>
              <wp:positionH relativeFrom="column">
                <wp:posOffset>6398070</wp:posOffset>
              </wp:positionH>
              <wp:positionV relativeFrom="page">
                <wp:align>top</wp:align>
              </wp:positionV>
              <wp:extent cx="27432" cy="10058400"/>
              <wp:effectExtent l="0" t="0" r="29845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27432" cy="10058400"/>
                      </a:xfrm>
                      <a:prstGeom prst="line">
                        <a:avLst/>
                      </a:prstGeom>
                      <a:ln w="19050">
                        <a:solidFill>
                          <a:schemeClr val="bg1">
                            <a:lumMod val="9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4983D2E" id="Straight Connector 2" o:spid="_x0000_s1026" style="position:absolute;flip:x;z-index:2516664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page;mso-width-percent:0;mso-height-percent:0;mso-width-relative:margin;mso-height-relative:margin" from="503.8pt,0" to="505.95pt,1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" strokecolor="#f2f2f2 [3052]" strokeweight="1.5pt">
              <v:stroke joinstyle="miter"/>
              <w10:wrap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376233" w14:textId="77777777" w:rsidR="00D519AB" w:rsidRDefault="00D519AB">
    <w:pPr>
      <w:pStyle w:val="Header"/>
    </w:pPr>
    <w:r w:rsidRPr="00C0634F">
      <w:rPr>
        <w:noProof/>
        <w:lang w:eastAsia="es-MX"/>
      </w:rPr>
      <w:drawing>
        <wp:anchor distT="0" distB="0" distL="114300" distR="114300" simplePos="0" relativeHeight="251673600" behindDoc="1" locked="0" layoutInCell="1" allowOverlap="1" wp14:anchorId="7B0EABC1" wp14:editId="7CDFFC41">
          <wp:simplePos x="0" y="0"/>
          <wp:positionH relativeFrom="page">
            <wp:posOffset>19050</wp:posOffset>
          </wp:positionH>
          <wp:positionV relativeFrom="paragraph">
            <wp:posOffset>3949700</wp:posOffset>
          </wp:positionV>
          <wp:extent cx="7750810" cy="5646420"/>
          <wp:effectExtent l="0" t="0" r="254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quares-3d-digital-background-free-fil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0810" cy="56464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0634F">
      <w:rPr>
        <w:noProof/>
        <w:lang w:eastAsia="es-MX"/>
      </w:rPr>
      <w:drawing>
        <wp:anchor distT="0" distB="0" distL="114300" distR="114300" simplePos="0" relativeHeight="251674624" behindDoc="1" locked="0" layoutInCell="1" allowOverlap="1" wp14:anchorId="37DD39A2" wp14:editId="3CF8C49C">
          <wp:simplePos x="0" y="0"/>
          <wp:positionH relativeFrom="column">
            <wp:posOffset>3571875</wp:posOffset>
          </wp:positionH>
          <wp:positionV relativeFrom="paragraph">
            <wp:posOffset>6996430</wp:posOffset>
          </wp:positionV>
          <wp:extent cx="2895600" cy="1591310"/>
          <wp:effectExtent l="0" t="0" r="0" b="8890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95600" cy="15913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0634F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2E9B5676" wp14:editId="1850B2C7">
              <wp:simplePos x="0" y="0"/>
              <wp:positionH relativeFrom="column">
                <wp:posOffset>-914400</wp:posOffset>
              </wp:positionH>
              <wp:positionV relativeFrom="paragraph">
                <wp:posOffset>403761</wp:posOffset>
              </wp:positionV>
              <wp:extent cx="7766421" cy="3550724"/>
              <wp:effectExtent l="0" t="0" r="25400" b="12065"/>
              <wp:wrapNone/>
              <wp:docPr id="8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6421" cy="3550724"/>
                        <a:chOff x="0" y="0"/>
                        <a:chExt cx="7766421" cy="3550724"/>
                      </a:xfrm>
                    </wpg:grpSpPr>
                    <wps:wsp>
                      <wps:cNvPr id="7" name="Rectangle 7"/>
                      <wps:cNvSpPr/>
                      <wps:spPr>
                        <a:xfrm>
                          <a:off x="0" y="0"/>
                          <a:ext cx="7766231" cy="2014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ctangle 3"/>
                      <wps:cNvSpPr/>
                      <wps:spPr>
                        <a:xfrm>
                          <a:off x="0" y="59377"/>
                          <a:ext cx="7766050" cy="30175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angle 5"/>
                      <wps:cNvSpPr/>
                      <wps:spPr>
                        <a:xfrm>
                          <a:off x="0" y="2945081"/>
                          <a:ext cx="5272487" cy="2375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Rectangle 4"/>
                      <wps:cNvSpPr/>
                      <wps:spPr>
                        <a:xfrm>
                          <a:off x="4441371" y="2565072"/>
                          <a:ext cx="3325050" cy="98565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9CF33EF" id="Group 8" o:spid="_x0000_s1026" style="position:absolute;margin-left:-1in;margin-top:31.8pt;width:611.55pt;height:279.6pt;z-index:251675648;mso-height-relative:margin" coordsize="77664,35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">
              <v:rect id="Rectangle 7" o:spid="_x0000_s1027" style="position:absolute;width:77662;height:20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XgEMUA&#10;AADaAAAADwAAAGRycy9kb3ducmV2LnhtbESPT2sCMRTE70K/Q3gFb5qtiLarUVpBrH8ualuvj83r&#10;7uLmZUmirn76RhB6HGbmN8x42phKnMn50rKCl24CgjizuuRcwdd+3nkF4QOyxsoyKbiSh+nkqTXG&#10;VNsLb+m8C7mIEPYpKihCqFMpfVaQQd+1NXH0fq0zGKJ0udQOLxFuKtlLkoE0WHJcKLCmWUHZcXcy&#10;CubmY7tcfV/3x7dZf31wt5/FbdNTqv3cvI9ABGrCf/jR/tQKhnC/Em+An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9eAQxQAAANoAAAAPAAAAAAAAAAAAAAAAAJgCAABkcnMv&#10;ZG93bnJldi54bWxQSwUGAAAAAAQABAD1AAAAigMAAAAA&#10;" fillcolor="#bfbfbf [2412]" stroked="f" strokeweight="1pt"/>
              <v:rect id="Rectangle 3" o:spid="_x0000_s1028" style="position:absolute;top:593;width:77660;height:301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4WBsQA&#10;AADaAAAADwAAAGRycy9kb3ducmV2LnhtbESPQWsCMRSE7wX/Q3iCt5rVlqJbo4hS6GHBuirY22Pz&#10;ulm6eVmSqNt/3wiFHoeZ+YZZrHrbiiv50DhWMBlnIIgrpxuuFRwPb48zECEia2wdk4IfCrBaDh4W&#10;mGt34z1dy1iLBOGQowITY5dLGSpDFsPYdcTJ+3LeYkzS11J7vCW4beU0y16kxYbTgsGONoaq7/Ji&#10;FZyM2853xbmgD12cPrfT86T0z0qNhv36FUSkPv6H/9rvWsET3K+kG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OFgbEAAAA2gAAAA8AAAAAAAAAAAAAAAAAmAIAAGRycy9k&#10;b3ducmV2LnhtbFBLBQYAAAAABAAEAPUAAACJAwAAAAA=&#10;" fillcolor="#1f3763 [1608]" stroked="f" strokeweight="1pt"/>
              <v:rect id="Rectangle 5" o:spid="_x0000_s1029" style="position:absolute;top:29450;width:52724;height:23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vb/MUA&#10;AADaAAAADwAAAGRycy9kb3ducmV2LnhtbESPT2sCMRTE70K/Q3gFb5qtqLSrUVpBrH8ualuvj83r&#10;7uLmZUmirn76RhB6HGbmN8x42phKnMn50rKCl24CgjizuuRcwdd+3nkF4QOyxsoyKbiSh+nkqTXG&#10;VNsLb+m8C7mIEPYpKihCqFMpfVaQQd+1NXH0fq0zGKJ0udQOLxFuKtlLkqE0WHJcKLCmWUHZcXcy&#10;CubmY7tcfV/3x7dZf31wt5/FbdNTqv3cvI9ABGrCf/jR/tQKBnC/Em+An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a9v8xQAAANoAAAAPAAAAAAAAAAAAAAAAAJgCAABkcnMv&#10;ZG93bnJldi54bWxQSwUGAAAAAAQABAD1AAAAigMAAAAA&#10;" fillcolor="#bfbfbf [2412]" stroked="f" strokeweight="1pt"/>
              <v:rect id="Rectangle 4" o:spid="_x0000_s1030" style="position:absolute;left:44413;top:25650;width:33251;height:9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oqUsMA&#10;AADaAAAADwAAAGRycy9kb3ducmV2LnhtbESPQWvCQBSE70L/w/IKvemmpZES3YRQsLSXorbQ6yP7&#10;TKLZt3F3NfHfdwXB4zAz3zDLYjSdOJPzrWUFz7MEBHFldcu1gt+f1fQNhA/IGjvLpOBCHor8YbLE&#10;TNuBN3TehlpECPsMFTQh9JmUvmrIoJ/Znjh6O+sMhihdLbXDIcJNJ1+SZC4NthwXGuzpvaHqsD0Z&#10;BTqpT3/79Jh+lW5Dw8c6Lb8vvVJPj2O5ABFoDPfwrf2pFbzC9Uq8ATL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oqUsMAAADaAAAADwAAAAAAAAAAAAAAAACYAgAAZHJzL2Rv&#10;d25yZXYueG1sUEsFBgAAAAAEAAQA9QAAAIgDAAAAAA==&#10;" fillcolor="#f2f2f2 [3052]" strokecolor="#bfbfbf [2412]" strokeweight="1pt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2E7855" w14:textId="77777777" w:rsidR="00D519AB" w:rsidRDefault="00D519AB">
    <w:pPr>
      <w:pStyle w:val="Header"/>
    </w:pPr>
    <w:r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AE741D3" wp14:editId="44D52B12">
              <wp:simplePos x="0" y="0"/>
              <wp:positionH relativeFrom="column">
                <wp:posOffset>-914400</wp:posOffset>
              </wp:positionH>
              <wp:positionV relativeFrom="paragraph">
                <wp:posOffset>-160317</wp:posOffset>
              </wp:positionV>
              <wp:extent cx="7777480" cy="308758"/>
              <wp:effectExtent l="0" t="0" r="0" b="0"/>
              <wp:wrapNone/>
              <wp:docPr id="39" name="Group 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7480" cy="308758"/>
                        <a:chOff x="0" y="0"/>
                        <a:chExt cx="7777480" cy="308758"/>
                      </a:xfrm>
                    </wpg:grpSpPr>
                    <wps:wsp>
                      <wps:cNvPr id="40" name="Rectangle 40"/>
                      <wps:cNvSpPr/>
                      <wps:spPr>
                        <a:xfrm>
                          <a:off x="0" y="0"/>
                          <a:ext cx="2220686" cy="30875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1" name="Rectangle 41"/>
                      <wps:cNvSpPr/>
                      <wps:spPr>
                        <a:xfrm>
                          <a:off x="2291938" y="0"/>
                          <a:ext cx="5485542" cy="30875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832ED66" id="Group 39" o:spid="_x0000_s1026" style="position:absolute;margin-left:-1in;margin-top:-12.6pt;width:612.4pt;height:24.3pt;z-index:251668480" coordsize="77774,30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">
              <v:rect id="Rectangle 40" o:spid="_x0000_s1027" style="position:absolute;width:22206;height:30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zn1MEA&#10;AADbAAAADwAAAGRycy9kb3ducmV2LnhtbERPTYvCMBC9L/gfwgje1tTiFq1GEUHcyx5Wi+BtbMa2&#10;2ExqE233328OgsfH+16ue1OLJ7WusqxgMo5AEOdWV1woyI67zxkI55E11pZJwR85WK8GH0tMte34&#10;l54HX4gQwi5FBaX3TSqly0sy6Ma2IQ7c1bYGfYBtIXWLXQg3tYyjKJEGKw4NJTa0LSm/HR5GQZz1&#10;X3H3s5ufztllHyWP+zamRKnRsN8sQHjq/Vv8cn9rBdOwPnwJP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c59TBAAAA2wAAAA8AAAAAAAAAAAAAAAAAmAIAAGRycy9kb3du&#10;cmV2LnhtbFBLBQYAAAAABAAEAPUAAACGAwAAAAA=&#10;" fillcolor="#f2f2f2 [3052]" stroked="f" strokeweight="1pt"/>
              <v:rect id="Rectangle 41" o:spid="_x0000_s1028" style="position:absolute;left:22919;width:54855;height:30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pF+8QA&#10;AADbAAAADwAAAGRycy9kb3ducmV2LnhtbESPQWvCQBSE7wX/w/KEXsRsLKVIdBUNKEIp1Cji8ZF9&#10;JsHs25hdTfrvuwWhx2FmvmHmy97U4kGtqywrmEQxCOLc6ooLBcfDZjwF4TyyxtoyKfghB8vF4GWO&#10;ibYd7+mR+UIECLsEFZTeN4mULi/JoItsQxy8i20N+iDbQuoWuwA3tXyL4w9psOKwUGJDaUn5Nbsb&#10;BaPz6TNde/11vaUNXez3tltnRqnXYb+agfDU+//ws73TCt4n8Pcl/A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KRfvEAAAA2wAAAA8AAAAAAAAAAAAAAAAAmAIAAGRycy9k&#10;b3ducmV2LnhtbFBLBQYAAAAABAAEAPUAAACJAwAAAAA=&#10;" fillcolor="gray [1629]" stroked="f" strokeweight="1pt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51F5E"/>
    <w:multiLevelType w:val="hybridMultilevel"/>
    <w:tmpl w:val="93D015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3D753A"/>
    <w:multiLevelType w:val="hybridMultilevel"/>
    <w:tmpl w:val="93D015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D05B83"/>
    <w:multiLevelType w:val="hybridMultilevel"/>
    <w:tmpl w:val="E38030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790B45"/>
    <w:multiLevelType w:val="hybridMultilevel"/>
    <w:tmpl w:val="93D015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816DD7"/>
    <w:multiLevelType w:val="hybridMultilevel"/>
    <w:tmpl w:val="93D015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C2703CD"/>
    <w:multiLevelType w:val="hybridMultilevel"/>
    <w:tmpl w:val="DEE8F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EF3686"/>
    <w:multiLevelType w:val="hybridMultilevel"/>
    <w:tmpl w:val="93D015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6C12BB7"/>
    <w:multiLevelType w:val="hybridMultilevel"/>
    <w:tmpl w:val="93D015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6C34D16"/>
    <w:multiLevelType w:val="hybridMultilevel"/>
    <w:tmpl w:val="93D015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D4F6964"/>
    <w:multiLevelType w:val="hybridMultilevel"/>
    <w:tmpl w:val="DC565130"/>
    <w:lvl w:ilvl="0" w:tplc="080A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0" w15:restartNumberingAfterBreak="0">
    <w:nsid w:val="66F5176E"/>
    <w:multiLevelType w:val="hybridMultilevel"/>
    <w:tmpl w:val="29D88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020FCD"/>
    <w:multiLevelType w:val="hybridMultilevel"/>
    <w:tmpl w:val="93D015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BD44F9A"/>
    <w:multiLevelType w:val="hybridMultilevel"/>
    <w:tmpl w:val="93D015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DCF4D1B"/>
    <w:multiLevelType w:val="hybridMultilevel"/>
    <w:tmpl w:val="93D015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4"/>
  </w:num>
  <w:num w:numId="5">
    <w:abstractNumId w:val="11"/>
  </w:num>
  <w:num w:numId="6">
    <w:abstractNumId w:val="1"/>
  </w:num>
  <w:num w:numId="7">
    <w:abstractNumId w:val="0"/>
  </w:num>
  <w:num w:numId="8">
    <w:abstractNumId w:val="3"/>
  </w:num>
  <w:num w:numId="9">
    <w:abstractNumId w:val="10"/>
  </w:num>
  <w:num w:numId="10">
    <w:abstractNumId w:val="13"/>
  </w:num>
  <w:num w:numId="11">
    <w:abstractNumId w:val="6"/>
  </w:num>
  <w:num w:numId="12">
    <w:abstractNumId w:val="12"/>
  </w:num>
  <w:num w:numId="13">
    <w:abstractNumId w:val="9"/>
  </w:num>
  <w:num w:numId="14">
    <w:abstractNumId w:val="2"/>
  </w:num>
  <w:numIdMacAtCleanup w:val="12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lejandro Terrazas Esquivel">
    <w15:presenceInfo w15:providerId="AD" w15:userId="S-1-5-21-1382229424-3877252411-1812007302-112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23F"/>
    <w:rsid w:val="0000064E"/>
    <w:rsid w:val="00003DF0"/>
    <w:rsid w:val="00006D8A"/>
    <w:rsid w:val="000075C1"/>
    <w:rsid w:val="00010145"/>
    <w:rsid w:val="000116B6"/>
    <w:rsid w:val="0001795B"/>
    <w:rsid w:val="000214F2"/>
    <w:rsid w:val="000225FD"/>
    <w:rsid w:val="000245EA"/>
    <w:rsid w:val="00024803"/>
    <w:rsid w:val="0002669A"/>
    <w:rsid w:val="00026BE3"/>
    <w:rsid w:val="0003199A"/>
    <w:rsid w:val="00032240"/>
    <w:rsid w:val="000339DD"/>
    <w:rsid w:val="000355FE"/>
    <w:rsid w:val="000360AC"/>
    <w:rsid w:val="00040FAF"/>
    <w:rsid w:val="00041FEF"/>
    <w:rsid w:val="0005044A"/>
    <w:rsid w:val="00051403"/>
    <w:rsid w:val="00053F7B"/>
    <w:rsid w:val="0005443C"/>
    <w:rsid w:val="00056E39"/>
    <w:rsid w:val="00066C46"/>
    <w:rsid w:val="00067FEC"/>
    <w:rsid w:val="00070296"/>
    <w:rsid w:val="0007446D"/>
    <w:rsid w:val="000822D4"/>
    <w:rsid w:val="000831AC"/>
    <w:rsid w:val="00085A82"/>
    <w:rsid w:val="000866EB"/>
    <w:rsid w:val="00087ACB"/>
    <w:rsid w:val="000907F6"/>
    <w:rsid w:val="0009303F"/>
    <w:rsid w:val="00096D57"/>
    <w:rsid w:val="000A3D5E"/>
    <w:rsid w:val="000A4D0A"/>
    <w:rsid w:val="000A51B4"/>
    <w:rsid w:val="000B0836"/>
    <w:rsid w:val="000B1E15"/>
    <w:rsid w:val="000B6303"/>
    <w:rsid w:val="000B6A4C"/>
    <w:rsid w:val="000C26CD"/>
    <w:rsid w:val="000C442F"/>
    <w:rsid w:val="000C5C3D"/>
    <w:rsid w:val="000C7A1D"/>
    <w:rsid w:val="000D459B"/>
    <w:rsid w:val="000D4E3E"/>
    <w:rsid w:val="000E23F6"/>
    <w:rsid w:val="000E3607"/>
    <w:rsid w:val="000E3A2A"/>
    <w:rsid w:val="000E6A46"/>
    <w:rsid w:val="000F0019"/>
    <w:rsid w:val="000F4F10"/>
    <w:rsid w:val="00100E22"/>
    <w:rsid w:val="00100F06"/>
    <w:rsid w:val="00105C49"/>
    <w:rsid w:val="00106556"/>
    <w:rsid w:val="00110DAA"/>
    <w:rsid w:val="00113B8C"/>
    <w:rsid w:val="001157DB"/>
    <w:rsid w:val="001158C9"/>
    <w:rsid w:val="0012255C"/>
    <w:rsid w:val="001239D1"/>
    <w:rsid w:val="001336A9"/>
    <w:rsid w:val="00140E15"/>
    <w:rsid w:val="0014554B"/>
    <w:rsid w:val="00147B4B"/>
    <w:rsid w:val="00151152"/>
    <w:rsid w:val="001518AC"/>
    <w:rsid w:val="00153850"/>
    <w:rsid w:val="0015674E"/>
    <w:rsid w:val="00160B8A"/>
    <w:rsid w:val="001622FD"/>
    <w:rsid w:val="00166BEF"/>
    <w:rsid w:val="00167491"/>
    <w:rsid w:val="00172787"/>
    <w:rsid w:val="00172B0E"/>
    <w:rsid w:val="00173050"/>
    <w:rsid w:val="00173F1E"/>
    <w:rsid w:val="00184987"/>
    <w:rsid w:val="001861E2"/>
    <w:rsid w:val="00186847"/>
    <w:rsid w:val="001919C9"/>
    <w:rsid w:val="00195F5A"/>
    <w:rsid w:val="001963D8"/>
    <w:rsid w:val="0019671C"/>
    <w:rsid w:val="001A0AA5"/>
    <w:rsid w:val="001A196B"/>
    <w:rsid w:val="001A3BFF"/>
    <w:rsid w:val="001A6AD0"/>
    <w:rsid w:val="001B0E4C"/>
    <w:rsid w:val="001B1D6D"/>
    <w:rsid w:val="001B735A"/>
    <w:rsid w:val="001C0F21"/>
    <w:rsid w:val="001C2177"/>
    <w:rsid w:val="001C7C2D"/>
    <w:rsid w:val="001E02EC"/>
    <w:rsid w:val="001E0E05"/>
    <w:rsid w:val="001E0F19"/>
    <w:rsid w:val="001E238B"/>
    <w:rsid w:val="001F187A"/>
    <w:rsid w:val="00202344"/>
    <w:rsid w:val="0021033E"/>
    <w:rsid w:val="002125BA"/>
    <w:rsid w:val="002128E8"/>
    <w:rsid w:val="00214AD8"/>
    <w:rsid w:val="002211BE"/>
    <w:rsid w:val="00221882"/>
    <w:rsid w:val="002225CE"/>
    <w:rsid w:val="0022374F"/>
    <w:rsid w:val="002247B9"/>
    <w:rsid w:val="00230A75"/>
    <w:rsid w:val="00230E00"/>
    <w:rsid w:val="0023127A"/>
    <w:rsid w:val="002328CA"/>
    <w:rsid w:val="00232BAC"/>
    <w:rsid w:val="00234565"/>
    <w:rsid w:val="00235F8E"/>
    <w:rsid w:val="00240AC2"/>
    <w:rsid w:val="00240BA9"/>
    <w:rsid w:val="00253F3C"/>
    <w:rsid w:val="00257B97"/>
    <w:rsid w:val="0026264C"/>
    <w:rsid w:val="00262A62"/>
    <w:rsid w:val="0026638A"/>
    <w:rsid w:val="00284A09"/>
    <w:rsid w:val="00285F63"/>
    <w:rsid w:val="00287F6E"/>
    <w:rsid w:val="00290835"/>
    <w:rsid w:val="0029184B"/>
    <w:rsid w:val="00292453"/>
    <w:rsid w:val="002945CA"/>
    <w:rsid w:val="002A029B"/>
    <w:rsid w:val="002A12E2"/>
    <w:rsid w:val="002A3B51"/>
    <w:rsid w:val="002A5170"/>
    <w:rsid w:val="002A74DA"/>
    <w:rsid w:val="002A7E9F"/>
    <w:rsid w:val="002B0C3C"/>
    <w:rsid w:val="002B1424"/>
    <w:rsid w:val="002B2F6C"/>
    <w:rsid w:val="002C013E"/>
    <w:rsid w:val="002C1703"/>
    <w:rsid w:val="002C19A5"/>
    <w:rsid w:val="002C2B68"/>
    <w:rsid w:val="002C5E58"/>
    <w:rsid w:val="002D4D46"/>
    <w:rsid w:val="002D5E92"/>
    <w:rsid w:val="002D7097"/>
    <w:rsid w:val="002E59E6"/>
    <w:rsid w:val="002E6DE5"/>
    <w:rsid w:val="002F0CB5"/>
    <w:rsid w:val="002F1BC2"/>
    <w:rsid w:val="002F7C48"/>
    <w:rsid w:val="002F7D26"/>
    <w:rsid w:val="003057C1"/>
    <w:rsid w:val="003060F8"/>
    <w:rsid w:val="003109EF"/>
    <w:rsid w:val="00315F76"/>
    <w:rsid w:val="00317977"/>
    <w:rsid w:val="00322F7F"/>
    <w:rsid w:val="00325E3A"/>
    <w:rsid w:val="003273A3"/>
    <w:rsid w:val="0032781A"/>
    <w:rsid w:val="003306FB"/>
    <w:rsid w:val="00331645"/>
    <w:rsid w:val="0034022E"/>
    <w:rsid w:val="003431E5"/>
    <w:rsid w:val="0034738B"/>
    <w:rsid w:val="0035326B"/>
    <w:rsid w:val="00356D40"/>
    <w:rsid w:val="00356ED2"/>
    <w:rsid w:val="00357203"/>
    <w:rsid w:val="00366418"/>
    <w:rsid w:val="00373388"/>
    <w:rsid w:val="00382205"/>
    <w:rsid w:val="0038291E"/>
    <w:rsid w:val="003856E6"/>
    <w:rsid w:val="00386392"/>
    <w:rsid w:val="00392201"/>
    <w:rsid w:val="00392785"/>
    <w:rsid w:val="003A6F96"/>
    <w:rsid w:val="003B1805"/>
    <w:rsid w:val="003B4CBB"/>
    <w:rsid w:val="003B5A5E"/>
    <w:rsid w:val="003C2516"/>
    <w:rsid w:val="003C3B2E"/>
    <w:rsid w:val="003D4878"/>
    <w:rsid w:val="003E1B19"/>
    <w:rsid w:val="003E6B48"/>
    <w:rsid w:val="003F25D3"/>
    <w:rsid w:val="003F32AC"/>
    <w:rsid w:val="00405082"/>
    <w:rsid w:val="004056B8"/>
    <w:rsid w:val="00407720"/>
    <w:rsid w:val="00410277"/>
    <w:rsid w:val="0041080E"/>
    <w:rsid w:val="00411862"/>
    <w:rsid w:val="004139FC"/>
    <w:rsid w:val="00414F1F"/>
    <w:rsid w:val="00416CAB"/>
    <w:rsid w:val="00420D1A"/>
    <w:rsid w:val="004219D2"/>
    <w:rsid w:val="00422421"/>
    <w:rsid w:val="004249F8"/>
    <w:rsid w:val="00425AA2"/>
    <w:rsid w:val="00427985"/>
    <w:rsid w:val="00430A75"/>
    <w:rsid w:val="004350D1"/>
    <w:rsid w:val="00435768"/>
    <w:rsid w:val="0043739A"/>
    <w:rsid w:val="00441325"/>
    <w:rsid w:val="00442A43"/>
    <w:rsid w:val="00442FDF"/>
    <w:rsid w:val="00450DA3"/>
    <w:rsid w:val="00451FCA"/>
    <w:rsid w:val="0045353A"/>
    <w:rsid w:val="00463A4C"/>
    <w:rsid w:val="0046561D"/>
    <w:rsid w:val="00466D74"/>
    <w:rsid w:val="00467F9B"/>
    <w:rsid w:val="00476A96"/>
    <w:rsid w:val="004773A8"/>
    <w:rsid w:val="0048147F"/>
    <w:rsid w:val="0048676D"/>
    <w:rsid w:val="00486A0B"/>
    <w:rsid w:val="00487BB2"/>
    <w:rsid w:val="0049026F"/>
    <w:rsid w:val="004A469D"/>
    <w:rsid w:val="004A595E"/>
    <w:rsid w:val="004B1BCC"/>
    <w:rsid w:val="004B20C1"/>
    <w:rsid w:val="004B613F"/>
    <w:rsid w:val="004C59C5"/>
    <w:rsid w:val="004C7964"/>
    <w:rsid w:val="004D15C8"/>
    <w:rsid w:val="004D72CF"/>
    <w:rsid w:val="004D7379"/>
    <w:rsid w:val="004E2799"/>
    <w:rsid w:val="004E3B96"/>
    <w:rsid w:val="004E6E36"/>
    <w:rsid w:val="004F0965"/>
    <w:rsid w:val="004F370F"/>
    <w:rsid w:val="004F3BE3"/>
    <w:rsid w:val="004F6469"/>
    <w:rsid w:val="004F7062"/>
    <w:rsid w:val="0050596E"/>
    <w:rsid w:val="00506C52"/>
    <w:rsid w:val="00513987"/>
    <w:rsid w:val="00526678"/>
    <w:rsid w:val="00530253"/>
    <w:rsid w:val="00530D13"/>
    <w:rsid w:val="00535384"/>
    <w:rsid w:val="00535EF5"/>
    <w:rsid w:val="005360A5"/>
    <w:rsid w:val="005450C5"/>
    <w:rsid w:val="00550631"/>
    <w:rsid w:val="005514EC"/>
    <w:rsid w:val="00553F14"/>
    <w:rsid w:val="00554CFC"/>
    <w:rsid w:val="0055701A"/>
    <w:rsid w:val="005614B2"/>
    <w:rsid w:val="0056447D"/>
    <w:rsid w:val="00565312"/>
    <w:rsid w:val="00565886"/>
    <w:rsid w:val="0056653F"/>
    <w:rsid w:val="005724B3"/>
    <w:rsid w:val="005844C8"/>
    <w:rsid w:val="00591E35"/>
    <w:rsid w:val="005A0055"/>
    <w:rsid w:val="005A0A77"/>
    <w:rsid w:val="005B0AEE"/>
    <w:rsid w:val="005B0B15"/>
    <w:rsid w:val="005B0F6E"/>
    <w:rsid w:val="005B3755"/>
    <w:rsid w:val="005B4D27"/>
    <w:rsid w:val="005B61AC"/>
    <w:rsid w:val="005C08A6"/>
    <w:rsid w:val="005C172E"/>
    <w:rsid w:val="005D4D4D"/>
    <w:rsid w:val="005D62AD"/>
    <w:rsid w:val="005E361B"/>
    <w:rsid w:val="005E3A62"/>
    <w:rsid w:val="005E3B8D"/>
    <w:rsid w:val="005E4166"/>
    <w:rsid w:val="005F7852"/>
    <w:rsid w:val="00603271"/>
    <w:rsid w:val="0061148C"/>
    <w:rsid w:val="00613408"/>
    <w:rsid w:val="006155FF"/>
    <w:rsid w:val="00620F42"/>
    <w:rsid w:val="00622D5E"/>
    <w:rsid w:val="006248BE"/>
    <w:rsid w:val="00635545"/>
    <w:rsid w:val="006431C6"/>
    <w:rsid w:val="0065051B"/>
    <w:rsid w:val="0065182F"/>
    <w:rsid w:val="00653692"/>
    <w:rsid w:val="00665FBD"/>
    <w:rsid w:val="00672211"/>
    <w:rsid w:val="0067683F"/>
    <w:rsid w:val="006841FB"/>
    <w:rsid w:val="00685570"/>
    <w:rsid w:val="00686FC1"/>
    <w:rsid w:val="00693D8E"/>
    <w:rsid w:val="006975D7"/>
    <w:rsid w:val="00697EC9"/>
    <w:rsid w:val="006A5A85"/>
    <w:rsid w:val="006A5CA2"/>
    <w:rsid w:val="006C0770"/>
    <w:rsid w:val="006C1709"/>
    <w:rsid w:val="006C405A"/>
    <w:rsid w:val="006C497D"/>
    <w:rsid w:val="006C6E5E"/>
    <w:rsid w:val="006C75B3"/>
    <w:rsid w:val="006D2FF2"/>
    <w:rsid w:val="006D6B15"/>
    <w:rsid w:val="006E22AD"/>
    <w:rsid w:val="00700C17"/>
    <w:rsid w:val="00701A9D"/>
    <w:rsid w:val="00701CB5"/>
    <w:rsid w:val="007048C8"/>
    <w:rsid w:val="00706414"/>
    <w:rsid w:val="007074CD"/>
    <w:rsid w:val="007117A3"/>
    <w:rsid w:val="0071263B"/>
    <w:rsid w:val="00720E52"/>
    <w:rsid w:val="007213AD"/>
    <w:rsid w:val="0072355A"/>
    <w:rsid w:val="0072530B"/>
    <w:rsid w:val="007254ED"/>
    <w:rsid w:val="00731C50"/>
    <w:rsid w:val="00732403"/>
    <w:rsid w:val="007346BC"/>
    <w:rsid w:val="007361F8"/>
    <w:rsid w:val="00736845"/>
    <w:rsid w:val="00746339"/>
    <w:rsid w:val="00756753"/>
    <w:rsid w:val="00760A94"/>
    <w:rsid w:val="00761079"/>
    <w:rsid w:val="0076675E"/>
    <w:rsid w:val="007670D1"/>
    <w:rsid w:val="007768BE"/>
    <w:rsid w:val="00782556"/>
    <w:rsid w:val="00785206"/>
    <w:rsid w:val="007852A3"/>
    <w:rsid w:val="00786E6A"/>
    <w:rsid w:val="00787D8A"/>
    <w:rsid w:val="00790EBD"/>
    <w:rsid w:val="0079114D"/>
    <w:rsid w:val="007938BD"/>
    <w:rsid w:val="007956A7"/>
    <w:rsid w:val="007A2A62"/>
    <w:rsid w:val="007A420A"/>
    <w:rsid w:val="007A5DBD"/>
    <w:rsid w:val="007B10A4"/>
    <w:rsid w:val="007B46C7"/>
    <w:rsid w:val="007B532B"/>
    <w:rsid w:val="007C16AB"/>
    <w:rsid w:val="007C49F0"/>
    <w:rsid w:val="007C6188"/>
    <w:rsid w:val="007C6AE2"/>
    <w:rsid w:val="007D64A8"/>
    <w:rsid w:val="007D6568"/>
    <w:rsid w:val="007D7F60"/>
    <w:rsid w:val="007E0C29"/>
    <w:rsid w:val="007E1483"/>
    <w:rsid w:val="007E282F"/>
    <w:rsid w:val="007E5C5F"/>
    <w:rsid w:val="007E6243"/>
    <w:rsid w:val="007E6DAF"/>
    <w:rsid w:val="007E70C0"/>
    <w:rsid w:val="007F277E"/>
    <w:rsid w:val="007F597C"/>
    <w:rsid w:val="00813971"/>
    <w:rsid w:val="0082467D"/>
    <w:rsid w:val="0082575D"/>
    <w:rsid w:val="0083107D"/>
    <w:rsid w:val="00834775"/>
    <w:rsid w:val="00835D4E"/>
    <w:rsid w:val="008451F6"/>
    <w:rsid w:val="00850520"/>
    <w:rsid w:val="00864258"/>
    <w:rsid w:val="008647FF"/>
    <w:rsid w:val="00871858"/>
    <w:rsid w:val="008747F7"/>
    <w:rsid w:val="00876054"/>
    <w:rsid w:val="008772F3"/>
    <w:rsid w:val="00877613"/>
    <w:rsid w:val="008777BE"/>
    <w:rsid w:val="0088027F"/>
    <w:rsid w:val="00886290"/>
    <w:rsid w:val="00886EAF"/>
    <w:rsid w:val="0089027C"/>
    <w:rsid w:val="00890FFA"/>
    <w:rsid w:val="00891958"/>
    <w:rsid w:val="00894E46"/>
    <w:rsid w:val="00895D47"/>
    <w:rsid w:val="008A0AC5"/>
    <w:rsid w:val="008A1DD0"/>
    <w:rsid w:val="008A7FCF"/>
    <w:rsid w:val="008B3686"/>
    <w:rsid w:val="008B5201"/>
    <w:rsid w:val="008B5419"/>
    <w:rsid w:val="008B587C"/>
    <w:rsid w:val="008B7DF5"/>
    <w:rsid w:val="008C7883"/>
    <w:rsid w:val="008D0DDC"/>
    <w:rsid w:val="008D1F80"/>
    <w:rsid w:val="008D3156"/>
    <w:rsid w:val="008D3EB0"/>
    <w:rsid w:val="008D5F84"/>
    <w:rsid w:val="008D61AD"/>
    <w:rsid w:val="008D7682"/>
    <w:rsid w:val="008E5182"/>
    <w:rsid w:val="008E6159"/>
    <w:rsid w:val="008E6B35"/>
    <w:rsid w:val="008F1748"/>
    <w:rsid w:val="008F31DA"/>
    <w:rsid w:val="008F6581"/>
    <w:rsid w:val="008F6902"/>
    <w:rsid w:val="00902C4E"/>
    <w:rsid w:val="00906148"/>
    <w:rsid w:val="009112BC"/>
    <w:rsid w:val="00911DD9"/>
    <w:rsid w:val="00913B00"/>
    <w:rsid w:val="00915533"/>
    <w:rsid w:val="00917406"/>
    <w:rsid w:val="009231D4"/>
    <w:rsid w:val="0092427E"/>
    <w:rsid w:val="00924345"/>
    <w:rsid w:val="009265DE"/>
    <w:rsid w:val="009274E7"/>
    <w:rsid w:val="009329A1"/>
    <w:rsid w:val="009336C7"/>
    <w:rsid w:val="00934E43"/>
    <w:rsid w:val="00936B03"/>
    <w:rsid w:val="0094711C"/>
    <w:rsid w:val="00951511"/>
    <w:rsid w:val="00952F1B"/>
    <w:rsid w:val="009627F3"/>
    <w:rsid w:val="00963088"/>
    <w:rsid w:val="009655FF"/>
    <w:rsid w:val="00965E27"/>
    <w:rsid w:val="009668BD"/>
    <w:rsid w:val="00970704"/>
    <w:rsid w:val="00973A47"/>
    <w:rsid w:val="00975145"/>
    <w:rsid w:val="00977B9B"/>
    <w:rsid w:val="00980789"/>
    <w:rsid w:val="00980AFE"/>
    <w:rsid w:val="00983606"/>
    <w:rsid w:val="00984199"/>
    <w:rsid w:val="0098538B"/>
    <w:rsid w:val="00990A08"/>
    <w:rsid w:val="0099199F"/>
    <w:rsid w:val="0099203A"/>
    <w:rsid w:val="009935F2"/>
    <w:rsid w:val="009943F1"/>
    <w:rsid w:val="0099742D"/>
    <w:rsid w:val="009A41FF"/>
    <w:rsid w:val="009A4986"/>
    <w:rsid w:val="009B3889"/>
    <w:rsid w:val="009C08B8"/>
    <w:rsid w:val="009D072F"/>
    <w:rsid w:val="009D19CA"/>
    <w:rsid w:val="009D1B38"/>
    <w:rsid w:val="009D22F0"/>
    <w:rsid w:val="009D385E"/>
    <w:rsid w:val="009D6A3F"/>
    <w:rsid w:val="009E72B5"/>
    <w:rsid w:val="009F18D2"/>
    <w:rsid w:val="009F6FB9"/>
    <w:rsid w:val="009F7B38"/>
    <w:rsid w:val="009F7E4F"/>
    <w:rsid w:val="00A00654"/>
    <w:rsid w:val="00A02192"/>
    <w:rsid w:val="00A041A4"/>
    <w:rsid w:val="00A04769"/>
    <w:rsid w:val="00A0610B"/>
    <w:rsid w:val="00A07A43"/>
    <w:rsid w:val="00A11457"/>
    <w:rsid w:val="00A11A58"/>
    <w:rsid w:val="00A15A7C"/>
    <w:rsid w:val="00A1647A"/>
    <w:rsid w:val="00A2499F"/>
    <w:rsid w:val="00A34FFD"/>
    <w:rsid w:val="00A356AC"/>
    <w:rsid w:val="00A361A1"/>
    <w:rsid w:val="00A36852"/>
    <w:rsid w:val="00A43D8A"/>
    <w:rsid w:val="00A4422D"/>
    <w:rsid w:val="00A45393"/>
    <w:rsid w:val="00A46BF4"/>
    <w:rsid w:val="00A47C9E"/>
    <w:rsid w:val="00A5272C"/>
    <w:rsid w:val="00A55A3D"/>
    <w:rsid w:val="00A56C07"/>
    <w:rsid w:val="00A57B87"/>
    <w:rsid w:val="00A60D32"/>
    <w:rsid w:val="00A63AA4"/>
    <w:rsid w:val="00A66471"/>
    <w:rsid w:val="00A70829"/>
    <w:rsid w:val="00A7207E"/>
    <w:rsid w:val="00A72DFF"/>
    <w:rsid w:val="00A73319"/>
    <w:rsid w:val="00A73F09"/>
    <w:rsid w:val="00A7491B"/>
    <w:rsid w:val="00A91337"/>
    <w:rsid w:val="00A952ED"/>
    <w:rsid w:val="00A95E5E"/>
    <w:rsid w:val="00A97307"/>
    <w:rsid w:val="00A97DD5"/>
    <w:rsid w:val="00AA09C1"/>
    <w:rsid w:val="00AA1880"/>
    <w:rsid w:val="00AA4990"/>
    <w:rsid w:val="00AB0407"/>
    <w:rsid w:val="00AB0B77"/>
    <w:rsid w:val="00AB432B"/>
    <w:rsid w:val="00AC1912"/>
    <w:rsid w:val="00AC19F9"/>
    <w:rsid w:val="00AC42A4"/>
    <w:rsid w:val="00AC6DC3"/>
    <w:rsid w:val="00AC7FC4"/>
    <w:rsid w:val="00AD1A58"/>
    <w:rsid w:val="00AD1B3E"/>
    <w:rsid w:val="00AE2BC6"/>
    <w:rsid w:val="00AE7459"/>
    <w:rsid w:val="00AF068E"/>
    <w:rsid w:val="00AF3F8A"/>
    <w:rsid w:val="00AF45D5"/>
    <w:rsid w:val="00B0342C"/>
    <w:rsid w:val="00B067F8"/>
    <w:rsid w:val="00B077DC"/>
    <w:rsid w:val="00B10D5C"/>
    <w:rsid w:val="00B119BF"/>
    <w:rsid w:val="00B133D8"/>
    <w:rsid w:val="00B253C7"/>
    <w:rsid w:val="00B352BD"/>
    <w:rsid w:val="00B417E9"/>
    <w:rsid w:val="00B42EEE"/>
    <w:rsid w:val="00B46A67"/>
    <w:rsid w:val="00B51030"/>
    <w:rsid w:val="00B53655"/>
    <w:rsid w:val="00B5388D"/>
    <w:rsid w:val="00B5520F"/>
    <w:rsid w:val="00B56985"/>
    <w:rsid w:val="00B62561"/>
    <w:rsid w:val="00B6428D"/>
    <w:rsid w:val="00B66957"/>
    <w:rsid w:val="00B721E5"/>
    <w:rsid w:val="00B7334A"/>
    <w:rsid w:val="00B75503"/>
    <w:rsid w:val="00B76101"/>
    <w:rsid w:val="00B76577"/>
    <w:rsid w:val="00B766F0"/>
    <w:rsid w:val="00B86E78"/>
    <w:rsid w:val="00B9286B"/>
    <w:rsid w:val="00B9414E"/>
    <w:rsid w:val="00B94334"/>
    <w:rsid w:val="00B9575E"/>
    <w:rsid w:val="00B97DD1"/>
    <w:rsid w:val="00BA1061"/>
    <w:rsid w:val="00BA115C"/>
    <w:rsid w:val="00BA4224"/>
    <w:rsid w:val="00BB1EEC"/>
    <w:rsid w:val="00BB331B"/>
    <w:rsid w:val="00BB481F"/>
    <w:rsid w:val="00BB61BF"/>
    <w:rsid w:val="00BB62C0"/>
    <w:rsid w:val="00BB798F"/>
    <w:rsid w:val="00BC34D0"/>
    <w:rsid w:val="00BC6ADE"/>
    <w:rsid w:val="00BD1CB4"/>
    <w:rsid w:val="00BD5293"/>
    <w:rsid w:val="00BD7496"/>
    <w:rsid w:val="00BE0C5D"/>
    <w:rsid w:val="00BE4752"/>
    <w:rsid w:val="00BE5271"/>
    <w:rsid w:val="00BE5EB3"/>
    <w:rsid w:val="00BE6865"/>
    <w:rsid w:val="00BF0E1D"/>
    <w:rsid w:val="00BF2A4E"/>
    <w:rsid w:val="00BF32B5"/>
    <w:rsid w:val="00BF62F5"/>
    <w:rsid w:val="00BF6751"/>
    <w:rsid w:val="00C02594"/>
    <w:rsid w:val="00C031A0"/>
    <w:rsid w:val="00C0634F"/>
    <w:rsid w:val="00C06A07"/>
    <w:rsid w:val="00C07938"/>
    <w:rsid w:val="00C11CAA"/>
    <w:rsid w:val="00C13735"/>
    <w:rsid w:val="00C16133"/>
    <w:rsid w:val="00C22680"/>
    <w:rsid w:val="00C34E01"/>
    <w:rsid w:val="00C34EFD"/>
    <w:rsid w:val="00C43C91"/>
    <w:rsid w:val="00C4417B"/>
    <w:rsid w:val="00C457F9"/>
    <w:rsid w:val="00C525E8"/>
    <w:rsid w:val="00C5262C"/>
    <w:rsid w:val="00C53530"/>
    <w:rsid w:val="00C54AB2"/>
    <w:rsid w:val="00C5646B"/>
    <w:rsid w:val="00C57F10"/>
    <w:rsid w:val="00C633B1"/>
    <w:rsid w:val="00C63A7D"/>
    <w:rsid w:val="00C71082"/>
    <w:rsid w:val="00C72A3D"/>
    <w:rsid w:val="00C7587A"/>
    <w:rsid w:val="00C82B02"/>
    <w:rsid w:val="00C91120"/>
    <w:rsid w:val="00C91AFD"/>
    <w:rsid w:val="00C91C42"/>
    <w:rsid w:val="00C92E92"/>
    <w:rsid w:val="00C93D90"/>
    <w:rsid w:val="00C97E53"/>
    <w:rsid w:val="00CA002F"/>
    <w:rsid w:val="00CA4316"/>
    <w:rsid w:val="00CA5B1D"/>
    <w:rsid w:val="00CB4650"/>
    <w:rsid w:val="00CB53D4"/>
    <w:rsid w:val="00CC05A1"/>
    <w:rsid w:val="00CC4049"/>
    <w:rsid w:val="00CD2B29"/>
    <w:rsid w:val="00CD60EA"/>
    <w:rsid w:val="00CD67DB"/>
    <w:rsid w:val="00CD7DAC"/>
    <w:rsid w:val="00CE08A1"/>
    <w:rsid w:val="00CE0F00"/>
    <w:rsid w:val="00CE35F9"/>
    <w:rsid w:val="00CF0BC1"/>
    <w:rsid w:val="00CF2C5E"/>
    <w:rsid w:val="00CF3BF7"/>
    <w:rsid w:val="00CF65D7"/>
    <w:rsid w:val="00D0230F"/>
    <w:rsid w:val="00D141D5"/>
    <w:rsid w:val="00D14735"/>
    <w:rsid w:val="00D15113"/>
    <w:rsid w:val="00D207A9"/>
    <w:rsid w:val="00D24EB1"/>
    <w:rsid w:val="00D31F7D"/>
    <w:rsid w:val="00D32558"/>
    <w:rsid w:val="00D32D88"/>
    <w:rsid w:val="00D33071"/>
    <w:rsid w:val="00D347B6"/>
    <w:rsid w:val="00D34F41"/>
    <w:rsid w:val="00D415D7"/>
    <w:rsid w:val="00D42489"/>
    <w:rsid w:val="00D454CB"/>
    <w:rsid w:val="00D479F1"/>
    <w:rsid w:val="00D519AB"/>
    <w:rsid w:val="00D538C7"/>
    <w:rsid w:val="00D566F4"/>
    <w:rsid w:val="00D651EE"/>
    <w:rsid w:val="00D6532F"/>
    <w:rsid w:val="00D65A97"/>
    <w:rsid w:val="00D72A16"/>
    <w:rsid w:val="00D74459"/>
    <w:rsid w:val="00D76C69"/>
    <w:rsid w:val="00D76D96"/>
    <w:rsid w:val="00D8041D"/>
    <w:rsid w:val="00D84E9E"/>
    <w:rsid w:val="00D9181F"/>
    <w:rsid w:val="00D919D0"/>
    <w:rsid w:val="00D91D7D"/>
    <w:rsid w:val="00D94006"/>
    <w:rsid w:val="00D949C2"/>
    <w:rsid w:val="00DA0940"/>
    <w:rsid w:val="00DA1E32"/>
    <w:rsid w:val="00DA5765"/>
    <w:rsid w:val="00DA69A1"/>
    <w:rsid w:val="00DB1826"/>
    <w:rsid w:val="00DB3D17"/>
    <w:rsid w:val="00DB5876"/>
    <w:rsid w:val="00DD3D33"/>
    <w:rsid w:val="00DD485B"/>
    <w:rsid w:val="00DE385C"/>
    <w:rsid w:val="00DE44D8"/>
    <w:rsid w:val="00DE4794"/>
    <w:rsid w:val="00DF122E"/>
    <w:rsid w:val="00DF2703"/>
    <w:rsid w:val="00DF2F43"/>
    <w:rsid w:val="00DF4B26"/>
    <w:rsid w:val="00DF5390"/>
    <w:rsid w:val="00DF762E"/>
    <w:rsid w:val="00DF7A7B"/>
    <w:rsid w:val="00E100D6"/>
    <w:rsid w:val="00E101FE"/>
    <w:rsid w:val="00E14B16"/>
    <w:rsid w:val="00E16327"/>
    <w:rsid w:val="00E203A4"/>
    <w:rsid w:val="00E22B1F"/>
    <w:rsid w:val="00E238CA"/>
    <w:rsid w:val="00E2655A"/>
    <w:rsid w:val="00E27572"/>
    <w:rsid w:val="00E31419"/>
    <w:rsid w:val="00E3344A"/>
    <w:rsid w:val="00E40449"/>
    <w:rsid w:val="00E4204F"/>
    <w:rsid w:val="00E4270A"/>
    <w:rsid w:val="00E435CF"/>
    <w:rsid w:val="00E456AD"/>
    <w:rsid w:val="00E45D99"/>
    <w:rsid w:val="00E51D92"/>
    <w:rsid w:val="00E52F64"/>
    <w:rsid w:val="00E6041D"/>
    <w:rsid w:val="00E61B1D"/>
    <w:rsid w:val="00E627A5"/>
    <w:rsid w:val="00E63870"/>
    <w:rsid w:val="00E6446F"/>
    <w:rsid w:val="00E64E21"/>
    <w:rsid w:val="00E6523F"/>
    <w:rsid w:val="00E6781F"/>
    <w:rsid w:val="00E67D90"/>
    <w:rsid w:val="00E729B7"/>
    <w:rsid w:val="00E72C2E"/>
    <w:rsid w:val="00E72E2E"/>
    <w:rsid w:val="00E735DE"/>
    <w:rsid w:val="00E73A23"/>
    <w:rsid w:val="00E73E5D"/>
    <w:rsid w:val="00E7740D"/>
    <w:rsid w:val="00E81B69"/>
    <w:rsid w:val="00E82E26"/>
    <w:rsid w:val="00E83FC1"/>
    <w:rsid w:val="00E858C4"/>
    <w:rsid w:val="00EA0538"/>
    <w:rsid w:val="00EA5146"/>
    <w:rsid w:val="00EA689B"/>
    <w:rsid w:val="00EA6C4E"/>
    <w:rsid w:val="00EB2668"/>
    <w:rsid w:val="00EB4834"/>
    <w:rsid w:val="00EB52FA"/>
    <w:rsid w:val="00EB5FCA"/>
    <w:rsid w:val="00EB69B5"/>
    <w:rsid w:val="00ED003E"/>
    <w:rsid w:val="00ED0271"/>
    <w:rsid w:val="00ED3BA8"/>
    <w:rsid w:val="00ED5870"/>
    <w:rsid w:val="00ED712E"/>
    <w:rsid w:val="00EE0165"/>
    <w:rsid w:val="00EE2FFB"/>
    <w:rsid w:val="00EE6889"/>
    <w:rsid w:val="00EF2514"/>
    <w:rsid w:val="00EF25AD"/>
    <w:rsid w:val="00EF4539"/>
    <w:rsid w:val="00EF5AA8"/>
    <w:rsid w:val="00F0000E"/>
    <w:rsid w:val="00F00D1D"/>
    <w:rsid w:val="00F016F0"/>
    <w:rsid w:val="00F0427E"/>
    <w:rsid w:val="00F0674B"/>
    <w:rsid w:val="00F16F27"/>
    <w:rsid w:val="00F176D3"/>
    <w:rsid w:val="00F22DEA"/>
    <w:rsid w:val="00F2527D"/>
    <w:rsid w:val="00F30860"/>
    <w:rsid w:val="00F30C2A"/>
    <w:rsid w:val="00F32CF6"/>
    <w:rsid w:val="00F35582"/>
    <w:rsid w:val="00F45D2B"/>
    <w:rsid w:val="00F466FF"/>
    <w:rsid w:val="00F50D9E"/>
    <w:rsid w:val="00F52ABC"/>
    <w:rsid w:val="00F54B24"/>
    <w:rsid w:val="00F66BC9"/>
    <w:rsid w:val="00F7166F"/>
    <w:rsid w:val="00F72DD7"/>
    <w:rsid w:val="00F73A48"/>
    <w:rsid w:val="00F76AEC"/>
    <w:rsid w:val="00F85652"/>
    <w:rsid w:val="00F968F8"/>
    <w:rsid w:val="00F97192"/>
    <w:rsid w:val="00FA097A"/>
    <w:rsid w:val="00FA1589"/>
    <w:rsid w:val="00FA3264"/>
    <w:rsid w:val="00FA7CF7"/>
    <w:rsid w:val="00FB0D08"/>
    <w:rsid w:val="00FB2F6A"/>
    <w:rsid w:val="00FC063B"/>
    <w:rsid w:val="00FC1330"/>
    <w:rsid w:val="00FC6E1F"/>
    <w:rsid w:val="00FD359C"/>
    <w:rsid w:val="00FD41A4"/>
    <w:rsid w:val="00FD4A8B"/>
    <w:rsid w:val="00FE03F7"/>
    <w:rsid w:val="00FE2FC6"/>
    <w:rsid w:val="00FE45C6"/>
    <w:rsid w:val="00FF0E7B"/>
    <w:rsid w:val="00FF1316"/>
    <w:rsid w:val="00FF23A0"/>
    <w:rsid w:val="00FF2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A6883"/>
  <w15:chartTrackingRefBased/>
  <w15:docId w15:val="{1F235E92-9B78-40AC-AE1B-095C9052A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2BD"/>
    <w:pPr>
      <w:jc w:val="both"/>
    </w:pPr>
    <w:rPr>
      <w:rFonts w:ascii="Segoe UI" w:hAnsi="Segoe UI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D1B3E"/>
    <w:pPr>
      <w:keepNext/>
      <w:keepLines/>
      <w:spacing w:before="100" w:beforeAutospacing="1" w:after="100" w:afterAutospacing="1" w:line="240" w:lineRule="auto"/>
      <w:jc w:val="left"/>
      <w:outlineLvl w:val="0"/>
    </w:pPr>
    <w:rPr>
      <w:rFonts w:ascii="Segoe UI Light" w:eastAsiaTheme="majorEastAsia" w:hAnsi="Segoe UI Light" w:cstheme="majorBidi"/>
      <w:b/>
      <w:color w:val="2E74B5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D3D33"/>
    <w:pPr>
      <w:keepNext/>
      <w:keepLines/>
      <w:spacing w:before="240" w:after="240" w:line="240" w:lineRule="auto"/>
      <w:jc w:val="left"/>
      <w:outlineLvl w:val="1"/>
    </w:pPr>
    <w:rPr>
      <w:rFonts w:ascii="Segoe UI Light" w:eastAsiaTheme="majorEastAsia" w:hAnsi="Segoe UI Light" w:cstheme="majorBidi"/>
      <w:b/>
      <w:color w:val="0070C0"/>
      <w:sz w:val="3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73A23"/>
    <w:pPr>
      <w:keepNext/>
      <w:keepLines/>
      <w:spacing w:before="200" w:after="120" w:line="240" w:lineRule="auto"/>
      <w:outlineLvl w:val="2"/>
    </w:pPr>
    <w:rPr>
      <w:rFonts w:ascii="Segoe UI Light" w:eastAsiaTheme="majorEastAsia" w:hAnsi="Segoe UI Light" w:cstheme="majorBidi"/>
      <w:b/>
      <w:color w:val="0070C0"/>
      <w:sz w:val="32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E729B7"/>
    <w:pPr>
      <w:keepNext/>
      <w:keepLines/>
      <w:spacing w:before="200" w:after="120" w:line="240" w:lineRule="auto"/>
      <w:outlineLvl w:val="3"/>
    </w:pPr>
    <w:rPr>
      <w:rFonts w:ascii="Segoe UI Light" w:eastAsiaTheme="majorEastAsia" w:hAnsi="Segoe UI Light" w:cstheme="majorBidi"/>
      <w:b/>
      <w:iCs/>
      <w:color w:val="806000" w:themeColor="accent4" w:themeShade="8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2C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CF6"/>
  </w:style>
  <w:style w:type="paragraph" w:styleId="Footer">
    <w:name w:val="footer"/>
    <w:basedOn w:val="Normal"/>
    <w:link w:val="FooterChar"/>
    <w:uiPriority w:val="99"/>
    <w:unhideWhenUsed/>
    <w:rsid w:val="00F32C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CF6"/>
  </w:style>
  <w:style w:type="character" w:customStyle="1" w:styleId="Heading1Char">
    <w:name w:val="Heading 1 Char"/>
    <w:basedOn w:val="DefaultParagraphFont"/>
    <w:link w:val="Heading1"/>
    <w:uiPriority w:val="9"/>
    <w:rsid w:val="00AD1B3E"/>
    <w:rPr>
      <w:rFonts w:ascii="Segoe UI Light" w:eastAsiaTheme="majorEastAsia" w:hAnsi="Segoe UI Light" w:cstheme="majorBidi"/>
      <w:b/>
      <w:color w:val="2E74B5" w:themeColor="accent1" w:themeShade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3D33"/>
    <w:rPr>
      <w:rFonts w:ascii="Segoe UI Light" w:eastAsiaTheme="majorEastAsia" w:hAnsi="Segoe UI Light" w:cstheme="majorBidi"/>
      <w:b/>
      <w:color w:val="0070C0"/>
      <w:sz w:val="36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9A4986"/>
    <w:pPr>
      <w:spacing w:after="0" w:line="240" w:lineRule="auto"/>
      <w:contextualSpacing/>
    </w:pPr>
    <w:rPr>
      <w:rFonts w:ascii="Segoe UI Light" w:eastAsiaTheme="majorEastAsia" w:hAnsi="Segoe UI Light" w:cstheme="majorBidi"/>
      <w:b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4986"/>
    <w:rPr>
      <w:rFonts w:ascii="Segoe UI Light" w:eastAsiaTheme="majorEastAsia" w:hAnsi="Segoe UI Light" w:cstheme="majorBidi"/>
      <w:b/>
      <w:spacing w:val="-10"/>
      <w:kern w:val="28"/>
      <w:sz w:val="40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9A4986"/>
    <w:pPr>
      <w:numPr>
        <w:ilvl w:val="1"/>
      </w:numPr>
    </w:pPr>
    <w:rPr>
      <w:rFonts w:ascii="Segoe UI Light" w:eastAsiaTheme="minorEastAsia" w:hAnsi="Segoe UI Light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A4986"/>
    <w:rPr>
      <w:rFonts w:ascii="Segoe UI Light" w:eastAsiaTheme="minorEastAsia" w:hAnsi="Segoe UI Light"/>
      <w:color w:val="5A5A5A" w:themeColor="text1" w:themeTint="A5"/>
      <w:spacing w:val="15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92453"/>
    <w:pPr>
      <w:framePr w:wrap="around" w:hAnchor="text"/>
      <w:outlineLvl w:val="9"/>
    </w:pPr>
    <w:rPr>
      <w:rFonts w:asciiTheme="majorHAnsi" w:hAnsiTheme="majorHAnsi"/>
      <w:b w:val="0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A469D"/>
    <w:pPr>
      <w:spacing w:after="100"/>
    </w:pPr>
    <w:rPr>
      <w:b/>
      <w:color w:val="1F4E79" w:themeColor="accent1" w:themeShade="80"/>
    </w:rPr>
  </w:style>
  <w:style w:type="character" w:styleId="Hyperlink">
    <w:name w:val="Hyperlink"/>
    <w:basedOn w:val="DefaultParagraphFont"/>
    <w:uiPriority w:val="99"/>
    <w:unhideWhenUsed/>
    <w:rsid w:val="00292453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A469D"/>
    <w:pPr>
      <w:spacing w:after="100"/>
      <w:ind w:left="220"/>
      <w:jc w:val="left"/>
    </w:pPr>
    <w:rPr>
      <w:rFonts w:eastAsiaTheme="minorEastAsia" w:cs="Times New Roman"/>
      <w:b/>
      <w:color w:val="2E74B5" w:themeColor="accent1" w:themeShade="BF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A469D"/>
    <w:pPr>
      <w:spacing w:after="100"/>
      <w:ind w:left="440"/>
      <w:jc w:val="left"/>
    </w:pPr>
    <w:rPr>
      <w:rFonts w:eastAsiaTheme="minorEastAsia" w:cs="Times New Roman"/>
      <w:color w:val="595959" w:themeColor="text1" w:themeTint="A6"/>
      <w:lang w:val="en-US"/>
    </w:rPr>
  </w:style>
  <w:style w:type="paragraph" w:customStyle="1" w:styleId="TextoHeader">
    <w:name w:val="Texto Header"/>
    <w:basedOn w:val="Normal"/>
    <w:autoRedefine/>
    <w:qFormat/>
    <w:rsid w:val="004773A8"/>
    <w:pPr>
      <w:jc w:val="left"/>
    </w:pPr>
  </w:style>
  <w:style w:type="table" w:styleId="TableGrid">
    <w:name w:val="Table Grid"/>
    <w:basedOn w:val="TableNormal"/>
    <w:uiPriority w:val="39"/>
    <w:rsid w:val="00EE68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C077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C077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0770"/>
    <w:rPr>
      <w:rFonts w:ascii="Segoe UI" w:hAnsi="Segoe U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C077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0770"/>
    <w:rPr>
      <w:rFonts w:ascii="Segoe UI" w:hAnsi="Segoe U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0770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770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E73A23"/>
    <w:rPr>
      <w:rFonts w:ascii="Segoe UI Light" w:eastAsiaTheme="majorEastAsia" w:hAnsi="Segoe UI Light" w:cstheme="majorBidi"/>
      <w:b/>
      <w:color w:val="0070C0"/>
      <w:sz w:val="32"/>
      <w:szCs w:val="24"/>
    </w:rPr>
  </w:style>
  <w:style w:type="paragraph" w:styleId="ListParagraph">
    <w:name w:val="List Paragraph"/>
    <w:basedOn w:val="Normal"/>
    <w:uiPriority w:val="34"/>
    <w:qFormat/>
    <w:rsid w:val="00A04769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E729B7"/>
    <w:rPr>
      <w:rFonts w:ascii="Segoe UI Light" w:eastAsiaTheme="majorEastAsia" w:hAnsi="Segoe UI Light" w:cstheme="majorBidi"/>
      <w:b/>
      <w:iCs/>
      <w:color w:val="806000" w:themeColor="accent4" w:themeShade="80"/>
      <w:sz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83606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4A469D"/>
    <w:pPr>
      <w:spacing w:after="100"/>
      <w:ind w:left="840"/>
    </w:pPr>
    <w:rPr>
      <w:color w:val="7F7F7F" w:themeColor="text1" w:themeTint="80"/>
    </w:rPr>
  </w:style>
  <w:style w:type="paragraph" w:styleId="NoSpacing">
    <w:name w:val="No Spacing"/>
    <w:uiPriority w:val="1"/>
    <w:qFormat/>
    <w:rsid w:val="00E72E2E"/>
    <w:pPr>
      <w:spacing w:after="0" w:line="240" w:lineRule="auto"/>
      <w:jc w:val="both"/>
    </w:pPr>
    <w:rPr>
      <w:rFonts w:ascii="Segoe UI" w:hAnsi="Segoe UI"/>
      <w:sz w:val="28"/>
    </w:rPr>
  </w:style>
  <w:style w:type="table" w:styleId="GridTable4-Accent3">
    <w:name w:val="Grid Table 4 Accent 3"/>
    <w:basedOn w:val="TableNormal"/>
    <w:uiPriority w:val="49"/>
    <w:rsid w:val="00E81B6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5Dark-Accent3">
    <w:name w:val="Grid Table 5 Dark Accent 3"/>
    <w:basedOn w:val="TableNormal"/>
    <w:uiPriority w:val="50"/>
    <w:rsid w:val="00C92E9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ListTable3-Accent1">
    <w:name w:val="List Table 3 Accent 1"/>
    <w:basedOn w:val="TableNormal"/>
    <w:uiPriority w:val="48"/>
    <w:rsid w:val="007E6DAF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paragraph" w:customStyle="1" w:styleId="Default">
    <w:name w:val="Default"/>
    <w:rsid w:val="00A041A4"/>
    <w:pPr>
      <w:autoSpaceDE w:val="0"/>
      <w:autoSpaceDN w:val="0"/>
      <w:adjustRightInd w:val="0"/>
      <w:spacing w:after="0" w:line="240" w:lineRule="auto"/>
    </w:pPr>
    <w:rPr>
      <w:rFonts w:ascii="Candara" w:hAnsi="Candara" w:cs="Candara"/>
      <w:color w:val="000000"/>
      <w:sz w:val="24"/>
      <w:szCs w:val="24"/>
      <w:lang w:val="en-US"/>
    </w:rPr>
  </w:style>
  <w:style w:type="table" w:styleId="GridTable4-Accent5">
    <w:name w:val="Grid Table 4 Accent 5"/>
    <w:basedOn w:val="TableNormal"/>
    <w:uiPriority w:val="49"/>
    <w:rsid w:val="0000064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1Light-Accent1">
    <w:name w:val="Grid Table 1 Light Accent 1"/>
    <w:basedOn w:val="TableNormal"/>
    <w:uiPriority w:val="46"/>
    <w:rsid w:val="00AA499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AD1B3E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9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openxmlformats.org/officeDocument/2006/relationships/header" Target="header2.xml"/><Relationship Id="rId19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plopez\Documents\Template%20para%20Documentos%20(BTS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17AC87A5D1EF4AB94C3B9DC414B2B7" ma:contentTypeVersion="0" ma:contentTypeDescription="Create a new document." ma:contentTypeScope="" ma:versionID="8f156859f20db859338c836f4f86c7c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53B9F20-13C4-4149-942D-A50880B58CB1}"/>
</file>

<file path=customXml/itemProps2.xml><?xml version="1.0" encoding="utf-8"?>
<ds:datastoreItem xmlns:ds="http://schemas.openxmlformats.org/officeDocument/2006/customXml" ds:itemID="{E1241AB8-546F-4D6B-86D6-9B5C9968640C}"/>
</file>

<file path=customXml/itemProps3.xml><?xml version="1.0" encoding="utf-8"?>
<ds:datastoreItem xmlns:ds="http://schemas.openxmlformats.org/officeDocument/2006/customXml" ds:itemID="{B6845807-996B-4E25-8BC5-6507C6BACCF0}"/>
</file>

<file path=customXml/itemProps4.xml><?xml version="1.0" encoding="utf-8"?>
<ds:datastoreItem xmlns:ds="http://schemas.openxmlformats.org/officeDocument/2006/customXml" ds:itemID="{F1B3FBA9-3F01-4CDD-89CB-DE905FCC97B6}"/>
</file>

<file path=docProps/app.xml><?xml version="1.0" encoding="utf-8"?>
<Properties xmlns="http://schemas.openxmlformats.org/officeDocument/2006/extended-properties" xmlns:vt="http://schemas.openxmlformats.org/officeDocument/2006/docPropsVTypes">
  <Template>Template para Documentos (BTS)</Template>
  <TotalTime>7</TotalTime>
  <Pages>10</Pages>
  <Words>1800</Words>
  <Characters>9905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Archivo Word Oficial de BTS</vt:lpstr>
      <vt:lpstr>Archivo Word Oficial de BTS</vt:lpstr>
    </vt:vector>
  </TitlesOfParts>
  <Company/>
  <LinksUpToDate>false</LinksUpToDate>
  <CharactersWithSpaces>11682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Archivo Word Oficial de BTS</dc:title>
  <dc:subject>Arquitectura de una Aplicacion Web</dc:subject>
  <dc:creator>Lizeth Murrieta Zavala</dc:creator>
  <cp:keywords/>
  <dc:description/>
  <cp:lastModifiedBy>Alejandro Terrazas Esquivel</cp:lastModifiedBy>
  <cp:revision>3</cp:revision>
  <cp:lastPrinted>2015-10-17T19:38:00Z</cp:lastPrinted>
  <dcterms:created xsi:type="dcterms:W3CDTF">2016-01-14T15:37:00Z</dcterms:created>
  <dcterms:modified xsi:type="dcterms:W3CDTF">2016-01-14T15:44:00Z</dcterms:modified>
  <cp:category>Documentos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0x0101003717AC87A5D1EF4AB94C3B9DC414B2B7</vt:lpwstr>
  </property>
</Properties>
</file>