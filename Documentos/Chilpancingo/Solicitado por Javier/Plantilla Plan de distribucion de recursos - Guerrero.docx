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7EC9" w:rsidRDefault="003B20DC">
      <w:pPr>
        <w:rPr>
          <w:noProof/>
        </w:rPr>
      </w:pPr>
      <w:r w:rsidRPr="00A46BF4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D058F98" wp14:editId="4962897E">
                <wp:simplePos x="0" y="0"/>
                <wp:positionH relativeFrom="page">
                  <wp:posOffset>4438650</wp:posOffset>
                </wp:positionH>
                <wp:positionV relativeFrom="paragraph">
                  <wp:posOffset>2494915</wp:posOffset>
                </wp:positionV>
                <wp:extent cx="3317875" cy="997585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7875" cy="997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075" w:rsidRPr="00323CF1" w:rsidRDefault="001C0075" w:rsidP="00FE03F7">
                            <w:pPr>
                              <w:jc w:val="center"/>
                              <w:rPr>
                                <w:rFonts w:ascii="Segoe UI Light" w:hAnsi="Segoe UI Light" w:cs="Segoe UI Light"/>
                                <w:b/>
                                <w:color w:val="1F4E79" w:themeColor="accent1" w:themeShade="80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b/>
                                <w:color w:val="1F4E79" w:themeColor="accent1" w:themeShade="80"/>
                                <w:sz w:val="40"/>
                                <w:szCs w:val="32"/>
                              </w:rPr>
                              <w:t>GUERRERO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58F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49.5pt;margin-top:196.45pt;width:261.25pt;height:78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" filled="f" stroked="f">
                <v:textbox>
                  <w:txbxContent>
                    <w:p w:rsidR="001C0075" w:rsidRPr="00323CF1" w:rsidRDefault="001C0075" w:rsidP="00FE03F7">
                      <w:pPr>
                        <w:jc w:val="center"/>
                        <w:rPr>
                          <w:rFonts w:ascii="Segoe UI Light" w:hAnsi="Segoe UI Light" w:cs="Segoe UI Light"/>
                          <w:b/>
                          <w:color w:val="1F4E79" w:themeColor="accent1" w:themeShade="80"/>
                          <w:sz w:val="40"/>
                          <w:szCs w:val="32"/>
                        </w:rPr>
                      </w:pPr>
                      <w:r>
                        <w:rPr>
                          <w:rFonts w:ascii="Segoe UI Light" w:hAnsi="Segoe UI Light" w:cs="Segoe UI Light"/>
                          <w:b/>
                          <w:color w:val="1F4E79" w:themeColor="accent1" w:themeShade="80"/>
                          <w:sz w:val="40"/>
                          <w:szCs w:val="32"/>
                        </w:rPr>
                        <w:t>GUERRERO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A46BF4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441875B" wp14:editId="40F28D11">
                <wp:simplePos x="0" y="0"/>
                <wp:positionH relativeFrom="column">
                  <wp:posOffset>-914400</wp:posOffset>
                </wp:positionH>
                <wp:positionV relativeFrom="paragraph">
                  <wp:posOffset>0</wp:posOffset>
                </wp:positionV>
                <wp:extent cx="7756525" cy="288734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6525" cy="2887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075" w:rsidRPr="00F81890" w:rsidRDefault="001C0075" w:rsidP="00C63A7D">
                            <w:pPr>
                              <w:spacing w:after="0" w:line="240" w:lineRule="auto"/>
                              <w:jc w:val="left"/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52"/>
                                <w:szCs w:val="56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72"/>
                                <w:szCs w:val="92"/>
                              </w:rPr>
                              <w:t xml:space="preserve">Plan y estrategia de implementación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1875B" id="_x0000_s1027" type="#_x0000_t202" style="position:absolute;left:0;text-align:left;margin-left:-1in;margin-top:0;width:610.75pt;height:227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" filled="f" stroked="f">
                <v:textbox>
                  <w:txbxContent>
                    <w:p w:rsidR="001C0075" w:rsidRPr="00F81890" w:rsidRDefault="001C0075" w:rsidP="00C63A7D">
                      <w:pPr>
                        <w:spacing w:after="0" w:line="240" w:lineRule="auto"/>
                        <w:jc w:val="left"/>
                        <w:rPr>
                          <w:rFonts w:ascii="Segoe UI Light" w:hAnsi="Segoe UI Light" w:cs="Segoe UI Light"/>
                          <w:color w:val="FFFFFF" w:themeColor="background1"/>
                          <w:sz w:val="52"/>
                          <w:szCs w:val="56"/>
                        </w:rPr>
                      </w:pPr>
                      <w:r>
                        <w:rPr>
                          <w:rFonts w:ascii="Segoe UI Light" w:hAnsi="Segoe UI Light" w:cs="Segoe UI Light"/>
                          <w:color w:val="FFFFFF" w:themeColor="background1"/>
                          <w:sz w:val="72"/>
                          <w:szCs w:val="92"/>
                        </w:rPr>
                        <w:t xml:space="preserve">Plan y estrategia de implementación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7EC9" w:rsidRPr="00697EC9" w:rsidRDefault="00697EC9" w:rsidP="00697EC9"/>
    <w:p w:rsidR="00697EC9" w:rsidRPr="00697EC9" w:rsidRDefault="00697EC9" w:rsidP="00697EC9"/>
    <w:p w:rsidR="00697EC9" w:rsidRPr="00697EC9" w:rsidRDefault="00697EC9" w:rsidP="00697EC9"/>
    <w:p w:rsidR="00697EC9" w:rsidRPr="00697EC9" w:rsidRDefault="00697EC9" w:rsidP="00697EC9"/>
    <w:p w:rsidR="00697EC9" w:rsidRPr="00697EC9" w:rsidRDefault="00697EC9" w:rsidP="00697EC9"/>
    <w:p w:rsidR="00697EC9" w:rsidRDefault="00697EC9" w:rsidP="00697EC9"/>
    <w:p w:rsidR="00697EC9" w:rsidRDefault="00697EC9" w:rsidP="00697EC9">
      <w:pPr>
        <w:tabs>
          <w:tab w:val="left" w:pos="6896"/>
        </w:tabs>
      </w:pPr>
      <w:r>
        <w:tab/>
      </w:r>
    </w:p>
    <w:p w:rsidR="002328CA" w:rsidRPr="00697EC9" w:rsidRDefault="00697EC9" w:rsidP="00697EC9">
      <w:pPr>
        <w:tabs>
          <w:tab w:val="left" w:pos="6896"/>
        </w:tabs>
        <w:sectPr w:rsidR="002328CA" w:rsidRPr="00697EC9" w:rsidSect="00C0634F">
          <w:headerReference w:type="default" r:id="rId11"/>
          <w:footerReference w:type="default" r:id="rId12"/>
          <w:headerReference w:type="first" r:id="rId13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tab/>
      </w:r>
    </w:p>
    <w:p w:rsidR="00F0674B" w:rsidRPr="00A46BF4" w:rsidRDefault="00F0674B" w:rsidP="00F0674B">
      <w:pPr>
        <w:rPr>
          <w:noProof/>
        </w:rPr>
      </w:pPr>
    </w:p>
    <w:sdt>
      <w:sdtPr>
        <w:rPr>
          <w:rFonts w:ascii="Segoe UI Light" w:hAnsi="Segoe UI Light" w:cs="Segoe UI Light"/>
          <w:b/>
          <w:noProof/>
          <w:color w:val="0070C0"/>
          <w:sz w:val="40"/>
          <w:szCs w:val="40"/>
        </w:rPr>
        <w:id w:val="-1919945732"/>
        <w:docPartObj>
          <w:docPartGallery w:val="Table of Contents"/>
          <w:docPartUnique/>
        </w:docPartObj>
      </w:sdtPr>
      <w:sdtEndPr>
        <w:rPr>
          <w:rFonts w:ascii="Segoe UI" w:hAnsi="Segoe UI" w:cstheme="minorBidi"/>
          <w:bCs/>
          <w:color w:val="auto"/>
          <w:sz w:val="28"/>
          <w:szCs w:val="22"/>
        </w:rPr>
      </w:sdtEndPr>
      <w:sdtContent>
        <w:p w:rsidR="00A63AA4" w:rsidRPr="00A46BF4" w:rsidRDefault="00A63AA4" w:rsidP="00A63AA4">
          <w:pPr>
            <w:rPr>
              <w:rFonts w:ascii="Segoe UI Light" w:hAnsi="Segoe UI Light" w:cs="Segoe UI Light"/>
              <w:b/>
              <w:noProof/>
              <w:color w:val="0070C0"/>
              <w:sz w:val="40"/>
              <w:szCs w:val="40"/>
            </w:rPr>
          </w:pPr>
          <w:r w:rsidRPr="00A46BF4">
            <w:rPr>
              <w:rFonts w:ascii="Segoe UI Light" w:hAnsi="Segoe UI Light" w:cs="Segoe UI Light"/>
              <w:b/>
              <w:noProof/>
              <w:color w:val="0070C0"/>
              <w:sz w:val="40"/>
              <w:szCs w:val="40"/>
            </w:rPr>
            <w:t>T</w:t>
          </w:r>
          <w:r w:rsidR="007C6188" w:rsidRPr="00A46BF4">
            <w:rPr>
              <w:rFonts w:ascii="Segoe UI Light" w:hAnsi="Segoe UI Light" w:cs="Segoe UI Light"/>
              <w:b/>
              <w:noProof/>
              <w:color w:val="0070C0"/>
              <w:sz w:val="40"/>
              <w:szCs w:val="40"/>
            </w:rPr>
            <w:t>EMARIO</w:t>
          </w:r>
          <w:r w:rsidR="00F4369F">
            <w:rPr>
              <w:rFonts w:ascii="Segoe UI Light" w:hAnsi="Segoe UI Light" w:cs="Segoe UI Light"/>
              <w:b/>
              <w:noProof/>
              <w:color w:val="0070C0"/>
              <w:sz w:val="40"/>
              <w:szCs w:val="40"/>
            </w:rPr>
            <w:t xml:space="preserve"> </w:t>
          </w:r>
        </w:p>
        <w:p w:rsidR="008F49B3" w:rsidRDefault="007254E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color w:val="auto"/>
              <w:sz w:val="22"/>
              <w:lang w:eastAsia="es-MX"/>
            </w:rPr>
          </w:pPr>
          <w:r w:rsidRPr="00A46BF4">
            <w:rPr>
              <w:noProof/>
            </w:rPr>
            <w:fldChar w:fldCharType="begin"/>
          </w:r>
          <w:r w:rsidRPr="00A46BF4">
            <w:rPr>
              <w:noProof/>
            </w:rPr>
            <w:instrText xml:space="preserve"> TOC \o "1-4" \h \z \u </w:instrText>
          </w:r>
          <w:r w:rsidRPr="00A46BF4">
            <w:rPr>
              <w:noProof/>
            </w:rPr>
            <w:fldChar w:fldCharType="separate"/>
          </w:r>
          <w:hyperlink w:anchor="_Toc441616346" w:history="1">
            <w:r w:rsidR="008F49B3" w:rsidRPr="002F4955">
              <w:rPr>
                <w:rStyle w:val="Hipervnculo"/>
                <w:noProof/>
              </w:rPr>
              <w:t>Ubicación de la Sede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_Toc441616346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4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2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lang w:val="es-MX" w:eastAsia="es-MX"/>
            </w:rPr>
          </w:pPr>
          <w:hyperlink w:anchor="_Toc441616347" w:history="1">
            <w:r w:rsidR="008F49B3" w:rsidRPr="002F4955">
              <w:rPr>
                <w:rStyle w:val="Hipervnculo"/>
                <w:noProof/>
              </w:rPr>
              <w:t>Datos de Contacto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_Toc441616347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4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48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Nombre Completo: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_Toc441616348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4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49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Puesto o Rol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_Toc441616349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4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50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Dirección de correo electrónico: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_Toc441616350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4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51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Teléfono del trabajo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_Toc441616351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4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52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Nombre Completo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_Toc441616352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5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53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Puesto o Rol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_Toc441616353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5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54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Dirección de correo electrónico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_Toc441616354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5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55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Teléfono del trabajo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_Toc441616355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5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56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Teléfono particular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_Toc441616356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5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57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Nombre Completo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_Toc441616357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5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58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Puesto o Rol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_Toc441616358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5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59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Dirección de correo electrónico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_Toc441616359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5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60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Teléfono del trabajo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_Toc441616360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5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61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Teléfono particular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_Toc441616361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5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62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Nombre Completo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_Toc441616362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5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63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Puesto o Rol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_Toc441616363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5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64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Dirección de correo electrónico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_Toc441616364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5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65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Teléfono del trabajo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_Toc441616365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5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66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Nombre Completo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_Toc441616366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6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67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Puesto o Rol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_Toc441616367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6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68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Dirección de correo electrónico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_Toc441616368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6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69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Teléfono del trabajo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_Toc441616369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6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70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Teléfono particular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_Toc441616370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6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71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Nombre Completo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_Toc441616371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6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72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Puesto o Rol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_Toc441616372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6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73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Dirección de correo electrónico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_Toc441616373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6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74" w:history="1">
            <w:r w:rsidR="008F49B3" w:rsidRPr="002F4955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Teléfono particular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_Toc441616374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6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2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lang w:val="es-MX" w:eastAsia="es-MX"/>
            </w:rPr>
          </w:pPr>
          <w:hyperlink w:anchor="_Toc441616375" w:history="1">
            <w:r w:rsidR="008F49B3" w:rsidRPr="002F4955">
              <w:rPr>
                <w:rStyle w:val="Hipervnculo"/>
                <w:noProof/>
              </w:rPr>
              <w:t>Distribución de la Delegación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_Toc441616375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6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2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lang w:val="es-MX" w:eastAsia="es-MX"/>
            </w:rPr>
          </w:pPr>
          <w:hyperlink w:anchor="_Toc441616376" w:history="1">
            <w:r w:rsidR="008F49B3" w:rsidRPr="002F4955">
              <w:rPr>
                <w:rStyle w:val="Hipervnculo"/>
                <w:noProof/>
              </w:rPr>
              <w:t>Distribución del personal de soporte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_Toc441616376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7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77" w:history="1">
            <w:r w:rsidR="008F49B3" w:rsidRPr="002F4955">
              <w:rPr>
                <w:rStyle w:val="Hipervnculo"/>
                <w:noProof/>
              </w:rPr>
              <w:t>Estrategia de Foráneos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_Toc441616377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7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2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lang w:val="es-MX" w:eastAsia="es-MX"/>
            </w:rPr>
          </w:pPr>
          <w:hyperlink w:anchor="_Toc441616378" w:history="1">
            <w:r w:rsidR="008F49B3" w:rsidRPr="002F4955">
              <w:rPr>
                <w:rStyle w:val="Hipervnculo"/>
                <w:noProof/>
              </w:rPr>
              <w:t>Rotación de personal foráneo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_Toc441616378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7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color w:val="auto"/>
              <w:sz w:val="22"/>
              <w:lang w:eastAsia="es-MX"/>
            </w:rPr>
          </w:pPr>
          <w:hyperlink w:anchor="_Toc441616379" w:history="1">
            <w:r w:rsidR="008F49B3" w:rsidRPr="002F4955">
              <w:rPr>
                <w:rStyle w:val="Hipervnculo"/>
                <w:noProof/>
              </w:rPr>
              <w:t>Hospedaje y traslado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_Toc441616379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8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2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lang w:val="es-MX" w:eastAsia="es-MX"/>
            </w:rPr>
          </w:pPr>
          <w:hyperlink w:anchor="_Toc441616380" w:history="1">
            <w:r w:rsidR="008F49B3" w:rsidRPr="002F4955">
              <w:rPr>
                <w:rStyle w:val="Hipervnculo"/>
                <w:noProof/>
              </w:rPr>
              <w:t>Habitaciones de Hotel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_Toc441616380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8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2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lang w:val="es-MX" w:eastAsia="es-MX"/>
            </w:rPr>
          </w:pPr>
          <w:hyperlink w:anchor="_Toc441616381" w:history="1">
            <w:r w:rsidR="008F49B3" w:rsidRPr="002F4955">
              <w:rPr>
                <w:rStyle w:val="Hipervnculo"/>
                <w:noProof/>
              </w:rPr>
              <w:t>Departamentos rentados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_Toc441616381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9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82" w:history="1">
            <w:r w:rsidR="008F49B3" w:rsidRPr="002F4955">
              <w:rPr>
                <w:rStyle w:val="Hipervnculo"/>
                <w:noProof/>
              </w:rPr>
              <w:t>Datos de contacto departamentos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_Toc441616382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9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color w:val="auto"/>
              <w:sz w:val="22"/>
              <w:lang w:eastAsia="es-MX"/>
            </w:rPr>
          </w:pPr>
          <w:hyperlink w:anchor="_Toc441616383" w:history="1">
            <w:r w:rsidR="008F49B3" w:rsidRPr="002F4955">
              <w:rPr>
                <w:rStyle w:val="Hipervnculo"/>
                <w:noProof/>
              </w:rPr>
              <w:t>Distribución de recursos materiales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_Toc441616383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10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2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lang w:val="es-MX" w:eastAsia="es-MX"/>
            </w:rPr>
          </w:pPr>
          <w:hyperlink w:anchor="_Toc441616384" w:history="1">
            <w:r w:rsidR="008F49B3" w:rsidRPr="002F4955">
              <w:rPr>
                <w:rStyle w:val="Hipervnculo"/>
                <w:noProof/>
              </w:rPr>
              <w:t>Recursos Actuales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_Toc441616384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10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85" w:history="1">
            <w:r w:rsidR="008F49B3" w:rsidRPr="002F4955">
              <w:rPr>
                <w:rStyle w:val="Hipervnculo"/>
                <w:noProof/>
              </w:rPr>
              <w:t>Comunicación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_Toc441616385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10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86" w:history="1">
            <w:r w:rsidR="008F49B3" w:rsidRPr="002F4955">
              <w:rPr>
                <w:rStyle w:val="Hipervnculo"/>
                <w:noProof/>
              </w:rPr>
              <w:t>Equipo de Computo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_Toc441616386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10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87" w:history="1">
            <w:r w:rsidR="008F49B3" w:rsidRPr="002F4955">
              <w:rPr>
                <w:rStyle w:val="Hipervnculo"/>
                <w:noProof/>
              </w:rPr>
              <w:t>Vehículos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_Toc441616387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10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2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lang w:val="es-MX" w:eastAsia="es-MX"/>
            </w:rPr>
          </w:pPr>
          <w:hyperlink w:anchor="_Toc441616388" w:history="1">
            <w:r w:rsidR="008F49B3" w:rsidRPr="002F4955">
              <w:rPr>
                <w:rStyle w:val="Hipervnculo"/>
                <w:noProof/>
              </w:rPr>
              <w:t>Recursos adicionales solicitados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_Toc441616388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11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89" w:history="1">
            <w:r w:rsidR="008F49B3" w:rsidRPr="002F4955">
              <w:rPr>
                <w:rStyle w:val="Hipervnculo"/>
                <w:noProof/>
              </w:rPr>
              <w:t>Comunicación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_Toc441616389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11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90" w:history="1">
            <w:r w:rsidR="008F49B3" w:rsidRPr="002F4955">
              <w:rPr>
                <w:rStyle w:val="Hipervnculo"/>
                <w:noProof/>
              </w:rPr>
              <w:t>Equipo de Computo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_Toc441616390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11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lang w:val="es-MX" w:eastAsia="es-MX"/>
            </w:rPr>
          </w:pPr>
          <w:hyperlink w:anchor="_Toc441616391" w:history="1">
            <w:r w:rsidR="008F49B3" w:rsidRPr="002F4955">
              <w:rPr>
                <w:rStyle w:val="Hipervnculo"/>
                <w:noProof/>
              </w:rPr>
              <w:t>Vehículos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_Toc441616391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11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color w:val="auto"/>
              <w:sz w:val="22"/>
              <w:lang w:eastAsia="es-MX"/>
            </w:rPr>
          </w:pPr>
          <w:hyperlink w:anchor="_Toc441616392" w:history="1">
            <w:r w:rsidR="008F49B3" w:rsidRPr="002F4955">
              <w:rPr>
                <w:rStyle w:val="Hipervnculo"/>
                <w:noProof/>
              </w:rPr>
              <w:t>Estrategia de Seguridad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_Toc441616392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12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2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lang w:val="es-MX" w:eastAsia="es-MX"/>
            </w:rPr>
          </w:pPr>
          <w:hyperlink w:anchor="_Toc441616393" w:history="1">
            <w:r w:rsidR="008F49B3" w:rsidRPr="002F4955">
              <w:rPr>
                <w:rStyle w:val="Hipervnculo"/>
                <w:noProof/>
              </w:rPr>
              <w:t>Factores de Riesgo.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_Toc441616393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12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8F49B3" w:rsidRDefault="009567B3">
          <w:pPr>
            <w:pStyle w:val="TDC2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lang w:val="es-MX" w:eastAsia="es-MX"/>
            </w:rPr>
          </w:pPr>
          <w:hyperlink w:anchor="_Toc441616394" w:history="1">
            <w:r w:rsidR="008F49B3" w:rsidRPr="002F4955">
              <w:rPr>
                <w:rStyle w:val="Hipervnculo"/>
                <w:noProof/>
              </w:rPr>
              <w:t>Acciones operativas para minimizar riesgos</w:t>
            </w:r>
            <w:r w:rsidR="008F49B3">
              <w:rPr>
                <w:noProof/>
                <w:webHidden/>
              </w:rPr>
              <w:tab/>
            </w:r>
            <w:r w:rsidR="008F49B3">
              <w:rPr>
                <w:noProof/>
                <w:webHidden/>
              </w:rPr>
              <w:fldChar w:fldCharType="begin"/>
            </w:r>
            <w:r w:rsidR="008F49B3">
              <w:rPr>
                <w:noProof/>
                <w:webHidden/>
              </w:rPr>
              <w:instrText xml:space="preserve"> PAGEREF _Toc441616394 \h </w:instrText>
            </w:r>
            <w:r w:rsidR="008F49B3">
              <w:rPr>
                <w:noProof/>
                <w:webHidden/>
              </w:rPr>
            </w:r>
            <w:r w:rsidR="008F49B3">
              <w:rPr>
                <w:noProof/>
                <w:webHidden/>
              </w:rPr>
              <w:fldChar w:fldCharType="separate"/>
            </w:r>
            <w:r w:rsidR="009D1BAC">
              <w:rPr>
                <w:noProof/>
                <w:webHidden/>
              </w:rPr>
              <w:t>12</w:t>
            </w:r>
            <w:r w:rsidR="008F49B3">
              <w:rPr>
                <w:noProof/>
                <w:webHidden/>
              </w:rPr>
              <w:fldChar w:fldCharType="end"/>
            </w:r>
          </w:hyperlink>
        </w:p>
        <w:p w:rsidR="00A63AA4" w:rsidRPr="00A46BF4" w:rsidRDefault="007254ED">
          <w:pPr>
            <w:rPr>
              <w:noProof/>
            </w:rPr>
          </w:pPr>
          <w:r w:rsidRPr="00A46BF4">
            <w:rPr>
              <w:noProof/>
              <w:color w:val="1F4E79" w:themeColor="accent1" w:themeShade="80"/>
            </w:rPr>
            <w:fldChar w:fldCharType="end"/>
          </w:r>
        </w:p>
      </w:sdtContent>
    </w:sdt>
    <w:p w:rsidR="00A46BF4" w:rsidRDefault="00B76101" w:rsidP="009567B3">
      <w:pPr>
        <w:pStyle w:val="Ttulo1"/>
      </w:pPr>
      <w:r w:rsidRPr="00A46BF4">
        <w:br w:type="page"/>
      </w:r>
      <w:bookmarkStart w:id="0" w:name="_Toc441616346"/>
      <w:r w:rsidR="00323CF1" w:rsidRPr="009567B3">
        <w:lastRenderedPageBreak/>
        <w:t>Ubicación de la Sede</w:t>
      </w:r>
      <w:bookmarkEnd w:id="0"/>
    </w:p>
    <w:p w:rsidR="009567B3" w:rsidRDefault="009567B3" w:rsidP="00C83B3D">
      <w:pPr>
        <w:rPr>
          <w:b/>
        </w:rPr>
      </w:pPr>
    </w:p>
    <w:p w:rsidR="00E076BD" w:rsidRPr="00C83B3D" w:rsidRDefault="00396982" w:rsidP="00C83B3D">
      <w:pPr>
        <w:rPr>
          <w:b/>
        </w:rPr>
      </w:pPr>
      <w:r>
        <w:rPr>
          <w:b/>
        </w:rPr>
        <w:t>SEDE Chilpancingo Guerrero</w:t>
      </w:r>
    </w:p>
    <w:p w:rsidR="00C83B3D" w:rsidRPr="003B0AD0" w:rsidRDefault="00396982" w:rsidP="009567B3">
      <w:pPr>
        <w:pStyle w:val="TextoHeader"/>
        <w:rPr>
          <w:b/>
          <w:i/>
        </w:rPr>
      </w:pPr>
      <w:r w:rsidRPr="003B0AD0">
        <w:t xml:space="preserve">Calle Acceso </w:t>
      </w:r>
      <w:r w:rsidR="00B542CE" w:rsidRPr="003B0AD0">
        <w:t>Tecnológico</w:t>
      </w:r>
      <w:r w:rsidRPr="003B0AD0">
        <w:t xml:space="preserve"> #3, Colonia Predio La Cortina. CP 39090 Chilpancingo, Guerrero</w:t>
      </w:r>
      <w:r w:rsidR="00E076BD" w:rsidRPr="003B0AD0">
        <w:t xml:space="preserve"> México</w:t>
      </w:r>
      <w:r w:rsidR="00C83B3D" w:rsidRPr="003B0AD0">
        <w:t>.</w:t>
      </w:r>
    </w:p>
    <w:p w:rsidR="006F7DEF" w:rsidRPr="003B0AD0" w:rsidRDefault="00C83B3D" w:rsidP="009567B3">
      <w:pPr>
        <w:pStyle w:val="TextoHeader"/>
        <w:rPr>
          <w:b/>
          <w:i/>
        </w:rPr>
      </w:pPr>
      <w:r w:rsidRPr="003B0AD0">
        <w:t>Tiempo d</w:t>
      </w:r>
      <w:r w:rsidR="00FF5224" w:rsidRPr="003B0AD0">
        <w:t>e</w:t>
      </w:r>
      <w:r w:rsidR="006236D4" w:rsidRPr="003B0AD0">
        <w:t xml:space="preserve"> traslado a sede</w:t>
      </w:r>
      <w:r w:rsidR="006F7DEF" w:rsidRPr="003B0AD0">
        <w:t>:</w:t>
      </w:r>
    </w:p>
    <w:p w:rsidR="006236D4" w:rsidRPr="003B0AD0" w:rsidRDefault="006F7DEF" w:rsidP="009567B3">
      <w:pPr>
        <w:pStyle w:val="TextoHeader"/>
        <w:rPr>
          <w:i/>
        </w:rPr>
      </w:pPr>
      <w:proofErr w:type="spellStart"/>
      <w:r w:rsidRPr="009567B3">
        <w:rPr>
          <w:b/>
        </w:rPr>
        <w:t>Foraneos</w:t>
      </w:r>
      <w:proofErr w:type="spellEnd"/>
      <w:r w:rsidRPr="003B0AD0">
        <w:t xml:space="preserve"> Tiempo de traslado de</w:t>
      </w:r>
      <w:r w:rsidR="00B86AE0" w:rsidRPr="003B0AD0">
        <w:t xml:space="preserve"> 25</w:t>
      </w:r>
      <w:r w:rsidR="006236D4" w:rsidRPr="003B0AD0">
        <w:t xml:space="preserve"> minutos; se</w:t>
      </w:r>
      <w:r w:rsidR="001C0075" w:rsidRPr="003B0AD0">
        <w:t xml:space="preserve"> </w:t>
      </w:r>
      <w:r w:rsidR="00C83B3D" w:rsidRPr="003B0AD0">
        <w:t xml:space="preserve">cuenta con transporte público </w:t>
      </w:r>
      <w:r w:rsidR="006236D4" w:rsidRPr="003B0AD0">
        <w:t xml:space="preserve">desde las 7:30 </w:t>
      </w:r>
      <w:r w:rsidR="00C83B3D" w:rsidRPr="003B0AD0">
        <w:t>hasta las 8:30 pm</w:t>
      </w:r>
      <w:r w:rsidR="006236D4" w:rsidRPr="003B0AD0">
        <w:t xml:space="preserve"> con una frecuencia de 40 minutos aproximadamente.</w:t>
      </w:r>
      <w:r w:rsidR="00396982" w:rsidRPr="003B0AD0">
        <w:t xml:space="preserve"> </w:t>
      </w:r>
    </w:p>
    <w:p w:rsidR="006F7DEF" w:rsidRPr="003B0AD0" w:rsidRDefault="006F7DEF" w:rsidP="009567B3">
      <w:pPr>
        <w:pStyle w:val="TextoHeader"/>
        <w:rPr>
          <w:i/>
        </w:rPr>
      </w:pPr>
      <w:r w:rsidRPr="009567B3">
        <w:rPr>
          <w:b/>
        </w:rPr>
        <w:t>Jonathan Reyes Cisneros</w:t>
      </w:r>
      <w:r w:rsidRPr="003B0AD0">
        <w:t xml:space="preserve"> Tiempo de traslado de 2 horas; cuenta con una </w:t>
      </w:r>
      <w:proofErr w:type="spellStart"/>
      <w:r w:rsidRPr="003B0AD0">
        <w:t>Urban</w:t>
      </w:r>
      <w:proofErr w:type="spellEnd"/>
      <w:r w:rsidRPr="003B0AD0">
        <w:t xml:space="preserve"> la cual hace un recorrido de 1 hora 20 minutos y una Combi la cual hace entre 30 y 40 minutos.</w:t>
      </w:r>
    </w:p>
    <w:p w:rsidR="00C83B3D" w:rsidRDefault="006236D4" w:rsidP="009567B3">
      <w:pPr>
        <w:pStyle w:val="TextoHeader"/>
        <w:rPr>
          <w:b/>
          <w:i/>
        </w:rPr>
      </w:pPr>
      <w:r w:rsidRPr="003B0AD0">
        <w:t xml:space="preserve">La </w:t>
      </w:r>
      <w:r w:rsidR="00396982" w:rsidRPr="003B0AD0">
        <w:t xml:space="preserve">señal </w:t>
      </w:r>
      <w:r w:rsidRPr="003B0AD0">
        <w:t>telefónica</w:t>
      </w:r>
      <w:r w:rsidR="00396982" w:rsidRPr="003B0AD0">
        <w:t xml:space="preserve"> es </w:t>
      </w:r>
      <w:r w:rsidR="00FF5224" w:rsidRPr="003B0AD0">
        <w:t>regular</w:t>
      </w:r>
      <w:r w:rsidRPr="003B0AD0">
        <w:t xml:space="preserve"> en la sede</w:t>
      </w:r>
      <w:r w:rsidR="00396982" w:rsidRPr="003B0AD0">
        <w:t>.</w:t>
      </w:r>
      <w:r w:rsidR="003B0AD0">
        <w:tab/>
      </w:r>
    </w:p>
    <w:p w:rsidR="00B86AE0" w:rsidRPr="00C83B3D" w:rsidRDefault="00B86AE0" w:rsidP="009567B3">
      <w:pPr>
        <w:pStyle w:val="TextoHeader"/>
      </w:pPr>
    </w:p>
    <w:p w:rsidR="00C83B3D" w:rsidRDefault="00396982" w:rsidP="00C83B3D">
      <w:pPr>
        <w:rPr>
          <w:b/>
        </w:rPr>
      </w:pPr>
      <w:r>
        <w:rPr>
          <w:b/>
        </w:rPr>
        <w:t>Subsede Ciudad Altamirano</w:t>
      </w:r>
    </w:p>
    <w:p w:rsidR="00396982" w:rsidRPr="003B0AD0" w:rsidRDefault="00396982" w:rsidP="003B0AD0">
      <w:pPr>
        <w:autoSpaceDE w:val="0"/>
        <w:autoSpaceDN w:val="0"/>
        <w:adjustRightInd w:val="0"/>
        <w:spacing w:after="0" w:line="240" w:lineRule="auto"/>
        <w:rPr>
          <w:rFonts w:cs="Segoe UI"/>
          <w:szCs w:val="26"/>
        </w:rPr>
      </w:pPr>
      <w:r w:rsidRPr="003B0AD0">
        <w:rPr>
          <w:rFonts w:cs="Segoe UI"/>
          <w:szCs w:val="26"/>
        </w:rPr>
        <w:t xml:space="preserve">Calle Fray Juan Bautista Moya, esquina </w:t>
      </w:r>
      <w:proofErr w:type="spellStart"/>
      <w:r w:rsidRPr="003B0AD0">
        <w:rPr>
          <w:rFonts w:cs="Segoe UI"/>
          <w:szCs w:val="26"/>
        </w:rPr>
        <w:t>Caritino</w:t>
      </w:r>
      <w:proofErr w:type="spellEnd"/>
      <w:r w:rsidRPr="003B0AD0">
        <w:rPr>
          <w:rFonts w:cs="Segoe UI"/>
          <w:szCs w:val="26"/>
        </w:rPr>
        <w:t xml:space="preserve"> Maldonado, No. 200, Colonia Linda Vista, C</w:t>
      </w:r>
      <w:r w:rsidR="00B86AE0" w:rsidRPr="003B0AD0">
        <w:rPr>
          <w:rFonts w:cs="Segoe UI"/>
          <w:szCs w:val="26"/>
        </w:rPr>
        <w:t>.P. 40660, Cd. Altamirano, Gro.</w:t>
      </w:r>
    </w:p>
    <w:p w:rsidR="00B86AE0" w:rsidRPr="003B0AD0" w:rsidRDefault="00B86AE0" w:rsidP="003B0AD0">
      <w:pPr>
        <w:autoSpaceDE w:val="0"/>
        <w:autoSpaceDN w:val="0"/>
        <w:adjustRightInd w:val="0"/>
        <w:spacing w:after="0" w:line="240" w:lineRule="auto"/>
        <w:rPr>
          <w:rFonts w:cs="Segoe UI"/>
          <w:szCs w:val="26"/>
        </w:rPr>
      </w:pPr>
    </w:p>
    <w:p w:rsidR="00C83B3D" w:rsidRPr="003B0AD0" w:rsidRDefault="006236D4" w:rsidP="009567B3">
      <w:pPr>
        <w:pStyle w:val="TextoHeader"/>
        <w:rPr>
          <w:b/>
          <w:i/>
        </w:rPr>
      </w:pPr>
      <w:r w:rsidRPr="003B0AD0">
        <w:t xml:space="preserve">Tiempo de traslado a sede </w:t>
      </w:r>
      <w:r w:rsidR="00B86AE0" w:rsidRPr="003B0AD0">
        <w:t>30 minutos; cuenta con transporte público hasta las 8:30pm.</w:t>
      </w:r>
    </w:p>
    <w:p w:rsidR="006236D4" w:rsidRPr="00C83B3D" w:rsidRDefault="006236D4" w:rsidP="009567B3">
      <w:pPr>
        <w:pStyle w:val="TextoHeader"/>
      </w:pPr>
    </w:p>
    <w:p w:rsidR="003B0AD0" w:rsidRDefault="003B0AD0">
      <w:pPr>
        <w:jc w:val="left"/>
        <w:rPr>
          <w:b/>
        </w:rPr>
      </w:pPr>
      <w:r>
        <w:rPr>
          <w:b/>
        </w:rPr>
        <w:br w:type="page"/>
      </w:r>
    </w:p>
    <w:p w:rsidR="00C83B3D" w:rsidRPr="00C83B3D" w:rsidRDefault="00C83B3D" w:rsidP="00C83B3D">
      <w:pPr>
        <w:rPr>
          <w:b/>
        </w:rPr>
      </w:pPr>
      <w:r w:rsidRPr="00C83B3D">
        <w:rPr>
          <w:b/>
        </w:rPr>
        <w:lastRenderedPageBreak/>
        <w:t xml:space="preserve">Subsede </w:t>
      </w:r>
      <w:r w:rsidR="00FF5224">
        <w:rPr>
          <w:b/>
        </w:rPr>
        <w:t>Acapulco</w:t>
      </w:r>
    </w:p>
    <w:p w:rsidR="00C83B3D" w:rsidRPr="003B0AD0" w:rsidRDefault="00170FA2" w:rsidP="009567B3">
      <w:pPr>
        <w:pStyle w:val="TextoHeader"/>
        <w:rPr>
          <w:b/>
          <w:i/>
        </w:rPr>
      </w:pPr>
      <w:r w:rsidRPr="003B0AD0">
        <w:t xml:space="preserve">Mar </w:t>
      </w:r>
      <w:r w:rsidR="00FF5224" w:rsidRPr="003B0AD0">
        <w:t>Mediterráneo</w:t>
      </w:r>
      <w:r w:rsidRPr="003B0AD0">
        <w:t xml:space="preserve"> #18 </w:t>
      </w:r>
      <w:proofErr w:type="spellStart"/>
      <w:r w:rsidRPr="003B0AD0">
        <w:t>Fracc</w:t>
      </w:r>
      <w:proofErr w:type="spellEnd"/>
      <w:r w:rsidRPr="003B0AD0">
        <w:t>. Las Anclas CP: 39630</w:t>
      </w:r>
      <w:r w:rsidR="00C83B3D" w:rsidRPr="003B0AD0">
        <w:t xml:space="preserve"> </w:t>
      </w:r>
      <w:r w:rsidRPr="003B0AD0">
        <w:t>Acapulco, Guerrero</w:t>
      </w:r>
    </w:p>
    <w:p w:rsidR="006F7DEF" w:rsidRPr="003B0AD0" w:rsidRDefault="006F7DEF" w:rsidP="00B86AE0">
      <w:pPr>
        <w:pStyle w:val="Sinespaciado"/>
        <w:rPr>
          <w:szCs w:val="24"/>
        </w:rPr>
      </w:pPr>
    </w:p>
    <w:p w:rsidR="006F7DEF" w:rsidRPr="003B0AD0" w:rsidRDefault="006F7DEF" w:rsidP="00B86AE0">
      <w:pPr>
        <w:pStyle w:val="Sinespaciado"/>
        <w:rPr>
          <w:szCs w:val="24"/>
        </w:rPr>
      </w:pPr>
      <w:r w:rsidRPr="003B0AD0">
        <w:rPr>
          <w:szCs w:val="24"/>
        </w:rPr>
        <w:t>Tiempo de traslado a sede:</w:t>
      </w:r>
    </w:p>
    <w:p w:rsidR="00B86AE0" w:rsidRPr="003B0AD0" w:rsidRDefault="00B86AE0" w:rsidP="00B86AE0">
      <w:pPr>
        <w:pStyle w:val="Sinespaciado"/>
        <w:rPr>
          <w:b/>
          <w:i/>
          <w:szCs w:val="24"/>
        </w:rPr>
      </w:pPr>
    </w:p>
    <w:p w:rsidR="006236D4" w:rsidRPr="003B0AD0" w:rsidRDefault="006F7DEF" w:rsidP="00B86AE0">
      <w:pPr>
        <w:pStyle w:val="Sinespaciado"/>
        <w:rPr>
          <w:i/>
          <w:szCs w:val="24"/>
        </w:rPr>
      </w:pPr>
      <w:r w:rsidRPr="009567B3">
        <w:rPr>
          <w:i/>
          <w:szCs w:val="24"/>
        </w:rPr>
        <w:t>Foráneos</w:t>
      </w:r>
      <w:r w:rsidRPr="003B0AD0">
        <w:rPr>
          <w:b/>
          <w:i/>
          <w:szCs w:val="24"/>
        </w:rPr>
        <w:t xml:space="preserve"> </w:t>
      </w:r>
      <w:r w:rsidRPr="003B0AD0">
        <w:rPr>
          <w:szCs w:val="24"/>
        </w:rPr>
        <w:t xml:space="preserve">Tiempo </w:t>
      </w:r>
      <w:r w:rsidR="004F5B1E" w:rsidRPr="003B0AD0">
        <w:rPr>
          <w:szCs w:val="24"/>
        </w:rPr>
        <w:t xml:space="preserve">de </w:t>
      </w:r>
      <w:r w:rsidR="00B86AE0" w:rsidRPr="003B0AD0">
        <w:rPr>
          <w:szCs w:val="24"/>
        </w:rPr>
        <w:t>traslado 20</w:t>
      </w:r>
      <w:r w:rsidR="006F033E" w:rsidRPr="003B0AD0">
        <w:rPr>
          <w:szCs w:val="24"/>
        </w:rPr>
        <w:t xml:space="preserve"> </w:t>
      </w:r>
      <w:r w:rsidR="00B86AE0" w:rsidRPr="003B0AD0">
        <w:rPr>
          <w:szCs w:val="24"/>
        </w:rPr>
        <w:t>minutos</w:t>
      </w:r>
      <w:r w:rsidRPr="003B0AD0">
        <w:rPr>
          <w:szCs w:val="24"/>
        </w:rPr>
        <w:t>; se</w:t>
      </w:r>
      <w:r w:rsidR="00C83B3D" w:rsidRPr="003B0AD0">
        <w:rPr>
          <w:szCs w:val="24"/>
        </w:rPr>
        <w:t xml:space="preserve"> cuenta con transporte público para llegar a sede </w:t>
      </w:r>
      <w:r w:rsidRPr="003B0AD0">
        <w:rPr>
          <w:szCs w:val="24"/>
        </w:rPr>
        <w:t>hasta las 9pm</w:t>
      </w:r>
      <w:r w:rsidRPr="003B0AD0">
        <w:rPr>
          <w:i/>
          <w:szCs w:val="24"/>
        </w:rPr>
        <w:t>.</w:t>
      </w:r>
    </w:p>
    <w:p w:rsidR="00B86AE0" w:rsidRPr="003B0AD0" w:rsidRDefault="00B86AE0" w:rsidP="00B86AE0">
      <w:pPr>
        <w:pStyle w:val="Sinespaciado"/>
        <w:rPr>
          <w:i/>
          <w:szCs w:val="24"/>
        </w:rPr>
      </w:pPr>
    </w:p>
    <w:p w:rsidR="006F7DEF" w:rsidRPr="003B0AD0" w:rsidRDefault="006F7DEF" w:rsidP="009567B3">
      <w:pPr>
        <w:pStyle w:val="TextoHeader"/>
        <w:rPr>
          <w:b/>
          <w:i/>
        </w:rPr>
      </w:pPr>
      <w:r w:rsidRPr="009567B3">
        <w:rPr>
          <w:b/>
        </w:rPr>
        <w:t>Roberto Torres Ramírez</w:t>
      </w:r>
      <w:r w:rsidRPr="003B0AD0">
        <w:t xml:space="preserve"> Tiempo de traslado 50 min, cuenta con transporte público.</w:t>
      </w:r>
    </w:p>
    <w:p w:rsidR="004F5B1E" w:rsidRPr="003B0AD0" w:rsidRDefault="004F5B1E" w:rsidP="009567B3">
      <w:pPr>
        <w:pStyle w:val="TextoHeader"/>
        <w:rPr>
          <w:b/>
          <w:i/>
        </w:rPr>
      </w:pPr>
      <w:r w:rsidRPr="003B0AD0">
        <w:t>La señal telefónica es regular en la sede.</w:t>
      </w:r>
    </w:p>
    <w:p w:rsidR="004F5B1E" w:rsidRDefault="004F5B1E" w:rsidP="009567B3">
      <w:pPr>
        <w:pStyle w:val="TextoHeader"/>
      </w:pPr>
    </w:p>
    <w:p w:rsidR="00170FA2" w:rsidRPr="00C83B3D" w:rsidRDefault="00170FA2" w:rsidP="00170FA2">
      <w:pPr>
        <w:rPr>
          <w:b/>
        </w:rPr>
      </w:pPr>
      <w:r w:rsidRPr="00C83B3D">
        <w:rPr>
          <w:b/>
        </w:rPr>
        <w:t xml:space="preserve">Subsede </w:t>
      </w:r>
      <w:r>
        <w:rPr>
          <w:b/>
        </w:rPr>
        <w:t>Iguala</w:t>
      </w:r>
    </w:p>
    <w:p w:rsidR="004F5B1E" w:rsidRPr="003B0AD0" w:rsidRDefault="00170FA2" w:rsidP="009567B3">
      <w:pPr>
        <w:pStyle w:val="TextoHeader"/>
        <w:rPr>
          <w:b/>
          <w:i/>
        </w:rPr>
      </w:pPr>
      <w:r w:rsidRPr="003B0AD0">
        <w:t xml:space="preserve">Calle </w:t>
      </w:r>
      <w:r w:rsidR="00FF5224" w:rsidRPr="003B0AD0">
        <w:t>Nicolás</w:t>
      </w:r>
      <w:r w:rsidRPr="003B0AD0">
        <w:t xml:space="preserve"> Bravo, No. 1-B, Colonia Centro, C.P. 40000, Iguala</w:t>
      </w:r>
      <w:r w:rsidR="006F033E" w:rsidRPr="003B0AD0">
        <w:t xml:space="preserve"> de la Independencia, Guerrero.</w:t>
      </w:r>
    </w:p>
    <w:p w:rsidR="006F033E" w:rsidRPr="003B0AD0" w:rsidRDefault="006F033E" w:rsidP="009567B3">
      <w:pPr>
        <w:pStyle w:val="TextoHeader"/>
      </w:pPr>
    </w:p>
    <w:p w:rsidR="00170FA2" w:rsidRPr="003B0AD0" w:rsidRDefault="004F5B1E" w:rsidP="009567B3">
      <w:pPr>
        <w:pStyle w:val="TextoHeader"/>
        <w:rPr>
          <w:b/>
          <w:i/>
        </w:rPr>
      </w:pPr>
      <w:r w:rsidRPr="003B0AD0">
        <w:t>Tiempo de traslado a sede de 1 hora y media desde Chilpancingo.</w:t>
      </w:r>
    </w:p>
    <w:p w:rsidR="003B0AD0" w:rsidRDefault="003B0AD0" w:rsidP="00170FA2">
      <w:pPr>
        <w:rPr>
          <w:b/>
        </w:rPr>
      </w:pPr>
    </w:p>
    <w:p w:rsidR="00170FA2" w:rsidRPr="00C83B3D" w:rsidRDefault="00170FA2" w:rsidP="00170FA2">
      <w:pPr>
        <w:rPr>
          <w:b/>
        </w:rPr>
      </w:pPr>
      <w:r w:rsidRPr="00C83B3D">
        <w:rPr>
          <w:b/>
        </w:rPr>
        <w:t xml:space="preserve">Subsede </w:t>
      </w:r>
      <w:r>
        <w:rPr>
          <w:b/>
        </w:rPr>
        <w:t>Zihuatanejo</w:t>
      </w:r>
    </w:p>
    <w:p w:rsidR="00170FA2" w:rsidRPr="003B0AD0" w:rsidRDefault="00170FA2" w:rsidP="009567B3">
      <w:pPr>
        <w:pStyle w:val="TextoHeader"/>
        <w:rPr>
          <w:b/>
          <w:i/>
        </w:rPr>
      </w:pPr>
      <w:r w:rsidRPr="003B0AD0">
        <w:t>Calle de Oyamel, Manzana 9,</w:t>
      </w:r>
      <w:r w:rsidR="00FF5224" w:rsidRPr="003B0AD0">
        <w:t xml:space="preserve"> </w:t>
      </w:r>
      <w:r w:rsidRPr="003B0AD0">
        <w:t xml:space="preserve">Lote 3, </w:t>
      </w:r>
      <w:r w:rsidR="00FF5224" w:rsidRPr="003B0AD0">
        <w:t>Súper</w:t>
      </w:r>
      <w:r w:rsidRPr="003B0AD0">
        <w:t xml:space="preserve"> manzana 20, Colonia El </w:t>
      </w:r>
      <w:proofErr w:type="spellStart"/>
      <w:r w:rsidRPr="003B0AD0">
        <w:t>Hujal</w:t>
      </w:r>
      <w:proofErr w:type="spellEnd"/>
      <w:r w:rsidRPr="003B0AD0">
        <w:t>, C.P. 40880, Zihuatanejo, Guerrero.</w:t>
      </w:r>
    </w:p>
    <w:p w:rsidR="004F5B1E" w:rsidRPr="003B0AD0" w:rsidRDefault="004F5B1E" w:rsidP="009567B3">
      <w:pPr>
        <w:pStyle w:val="TextoHeader"/>
      </w:pPr>
    </w:p>
    <w:p w:rsidR="00170FA2" w:rsidRPr="003B0AD0" w:rsidRDefault="004F5B1E" w:rsidP="009567B3">
      <w:pPr>
        <w:pStyle w:val="TextoHeader"/>
        <w:rPr>
          <w:b/>
          <w:i/>
        </w:rPr>
      </w:pPr>
      <w:r w:rsidRPr="003B0AD0">
        <w:t>Tiempo de traslado a sede de 5 horas y media desde Chilpancingo</w:t>
      </w:r>
      <w:r w:rsidR="00627E9D" w:rsidRPr="003B0AD0">
        <w:t>.</w:t>
      </w:r>
    </w:p>
    <w:p w:rsidR="003B0AD0" w:rsidRDefault="003B0AD0">
      <w:pPr>
        <w:jc w:val="left"/>
        <w:rPr>
          <w:rFonts w:ascii="Segoe UI Light" w:eastAsiaTheme="majorEastAsia" w:hAnsi="Segoe UI Light" w:cstheme="majorBidi"/>
          <w:b/>
          <w:color w:val="0070C0"/>
          <w:sz w:val="36"/>
          <w:szCs w:val="26"/>
        </w:rPr>
      </w:pPr>
      <w:bookmarkStart w:id="1" w:name="_Toc441616347"/>
      <w:r>
        <w:br w:type="page"/>
      </w:r>
    </w:p>
    <w:p w:rsidR="00076949" w:rsidRPr="00076949" w:rsidRDefault="00CD4E3A" w:rsidP="00627E9D">
      <w:pPr>
        <w:pStyle w:val="Ttulo2"/>
      </w:pPr>
      <w:r>
        <w:lastRenderedPageBreak/>
        <w:t>Datos de Contacto</w:t>
      </w:r>
      <w:bookmarkEnd w:id="1"/>
    </w:p>
    <w:p w:rsidR="0019634C" w:rsidRPr="0007695E" w:rsidRDefault="0019634C" w:rsidP="0019634C">
      <w:pPr>
        <w:pStyle w:val="Prrafodelista"/>
        <w:numPr>
          <w:ilvl w:val="0"/>
          <w:numId w:val="5"/>
        </w:numPr>
        <w:rPr>
          <w:b/>
        </w:rPr>
      </w:pPr>
      <w:r w:rsidRPr="0007695E">
        <w:rPr>
          <w:b/>
        </w:rPr>
        <w:t>Delegado</w:t>
      </w:r>
    </w:p>
    <w:tbl>
      <w:tblPr>
        <w:tblW w:w="5000" w:type="pct"/>
        <w:tblCellSpacing w:w="0" w:type="dxa"/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94"/>
        <w:gridCol w:w="5356"/>
      </w:tblGrid>
      <w:tr w:rsidR="0007695E" w:rsidRPr="0007505C" w:rsidTr="00396982">
        <w:trPr>
          <w:tblCellSpacing w:w="0" w:type="dxa"/>
        </w:trPr>
        <w:tc>
          <w:tcPr>
            <w:tcW w:w="2166" w:type="pct"/>
            <w:tcBorders>
              <w:top w:val="single" w:sz="6" w:space="0" w:color="D8D8D8"/>
            </w:tcBorders>
            <w:shd w:val="clear" w:color="auto" w:fill="FFFFFF" w:themeFill="background1"/>
            <w:noWrap/>
            <w:tcMar>
              <w:top w:w="45" w:type="dxa"/>
              <w:left w:w="0" w:type="dxa"/>
              <w:bottom w:w="90" w:type="dxa"/>
              <w:right w:w="120" w:type="dxa"/>
            </w:tcMar>
            <w:hideMark/>
          </w:tcPr>
          <w:p w:rsidR="0007695E" w:rsidRPr="0007505C" w:rsidRDefault="0007695E" w:rsidP="00396982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bookmarkStart w:id="2" w:name="_Toc441616348"/>
            <w:r w:rsidRPr="0007505C">
              <w:rPr>
                <w:rFonts w:ascii="Arial" w:eastAsia="Times New Roman" w:hAnsi="Arial" w:cs="Arial"/>
                <w:lang w:eastAsia="es-MX"/>
              </w:rPr>
              <w:t>Nombre Completo</w:t>
            </w:r>
            <w:r>
              <w:rPr>
                <w:rFonts w:ascii="Arial" w:eastAsia="Times New Roman" w:hAnsi="Arial" w:cs="Arial"/>
                <w:lang w:eastAsia="es-MX"/>
              </w:rPr>
              <w:t>:</w:t>
            </w:r>
            <w:bookmarkEnd w:id="2"/>
          </w:p>
        </w:tc>
        <w:tc>
          <w:tcPr>
            <w:tcW w:w="2834" w:type="pct"/>
            <w:tcBorders>
              <w:top w:val="single" w:sz="6" w:space="0" w:color="D8D8D8"/>
            </w:tcBorders>
            <w:shd w:val="clear" w:color="auto" w:fill="FFFFFF" w:themeFill="background1"/>
            <w:tcMar>
              <w:top w:w="45" w:type="dxa"/>
              <w:left w:w="90" w:type="dxa"/>
              <w:bottom w:w="60" w:type="dxa"/>
              <w:right w:w="90" w:type="dxa"/>
            </w:tcMar>
            <w:hideMark/>
          </w:tcPr>
          <w:p w:rsidR="0007695E" w:rsidRPr="00D610DE" w:rsidRDefault="00D610DE" w:rsidP="00D610DE">
            <w:pPr>
              <w:rPr>
                <w:rFonts w:ascii="Arial" w:hAnsi="Arial" w:cs="Arial"/>
              </w:rPr>
            </w:pPr>
            <w:r w:rsidRPr="00D610DE">
              <w:rPr>
                <w:rFonts w:ascii="Arial" w:hAnsi="Arial" w:cs="Arial"/>
              </w:rPr>
              <w:t>José Juan Monroy García</w:t>
            </w:r>
          </w:p>
        </w:tc>
      </w:tr>
      <w:tr w:rsidR="0007695E" w:rsidRPr="0007505C" w:rsidTr="00396982">
        <w:trPr>
          <w:tblCellSpacing w:w="0" w:type="dxa"/>
        </w:trPr>
        <w:tc>
          <w:tcPr>
            <w:tcW w:w="2166" w:type="pct"/>
            <w:tcBorders>
              <w:top w:val="single" w:sz="6" w:space="0" w:color="D8D8D8"/>
            </w:tcBorders>
            <w:shd w:val="clear" w:color="auto" w:fill="FFFFFF" w:themeFill="background1"/>
            <w:noWrap/>
            <w:tcMar>
              <w:top w:w="45" w:type="dxa"/>
              <w:left w:w="0" w:type="dxa"/>
              <w:bottom w:w="90" w:type="dxa"/>
              <w:right w:w="120" w:type="dxa"/>
            </w:tcMar>
          </w:tcPr>
          <w:p w:rsidR="0007695E" w:rsidRPr="0007505C" w:rsidRDefault="0007695E" w:rsidP="00396982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bookmarkStart w:id="3" w:name="_Toc441616349"/>
            <w:r w:rsidRPr="0007505C">
              <w:rPr>
                <w:rFonts w:ascii="Arial" w:eastAsia="Times New Roman" w:hAnsi="Arial" w:cs="Arial"/>
                <w:lang w:eastAsia="es-MX"/>
              </w:rPr>
              <w:t>Puesto o Rol</w:t>
            </w:r>
            <w:bookmarkEnd w:id="3"/>
          </w:p>
        </w:tc>
        <w:tc>
          <w:tcPr>
            <w:tcW w:w="2834" w:type="pct"/>
            <w:tcBorders>
              <w:top w:val="single" w:sz="6" w:space="0" w:color="D8D8D8"/>
            </w:tcBorders>
            <w:shd w:val="clear" w:color="auto" w:fill="FFFFFF" w:themeFill="background1"/>
            <w:tcMar>
              <w:top w:w="45" w:type="dxa"/>
              <w:left w:w="90" w:type="dxa"/>
              <w:bottom w:w="60" w:type="dxa"/>
              <w:right w:w="90" w:type="dxa"/>
            </w:tcMar>
          </w:tcPr>
          <w:p w:rsidR="0007695E" w:rsidRPr="0007505C" w:rsidRDefault="0007695E" w:rsidP="00D610DE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r w:rsidRPr="0007505C">
              <w:rPr>
                <w:rFonts w:ascii="Arial" w:eastAsia="Times New Roman" w:hAnsi="Arial" w:cs="Arial"/>
                <w:lang w:eastAsia="es-MX"/>
              </w:rPr>
              <w:t>Delegado Estatal de</w:t>
            </w:r>
            <w:r>
              <w:rPr>
                <w:rFonts w:ascii="Arial" w:eastAsia="Times New Roman" w:hAnsi="Arial" w:cs="Arial"/>
                <w:lang w:eastAsia="es-MX"/>
              </w:rPr>
              <w:t xml:space="preserve"> </w:t>
            </w:r>
            <w:r w:rsidR="00D610DE">
              <w:rPr>
                <w:rFonts w:ascii="Arial" w:eastAsia="Times New Roman" w:hAnsi="Arial" w:cs="Arial"/>
                <w:lang w:eastAsia="es-MX"/>
              </w:rPr>
              <w:t>Guerrero</w:t>
            </w:r>
          </w:p>
        </w:tc>
      </w:tr>
      <w:tr w:rsidR="0007695E" w:rsidRPr="0007505C" w:rsidTr="00396982">
        <w:trPr>
          <w:tblCellSpacing w:w="0" w:type="dxa"/>
        </w:trPr>
        <w:tc>
          <w:tcPr>
            <w:tcW w:w="2166" w:type="pct"/>
            <w:tcBorders>
              <w:top w:val="single" w:sz="6" w:space="0" w:color="D8D8D8"/>
            </w:tcBorders>
            <w:shd w:val="clear" w:color="auto" w:fill="FFFFFF" w:themeFill="background1"/>
            <w:noWrap/>
            <w:tcMar>
              <w:top w:w="45" w:type="dxa"/>
              <w:left w:w="0" w:type="dxa"/>
              <w:bottom w:w="90" w:type="dxa"/>
              <w:right w:w="120" w:type="dxa"/>
            </w:tcMar>
            <w:hideMark/>
          </w:tcPr>
          <w:p w:rsidR="0007695E" w:rsidRPr="0007505C" w:rsidRDefault="0007695E" w:rsidP="00396982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bookmarkStart w:id="4" w:name="_Toc441616350"/>
            <w:r w:rsidRPr="0007505C">
              <w:rPr>
                <w:rFonts w:ascii="Arial" w:eastAsia="Times New Roman" w:hAnsi="Arial" w:cs="Arial"/>
                <w:lang w:eastAsia="es-MX"/>
              </w:rPr>
              <w:t>Dirección de correo electrónico</w:t>
            </w:r>
            <w:r>
              <w:rPr>
                <w:rFonts w:ascii="Arial" w:eastAsia="Times New Roman" w:hAnsi="Arial" w:cs="Arial"/>
                <w:lang w:eastAsia="es-MX"/>
              </w:rPr>
              <w:t>:</w:t>
            </w:r>
            <w:bookmarkEnd w:id="4"/>
          </w:p>
        </w:tc>
        <w:tc>
          <w:tcPr>
            <w:tcW w:w="2834" w:type="pct"/>
            <w:tcBorders>
              <w:top w:val="single" w:sz="6" w:space="0" w:color="D8D8D8"/>
            </w:tcBorders>
            <w:shd w:val="clear" w:color="auto" w:fill="FFFFFF" w:themeFill="background1"/>
            <w:tcMar>
              <w:top w:w="45" w:type="dxa"/>
              <w:left w:w="90" w:type="dxa"/>
              <w:bottom w:w="60" w:type="dxa"/>
              <w:right w:w="90" w:type="dxa"/>
            </w:tcMar>
            <w:hideMark/>
          </w:tcPr>
          <w:p w:rsidR="0007695E" w:rsidRPr="00D610DE" w:rsidRDefault="009567B3" w:rsidP="00D610DE">
            <w:pPr>
              <w:spacing w:after="0" w:line="240" w:lineRule="auto"/>
              <w:rPr>
                <w:rFonts w:ascii="Arial" w:eastAsia="Times New Roman" w:hAnsi="Arial" w:cs="Arial"/>
                <w:highlight w:val="yellow"/>
                <w:lang w:eastAsia="es-MX"/>
              </w:rPr>
            </w:pPr>
            <w:hyperlink r:id="rId14" w:history="1">
              <w:r w:rsidR="00284DFA" w:rsidRPr="00284DFA">
                <w:rPr>
                  <w:rStyle w:val="Hipervnculo"/>
                  <w:rFonts w:ascii="Arial" w:eastAsia="Times New Roman" w:hAnsi="Arial" w:cs="Arial"/>
                  <w:lang w:eastAsia="es-MX"/>
                </w:rPr>
                <w:t xml:space="preserve"> gro_monroy@pgr.gob.mx</w:t>
              </w:r>
            </w:hyperlink>
          </w:p>
        </w:tc>
      </w:tr>
      <w:tr w:rsidR="0007695E" w:rsidRPr="0007505C" w:rsidTr="00396982">
        <w:trPr>
          <w:tblCellSpacing w:w="0" w:type="dxa"/>
        </w:trPr>
        <w:tc>
          <w:tcPr>
            <w:tcW w:w="2166" w:type="pct"/>
            <w:tcBorders>
              <w:top w:val="single" w:sz="6" w:space="0" w:color="D8D8D8"/>
            </w:tcBorders>
            <w:shd w:val="clear" w:color="auto" w:fill="FFFFFF" w:themeFill="background1"/>
            <w:noWrap/>
            <w:tcMar>
              <w:top w:w="45" w:type="dxa"/>
              <w:left w:w="0" w:type="dxa"/>
              <w:bottom w:w="90" w:type="dxa"/>
              <w:right w:w="120" w:type="dxa"/>
            </w:tcMar>
            <w:hideMark/>
          </w:tcPr>
          <w:p w:rsidR="0007695E" w:rsidRPr="0007505C" w:rsidRDefault="0007695E" w:rsidP="00396982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bookmarkStart w:id="5" w:name="_Toc441616351"/>
            <w:r w:rsidRPr="0007505C">
              <w:rPr>
                <w:rFonts w:ascii="Arial" w:eastAsia="Times New Roman" w:hAnsi="Arial" w:cs="Arial"/>
                <w:lang w:eastAsia="es-MX"/>
              </w:rPr>
              <w:t>Teléfono del trabajo</w:t>
            </w:r>
            <w:bookmarkEnd w:id="5"/>
          </w:p>
        </w:tc>
        <w:tc>
          <w:tcPr>
            <w:tcW w:w="2834" w:type="pct"/>
            <w:tcBorders>
              <w:top w:val="single" w:sz="6" w:space="0" w:color="D8D8D8"/>
            </w:tcBorders>
            <w:shd w:val="clear" w:color="auto" w:fill="FFFFFF" w:themeFill="background1"/>
            <w:tcMar>
              <w:top w:w="45" w:type="dxa"/>
              <w:left w:w="90" w:type="dxa"/>
              <w:bottom w:w="60" w:type="dxa"/>
              <w:right w:w="90" w:type="dxa"/>
            </w:tcMar>
            <w:hideMark/>
          </w:tcPr>
          <w:p w:rsidR="0007695E" w:rsidRDefault="00284DFA" w:rsidP="00396982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>014719602</w:t>
            </w:r>
          </w:p>
          <w:p w:rsidR="0007695E" w:rsidRPr="0007505C" w:rsidRDefault="0007695E" w:rsidP="00396982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</w:p>
        </w:tc>
      </w:tr>
    </w:tbl>
    <w:p w:rsidR="00076949" w:rsidRDefault="00076949" w:rsidP="00076949"/>
    <w:p w:rsidR="0019634C" w:rsidRPr="0007695E" w:rsidRDefault="0019634C" w:rsidP="0019634C">
      <w:pPr>
        <w:pStyle w:val="Prrafodelista"/>
        <w:numPr>
          <w:ilvl w:val="0"/>
          <w:numId w:val="5"/>
        </w:numPr>
        <w:rPr>
          <w:b/>
        </w:rPr>
      </w:pPr>
      <w:r w:rsidRPr="0007695E">
        <w:rPr>
          <w:b/>
        </w:rPr>
        <w:t>Subdelegado Administrativo</w:t>
      </w:r>
    </w:p>
    <w:tbl>
      <w:tblPr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73"/>
        <w:gridCol w:w="5377"/>
      </w:tblGrid>
      <w:tr w:rsidR="0007695E" w:rsidRPr="007E2453" w:rsidTr="00396982">
        <w:trPr>
          <w:tblCellSpacing w:w="0" w:type="dxa"/>
        </w:trPr>
        <w:tc>
          <w:tcPr>
            <w:tcW w:w="0" w:type="auto"/>
            <w:tcBorders>
              <w:top w:val="single" w:sz="6" w:space="0" w:color="D8D8D8"/>
            </w:tcBorders>
            <w:shd w:val="clear" w:color="auto" w:fill="FFFFFF"/>
            <w:noWrap/>
            <w:tcMar>
              <w:top w:w="45" w:type="dxa"/>
              <w:left w:w="0" w:type="dxa"/>
              <w:bottom w:w="90" w:type="dxa"/>
              <w:right w:w="120" w:type="dxa"/>
            </w:tcMar>
            <w:hideMark/>
          </w:tcPr>
          <w:p w:rsidR="0007695E" w:rsidRPr="007E2453" w:rsidRDefault="0007695E" w:rsidP="00396982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bookmarkStart w:id="6" w:name="_Toc441616352"/>
            <w:r w:rsidRPr="007E2453">
              <w:rPr>
                <w:rFonts w:ascii="Arial" w:eastAsia="Times New Roman" w:hAnsi="Arial" w:cs="Arial"/>
                <w:lang w:eastAsia="es-MX"/>
              </w:rPr>
              <w:t>Nombre Completo</w:t>
            </w:r>
            <w:bookmarkEnd w:id="6"/>
          </w:p>
        </w:tc>
        <w:tc>
          <w:tcPr>
            <w:tcW w:w="0" w:type="auto"/>
            <w:tcBorders>
              <w:top w:val="single" w:sz="6" w:space="0" w:color="D8D8D8"/>
            </w:tcBorders>
            <w:shd w:val="clear" w:color="auto" w:fill="F6F6F6"/>
            <w:tcMar>
              <w:top w:w="45" w:type="dxa"/>
              <w:left w:w="90" w:type="dxa"/>
              <w:bottom w:w="60" w:type="dxa"/>
              <w:right w:w="90" w:type="dxa"/>
            </w:tcMar>
            <w:hideMark/>
          </w:tcPr>
          <w:p w:rsidR="0007695E" w:rsidRPr="007E2453" w:rsidRDefault="00D610DE" w:rsidP="00396982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 xml:space="preserve">Mauro Martínez </w:t>
            </w:r>
            <w:proofErr w:type="spellStart"/>
            <w:r>
              <w:rPr>
                <w:rFonts w:ascii="Arial" w:eastAsia="Times New Roman" w:hAnsi="Arial" w:cs="Arial"/>
                <w:lang w:eastAsia="es-MX"/>
              </w:rPr>
              <w:t>Vazquez</w:t>
            </w:r>
            <w:proofErr w:type="spellEnd"/>
          </w:p>
        </w:tc>
      </w:tr>
      <w:tr w:rsidR="0007695E" w:rsidRPr="007E2453" w:rsidTr="00396982">
        <w:trPr>
          <w:tblCellSpacing w:w="0" w:type="dxa"/>
        </w:trPr>
        <w:tc>
          <w:tcPr>
            <w:tcW w:w="0" w:type="auto"/>
            <w:tcBorders>
              <w:top w:val="single" w:sz="6" w:space="0" w:color="D8D8D8"/>
            </w:tcBorders>
            <w:shd w:val="clear" w:color="auto" w:fill="FFFFFF"/>
            <w:noWrap/>
            <w:tcMar>
              <w:top w:w="45" w:type="dxa"/>
              <w:left w:w="0" w:type="dxa"/>
              <w:bottom w:w="90" w:type="dxa"/>
              <w:right w:w="120" w:type="dxa"/>
            </w:tcMar>
          </w:tcPr>
          <w:p w:rsidR="0007695E" w:rsidRPr="007E2453" w:rsidRDefault="0007695E" w:rsidP="00396982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bookmarkStart w:id="7" w:name="_Toc441616353"/>
            <w:r w:rsidRPr="007E2453">
              <w:rPr>
                <w:rFonts w:ascii="Arial" w:eastAsia="Times New Roman" w:hAnsi="Arial" w:cs="Arial"/>
                <w:lang w:eastAsia="es-MX"/>
              </w:rPr>
              <w:t>Puesto o Rol</w:t>
            </w:r>
            <w:bookmarkEnd w:id="7"/>
          </w:p>
        </w:tc>
        <w:tc>
          <w:tcPr>
            <w:tcW w:w="0" w:type="auto"/>
            <w:tcBorders>
              <w:top w:val="single" w:sz="6" w:space="0" w:color="D8D8D8"/>
            </w:tcBorders>
            <w:shd w:val="clear" w:color="auto" w:fill="F6F6F6"/>
            <w:tcMar>
              <w:top w:w="45" w:type="dxa"/>
              <w:left w:w="90" w:type="dxa"/>
              <w:bottom w:w="60" w:type="dxa"/>
              <w:right w:w="90" w:type="dxa"/>
            </w:tcMar>
          </w:tcPr>
          <w:p w:rsidR="0007695E" w:rsidRPr="007E2453" w:rsidRDefault="0007695E" w:rsidP="00627E9D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r w:rsidRPr="007E2453">
              <w:rPr>
                <w:rFonts w:ascii="Arial" w:eastAsia="Times New Roman" w:hAnsi="Arial" w:cs="Arial"/>
                <w:lang w:eastAsia="es-MX"/>
              </w:rPr>
              <w:t xml:space="preserve">Subdelegado Administrativo de </w:t>
            </w:r>
            <w:r w:rsidR="00627E9D">
              <w:rPr>
                <w:rFonts w:ascii="Arial" w:eastAsia="Times New Roman" w:hAnsi="Arial" w:cs="Arial"/>
                <w:lang w:eastAsia="es-MX"/>
              </w:rPr>
              <w:t>Guerrero</w:t>
            </w:r>
          </w:p>
        </w:tc>
      </w:tr>
      <w:tr w:rsidR="0007695E" w:rsidRPr="007E2453" w:rsidTr="00396982">
        <w:trPr>
          <w:tblCellSpacing w:w="0" w:type="dxa"/>
        </w:trPr>
        <w:tc>
          <w:tcPr>
            <w:tcW w:w="0" w:type="auto"/>
            <w:tcBorders>
              <w:top w:val="single" w:sz="6" w:space="0" w:color="D8D8D8"/>
            </w:tcBorders>
            <w:shd w:val="clear" w:color="auto" w:fill="FFFFFF"/>
            <w:noWrap/>
            <w:tcMar>
              <w:top w:w="45" w:type="dxa"/>
              <w:left w:w="0" w:type="dxa"/>
              <w:bottom w:w="90" w:type="dxa"/>
              <w:right w:w="120" w:type="dxa"/>
            </w:tcMar>
            <w:hideMark/>
          </w:tcPr>
          <w:p w:rsidR="0007695E" w:rsidRPr="007E2453" w:rsidRDefault="0007695E" w:rsidP="00396982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bookmarkStart w:id="8" w:name="_Toc441616354"/>
            <w:r w:rsidRPr="007E2453">
              <w:rPr>
                <w:rFonts w:ascii="Arial" w:eastAsia="Times New Roman" w:hAnsi="Arial" w:cs="Arial"/>
                <w:lang w:eastAsia="es-MX"/>
              </w:rPr>
              <w:t>Dirección de correo electrónico</w:t>
            </w:r>
            <w:bookmarkEnd w:id="8"/>
          </w:p>
        </w:tc>
        <w:tc>
          <w:tcPr>
            <w:tcW w:w="0" w:type="auto"/>
            <w:tcBorders>
              <w:top w:val="single" w:sz="6" w:space="0" w:color="D8D8D8"/>
            </w:tcBorders>
            <w:shd w:val="clear" w:color="auto" w:fill="F6F6F6"/>
            <w:tcMar>
              <w:top w:w="45" w:type="dxa"/>
              <w:left w:w="90" w:type="dxa"/>
              <w:bottom w:w="60" w:type="dxa"/>
              <w:right w:w="90" w:type="dxa"/>
            </w:tcMar>
            <w:hideMark/>
          </w:tcPr>
          <w:p w:rsidR="0007695E" w:rsidRPr="007E2453" w:rsidRDefault="009567B3" w:rsidP="00D610DE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hyperlink r:id="rId15" w:history="1">
              <w:r w:rsidR="00D610DE" w:rsidRPr="00571994">
                <w:rPr>
                  <w:rStyle w:val="Hipervnculo"/>
                  <w:rFonts w:ascii="Arial" w:eastAsia="Times New Roman" w:hAnsi="Arial" w:cs="Arial"/>
                  <w:lang w:eastAsia="es-MX"/>
                </w:rPr>
                <w:t>mauro.martinez@pgr.gob.mx</w:t>
              </w:r>
            </w:hyperlink>
          </w:p>
        </w:tc>
      </w:tr>
      <w:tr w:rsidR="0007695E" w:rsidRPr="007E2453" w:rsidTr="00396982">
        <w:trPr>
          <w:tblCellSpacing w:w="0" w:type="dxa"/>
        </w:trPr>
        <w:tc>
          <w:tcPr>
            <w:tcW w:w="0" w:type="auto"/>
            <w:tcBorders>
              <w:top w:val="single" w:sz="6" w:space="0" w:color="D8D8D8"/>
            </w:tcBorders>
            <w:shd w:val="clear" w:color="auto" w:fill="FFFFFF"/>
            <w:noWrap/>
            <w:tcMar>
              <w:top w:w="45" w:type="dxa"/>
              <w:left w:w="0" w:type="dxa"/>
              <w:bottom w:w="90" w:type="dxa"/>
              <w:right w:w="120" w:type="dxa"/>
            </w:tcMar>
            <w:hideMark/>
          </w:tcPr>
          <w:p w:rsidR="0007695E" w:rsidRPr="007E2453" w:rsidRDefault="0007695E" w:rsidP="00396982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bookmarkStart w:id="9" w:name="_Toc441616355"/>
            <w:r w:rsidRPr="007E2453">
              <w:rPr>
                <w:rFonts w:ascii="Arial" w:eastAsia="Times New Roman" w:hAnsi="Arial" w:cs="Arial"/>
                <w:lang w:eastAsia="es-MX"/>
              </w:rPr>
              <w:t>Teléfono del trabajo</w:t>
            </w:r>
            <w:bookmarkEnd w:id="9"/>
          </w:p>
        </w:tc>
        <w:tc>
          <w:tcPr>
            <w:tcW w:w="0" w:type="auto"/>
            <w:tcBorders>
              <w:top w:val="single" w:sz="6" w:space="0" w:color="D8D8D8"/>
            </w:tcBorders>
            <w:shd w:val="clear" w:color="auto" w:fill="F6F6F6"/>
            <w:tcMar>
              <w:top w:w="45" w:type="dxa"/>
              <w:left w:w="90" w:type="dxa"/>
              <w:bottom w:w="60" w:type="dxa"/>
              <w:right w:w="90" w:type="dxa"/>
            </w:tcMar>
            <w:hideMark/>
          </w:tcPr>
          <w:p w:rsidR="0007695E" w:rsidRPr="007E2453" w:rsidRDefault="00DA16A3" w:rsidP="00396982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>017474719603</w:t>
            </w:r>
          </w:p>
        </w:tc>
      </w:tr>
      <w:tr w:rsidR="0007695E" w:rsidRPr="007E2453" w:rsidTr="00396982">
        <w:trPr>
          <w:tblCellSpacing w:w="0" w:type="dxa"/>
        </w:trPr>
        <w:tc>
          <w:tcPr>
            <w:tcW w:w="0" w:type="auto"/>
            <w:tcBorders>
              <w:top w:val="single" w:sz="6" w:space="0" w:color="D8D8D8"/>
            </w:tcBorders>
            <w:shd w:val="clear" w:color="auto" w:fill="FFFFFF"/>
            <w:noWrap/>
            <w:tcMar>
              <w:top w:w="45" w:type="dxa"/>
              <w:left w:w="0" w:type="dxa"/>
              <w:bottom w:w="90" w:type="dxa"/>
              <w:right w:w="120" w:type="dxa"/>
            </w:tcMar>
            <w:hideMark/>
          </w:tcPr>
          <w:p w:rsidR="0007695E" w:rsidRPr="007E2453" w:rsidRDefault="0007695E" w:rsidP="00396982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bookmarkStart w:id="10" w:name="_Toc441616356"/>
            <w:r w:rsidRPr="007E2453">
              <w:rPr>
                <w:rFonts w:ascii="Arial" w:eastAsia="Times New Roman" w:hAnsi="Arial" w:cs="Arial"/>
                <w:lang w:eastAsia="es-MX"/>
              </w:rPr>
              <w:t>Teléfono particular</w:t>
            </w:r>
            <w:bookmarkEnd w:id="10"/>
          </w:p>
        </w:tc>
        <w:tc>
          <w:tcPr>
            <w:tcW w:w="0" w:type="auto"/>
            <w:tcBorders>
              <w:top w:val="single" w:sz="6" w:space="0" w:color="D8D8D8"/>
            </w:tcBorders>
            <w:shd w:val="clear" w:color="auto" w:fill="F6F6F6"/>
            <w:tcMar>
              <w:top w:w="45" w:type="dxa"/>
              <w:left w:w="90" w:type="dxa"/>
              <w:bottom w:w="60" w:type="dxa"/>
              <w:right w:w="90" w:type="dxa"/>
            </w:tcMar>
            <w:hideMark/>
          </w:tcPr>
          <w:p w:rsidR="0007695E" w:rsidRPr="007E2453" w:rsidRDefault="00DA16A3" w:rsidP="00396982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>7471081397</w:t>
            </w:r>
          </w:p>
        </w:tc>
      </w:tr>
    </w:tbl>
    <w:p w:rsidR="0007695E" w:rsidRDefault="0007695E" w:rsidP="0007695E">
      <w:pPr>
        <w:pStyle w:val="Prrafodelista"/>
      </w:pPr>
    </w:p>
    <w:p w:rsidR="0007695E" w:rsidRDefault="0007695E" w:rsidP="0007695E">
      <w:pPr>
        <w:pStyle w:val="Prrafodelista"/>
      </w:pPr>
    </w:p>
    <w:p w:rsidR="0019634C" w:rsidRPr="00076949" w:rsidRDefault="00076949" w:rsidP="0019634C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>Fiscal Titular T</w:t>
      </w:r>
      <w:r w:rsidR="0007695E" w:rsidRPr="00076949">
        <w:rPr>
          <w:b/>
        </w:rPr>
        <w:t>ransitorio</w:t>
      </w:r>
      <w:r w:rsidR="00627E9D">
        <w:rPr>
          <w:b/>
        </w:rPr>
        <w:t xml:space="preserve"> A y C</w:t>
      </w:r>
    </w:p>
    <w:tbl>
      <w:tblPr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3"/>
        <w:gridCol w:w="5207"/>
      </w:tblGrid>
      <w:tr w:rsidR="00076949" w:rsidRPr="007E2453" w:rsidTr="00396982">
        <w:trPr>
          <w:tblCellSpacing w:w="0" w:type="dxa"/>
        </w:trPr>
        <w:tc>
          <w:tcPr>
            <w:tcW w:w="2245" w:type="pct"/>
            <w:tcBorders>
              <w:top w:val="single" w:sz="6" w:space="0" w:color="D8D8D8"/>
            </w:tcBorders>
            <w:shd w:val="clear" w:color="auto" w:fill="FFFFFF"/>
            <w:noWrap/>
            <w:tcMar>
              <w:top w:w="45" w:type="dxa"/>
              <w:left w:w="0" w:type="dxa"/>
              <w:bottom w:w="90" w:type="dxa"/>
              <w:right w:w="120" w:type="dxa"/>
            </w:tcMar>
            <w:hideMark/>
          </w:tcPr>
          <w:p w:rsidR="00076949" w:rsidRPr="007E2453" w:rsidRDefault="00076949" w:rsidP="00396982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bookmarkStart w:id="11" w:name="_Toc441616357"/>
            <w:r w:rsidRPr="007E2453">
              <w:rPr>
                <w:rFonts w:ascii="Arial" w:eastAsia="Times New Roman" w:hAnsi="Arial" w:cs="Arial"/>
                <w:lang w:eastAsia="es-MX"/>
              </w:rPr>
              <w:t>Nombre Completo</w:t>
            </w:r>
            <w:bookmarkEnd w:id="11"/>
          </w:p>
        </w:tc>
        <w:tc>
          <w:tcPr>
            <w:tcW w:w="2755" w:type="pct"/>
            <w:tcBorders>
              <w:top w:val="single" w:sz="6" w:space="0" w:color="D8D8D8"/>
            </w:tcBorders>
            <w:shd w:val="clear" w:color="auto" w:fill="F6F6F6"/>
            <w:tcMar>
              <w:top w:w="45" w:type="dxa"/>
              <w:left w:w="90" w:type="dxa"/>
              <w:bottom w:w="60" w:type="dxa"/>
              <w:right w:w="90" w:type="dxa"/>
            </w:tcMar>
            <w:hideMark/>
          </w:tcPr>
          <w:p w:rsidR="00076949" w:rsidRPr="00627E9D" w:rsidRDefault="00627E9D" w:rsidP="00396982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r w:rsidRPr="00627E9D">
              <w:rPr>
                <w:rFonts w:ascii="Arial" w:eastAsia="Times New Roman" w:hAnsi="Arial" w:cs="Arial"/>
                <w:lang w:eastAsia="es-MX"/>
              </w:rPr>
              <w:t xml:space="preserve">Sergio </w:t>
            </w:r>
            <w:proofErr w:type="spellStart"/>
            <w:r w:rsidR="00284DFA" w:rsidRPr="00627E9D">
              <w:rPr>
                <w:rFonts w:ascii="Arial" w:eastAsia="Times New Roman" w:hAnsi="Arial" w:cs="Arial"/>
                <w:lang w:eastAsia="es-MX"/>
              </w:rPr>
              <w:t>Archundia</w:t>
            </w:r>
            <w:proofErr w:type="spellEnd"/>
            <w:r w:rsidRPr="00627E9D">
              <w:rPr>
                <w:rFonts w:ascii="Arial" w:eastAsia="Times New Roman" w:hAnsi="Arial" w:cs="Arial"/>
                <w:lang w:eastAsia="es-MX"/>
              </w:rPr>
              <w:t xml:space="preserve"> Miranda</w:t>
            </w:r>
          </w:p>
        </w:tc>
      </w:tr>
      <w:tr w:rsidR="00076949" w:rsidRPr="007E2453" w:rsidTr="00396982">
        <w:trPr>
          <w:tblCellSpacing w:w="0" w:type="dxa"/>
        </w:trPr>
        <w:tc>
          <w:tcPr>
            <w:tcW w:w="2245" w:type="pct"/>
            <w:tcBorders>
              <w:top w:val="single" w:sz="6" w:space="0" w:color="D8D8D8"/>
            </w:tcBorders>
            <w:shd w:val="clear" w:color="auto" w:fill="FFFFFF"/>
            <w:noWrap/>
            <w:tcMar>
              <w:top w:w="45" w:type="dxa"/>
              <w:left w:w="0" w:type="dxa"/>
              <w:bottom w:w="90" w:type="dxa"/>
              <w:right w:w="120" w:type="dxa"/>
            </w:tcMar>
          </w:tcPr>
          <w:p w:rsidR="00076949" w:rsidRPr="007E2453" w:rsidRDefault="00076949" w:rsidP="00396982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bookmarkStart w:id="12" w:name="_Toc441616358"/>
            <w:r w:rsidRPr="007E2453">
              <w:rPr>
                <w:rFonts w:ascii="Arial" w:eastAsia="Times New Roman" w:hAnsi="Arial" w:cs="Arial"/>
                <w:lang w:eastAsia="es-MX"/>
              </w:rPr>
              <w:t>Puesto o Rol</w:t>
            </w:r>
            <w:bookmarkEnd w:id="12"/>
          </w:p>
        </w:tc>
        <w:tc>
          <w:tcPr>
            <w:tcW w:w="2755" w:type="pct"/>
            <w:tcBorders>
              <w:top w:val="single" w:sz="6" w:space="0" w:color="D8D8D8"/>
            </w:tcBorders>
            <w:shd w:val="clear" w:color="auto" w:fill="F6F6F6"/>
            <w:tcMar>
              <w:top w:w="45" w:type="dxa"/>
              <w:left w:w="90" w:type="dxa"/>
              <w:bottom w:w="60" w:type="dxa"/>
              <w:right w:w="90" w:type="dxa"/>
            </w:tcMar>
          </w:tcPr>
          <w:p w:rsidR="00076949" w:rsidRPr="00627E9D" w:rsidRDefault="00076949" w:rsidP="00627E9D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r w:rsidRPr="00627E9D">
              <w:rPr>
                <w:rFonts w:ascii="Arial" w:eastAsia="Times New Roman" w:hAnsi="Arial" w:cs="Arial"/>
                <w:lang w:eastAsia="es-MX"/>
              </w:rPr>
              <w:t xml:space="preserve">Subdelegado de Averiguaciones Previas de </w:t>
            </w:r>
            <w:r w:rsidR="00627E9D">
              <w:rPr>
                <w:rFonts w:ascii="Arial" w:eastAsia="Times New Roman" w:hAnsi="Arial" w:cs="Arial"/>
                <w:lang w:eastAsia="es-MX"/>
              </w:rPr>
              <w:t>Guerrero</w:t>
            </w:r>
          </w:p>
        </w:tc>
      </w:tr>
      <w:tr w:rsidR="00076949" w:rsidRPr="007E2453" w:rsidTr="00396982">
        <w:trPr>
          <w:tblCellSpacing w:w="0" w:type="dxa"/>
        </w:trPr>
        <w:tc>
          <w:tcPr>
            <w:tcW w:w="2245" w:type="pct"/>
            <w:tcBorders>
              <w:top w:val="single" w:sz="6" w:space="0" w:color="D8D8D8"/>
            </w:tcBorders>
            <w:shd w:val="clear" w:color="auto" w:fill="FFFFFF"/>
            <w:noWrap/>
            <w:tcMar>
              <w:top w:w="45" w:type="dxa"/>
              <w:left w:w="0" w:type="dxa"/>
              <w:bottom w:w="90" w:type="dxa"/>
              <w:right w:w="120" w:type="dxa"/>
            </w:tcMar>
            <w:hideMark/>
          </w:tcPr>
          <w:p w:rsidR="00076949" w:rsidRPr="007E2453" w:rsidRDefault="00076949" w:rsidP="00396982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bookmarkStart w:id="13" w:name="_Toc441616359"/>
            <w:r w:rsidRPr="007E2453">
              <w:rPr>
                <w:rFonts w:ascii="Arial" w:eastAsia="Times New Roman" w:hAnsi="Arial" w:cs="Arial"/>
                <w:lang w:eastAsia="es-MX"/>
              </w:rPr>
              <w:t>Dirección de correo electrónico</w:t>
            </w:r>
            <w:bookmarkEnd w:id="13"/>
          </w:p>
        </w:tc>
        <w:tc>
          <w:tcPr>
            <w:tcW w:w="2755" w:type="pct"/>
            <w:tcBorders>
              <w:top w:val="single" w:sz="6" w:space="0" w:color="D8D8D8"/>
            </w:tcBorders>
            <w:shd w:val="clear" w:color="auto" w:fill="F6F6F6"/>
            <w:tcMar>
              <w:top w:w="45" w:type="dxa"/>
              <w:left w:w="90" w:type="dxa"/>
              <w:bottom w:w="60" w:type="dxa"/>
              <w:right w:w="90" w:type="dxa"/>
            </w:tcMar>
            <w:hideMark/>
          </w:tcPr>
          <w:p w:rsidR="00076949" w:rsidRPr="00627E9D" w:rsidRDefault="009567B3" w:rsidP="00627E9D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hyperlink r:id="rId16" w:history="1">
              <w:r w:rsidR="00627E9D" w:rsidRPr="00985272">
                <w:rPr>
                  <w:rStyle w:val="Hipervnculo"/>
                  <w:rFonts w:ascii="Arial" w:eastAsia="Times New Roman" w:hAnsi="Arial" w:cs="Arial"/>
                  <w:lang w:eastAsia="es-MX"/>
                </w:rPr>
                <w:t>sergio.archundia@pgr.gob.mx</w:t>
              </w:r>
            </w:hyperlink>
          </w:p>
        </w:tc>
      </w:tr>
      <w:tr w:rsidR="00076949" w:rsidRPr="007E2453" w:rsidTr="00396982">
        <w:trPr>
          <w:tblCellSpacing w:w="0" w:type="dxa"/>
        </w:trPr>
        <w:tc>
          <w:tcPr>
            <w:tcW w:w="2245" w:type="pct"/>
            <w:tcBorders>
              <w:top w:val="single" w:sz="6" w:space="0" w:color="D8D8D8"/>
            </w:tcBorders>
            <w:shd w:val="clear" w:color="auto" w:fill="FFFFFF"/>
            <w:noWrap/>
            <w:tcMar>
              <w:top w:w="45" w:type="dxa"/>
              <w:left w:w="0" w:type="dxa"/>
              <w:bottom w:w="90" w:type="dxa"/>
              <w:right w:w="120" w:type="dxa"/>
            </w:tcMar>
            <w:hideMark/>
          </w:tcPr>
          <w:p w:rsidR="00076949" w:rsidRPr="007E2453" w:rsidRDefault="00076949" w:rsidP="00396982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bookmarkStart w:id="14" w:name="_Toc441616360"/>
            <w:r w:rsidRPr="007E2453">
              <w:rPr>
                <w:rFonts w:ascii="Arial" w:eastAsia="Times New Roman" w:hAnsi="Arial" w:cs="Arial"/>
                <w:lang w:eastAsia="es-MX"/>
              </w:rPr>
              <w:t>Teléfono del trabajo</w:t>
            </w:r>
            <w:bookmarkEnd w:id="14"/>
          </w:p>
        </w:tc>
        <w:tc>
          <w:tcPr>
            <w:tcW w:w="2755" w:type="pct"/>
            <w:tcBorders>
              <w:top w:val="single" w:sz="6" w:space="0" w:color="D8D8D8"/>
            </w:tcBorders>
            <w:shd w:val="clear" w:color="auto" w:fill="F6F6F6"/>
            <w:tcMar>
              <w:top w:w="45" w:type="dxa"/>
              <w:left w:w="90" w:type="dxa"/>
              <w:bottom w:w="60" w:type="dxa"/>
              <w:right w:w="90" w:type="dxa"/>
            </w:tcMar>
            <w:hideMark/>
          </w:tcPr>
          <w:p w:rsidR="00076949" w:rsidRPr="00627E9D" w:rsidRDefault="00284DFA" w:rsidP="00396982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r w:rsidRPr="00627E9D">
              <w:rPr>
                <w:rFonts w:ascii="Arial" w:eastAsia="Times New Roman" w:hAnsi="Arial" w:cs="Arial"/>
                <w:lang w:eastAsia="es-MX"/>
              </w:rPr>
              <w:t>4719635</w:t>
            </w:r>
          </w:p>
        </w:tc>
      </w:tr>
    </w:tbl>
    <w:p w:rsidR="0007695E" w:rsidRDefault="0007695E" w:rsidP="00076949"/>
    <w:p w:rsidR="003B0AD0" w:rsidRDefault="003B0AD0">
      <w:pPr>
        <w:jc w:val="left"/>
        <w:rPr>
          <w:b/>
        </w:rPr>
      </w:pPr>
      <w:r>
        <w:rPr>
          <w:b/>
        </w:rPr>
        <w:br w:type="page"/>
      </w:r>
    </w:p>
    <w:p w:rsidR="00284DFA" w:rsidRPr="00284DFA" w:rsidRDefault="00284DFA" w:rsidP="00076949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lastRenderedPageBreak/>
        <w:t>Fiscal Titular T</w:t>
      </w:r>
      <w:r w:rsidRPr="00076949">
        <w:rPr>
          <w:b/>
        </w:rPr>
        <w:t>ransitorio</w:t>
      </w:r>
      <w:r w:rsidR="00627E9D">
        <w:rPr>
          <w:b/>
        </w:rPr>
        <w:t xml:space="preserve"> B</w:t>
      </w:r>
    </w:p>
    <w:tbl>
      <w:tblPr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3"/>
        <w:gridCol w:w="5207"/>
      </w:tblGrid>
      <w:tr w:rsidR="00284DFA" w:rsidRPr="007E2453" w:rsidTr="00B250E9">
        <w:trPr>
          <w:tblCellSpacing w:w="0" w:type="dxa"/>
        </w:trPr>
        <w:tc>
          <w:tcPr>
            <w:tcW w:w="2245" w:type="pct"/>
            <w:tcBorders>
              <w:top w:val="single" w:sz="6" w:space="0" w:color="D8D8D8"/>
            </w:tcBorders>
            <w:shd w:val="clear" w:color="auto" w:fill="FFFFFF"/>
            <w:noWrap/>
            <w:tcMar>
              <w:top w:w="45" w:type="dxa"/>
              <w:left w:w="0" w:type="dxa"/>
              <w:bottom w:w="90" w:type="dxa"/>
              <w:right w:w="120" w:type="dxa"/>
            </w:tcMar>
            <w:hideMark/>
          </w:tcPr>
          <w:p w:rsidR="00284DFA" w:rsidRPr="007E2453" w:rsidRDefault="00284DFA" w:rsidP="00B250E9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r w:rsidRPr="007E2453">
              <w:rPr>
                <w:rFonts w:ascii="Arial" w:eastAsia="Times New Roman" w:hAnsi="Arial" w:cs="Arial"/>
                <w:lang w:eastAsia="es-MX"/>
              </w:rPr>
              <w:t>Nombre Completo</w:t>
            </w:r>
          </w:p>
        </w:tc>
        <w:tc>
          <w:tcPr>
            <w:tcW w:w="2755" w:type="pct"/>
            <w:tcBorders>
              <w:top w:val="single" w:sz="6" w:space="0" w:color="D8D8D8"/>
            </w:tcBorders>
            <w:shd w:val="clear" w:color="auto" w:fill="F6F6F6"/>
            <w:tcMar>
              <w:top w:w="45" w:type="dxa"/>
              <w:left w:w="90" w:type="dxa"/>
              <w:bottom w:w="60" w:type="dxa"/>
              <w:right w:w="90" w:type="dxa"/>
            </w:tcMar>
            <w:hideMark/>
          </w:tcPr>
          <w:p w:rsidR="00284DFA" w:rsidRPr="00627E9D" w:rsidRDefault="00627E9D" w:rsidP="00627E9D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proofErr w:type="spellStart"/>
            <w:r>
              <w:rPr>
                <w:rFonts w:ascii="Arial" w:eastAsia="Times New Roman" w:hAnsi="Arial" w:cs="Arial"/>
                <w:lang w:eastAsia="es-MX"/>
              </w:rPr>
              <w:t>Oneida</w:t>
            </w:r>
            <w:proofErr w:type="spellEnd"/>
            <w:r>
              <w:rPr>
                <w:rFonts w:ascii="Arial" w:eastAsia="Times New Roman" w:hAnsi="Arial" w:cs="Arial"/>
                <w:lang w:eastAsia="es-MX"/>
              </w:rPr>
              <w:t xml:space="preserve"> Cruz Acevedo</w:t>
            </w:r>
          </w:p>
        </w:tc>
      </w:tr>
      <w:tr w:rsidR="00284DFA" w:rsidRPr="007E2453" w:rsidTr="00B250E9">
        <w:trPr>
          <w:tblCellSpacing w:w="0" w:type="dxa"/>
        </w:trPr>
        <w:tc>
          <w:tcPr>
            <w:tcW w:w="2245" w:type="pct"/>
            <w:tcBorders>
              <w:top w:val="single" w:sz="6" w:space="0" w:color="D8D8D8"/>
            </w:tcBorders>
            <w:shd w:val="clear" w:color="auto" w:fill="FFFFFF"/>
            <w:noWrap/>
            <w:tcMar>
              <w:top w:w="45" w:type="dxa"/>
              <w:left w:w="0" w:type="dxa"/>
              <w:bottom w:w="90" w:type="dxa"/>
              <w:right w:w="120" w:type="dxa"/>
            </w:tcMar>
          </w:tcPr>
          <w:p w:rsidR="00284DFA" w:rsidRPr="007E2453" w:rsidRDefault="00284DFA" w:rsidP="00B250E9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r w:rsidRPr="007E2453">
              <w:rPr>
                <w:rFonts w:ascii="Arial" w:eastAsia="Times New Roman" w:hAnsi="Arial" w:cs="Arial"/>
                <w:lang w:eastAsia="es-MX"/>
              </w:rPr>
              <w:t>Puesto o Rol</w:t>
            </w:r>
          </w:p>
        </w:tc>
        <w:tc>
          <w:tcPr>
            <w:tcW w:w="2755" w:type="pct"/>
            <w:tcBorders>
              <w:top w:val="single" w:sz="6" w:space="0" w:color="D8D8D8"/>
            </w:tcBorders>
            <w:shd w:val="clear" w:color="auto" w:fill="F6F6F6"/>
            <w:tcMar>
              <w:top w:w="45" w:type="dxa"/>
              <w:left w:w="90" w:type="dxa"/>
              <w:bottom w:w="60" w:type="dxa"/>
              <w:right w:w="90" w:type="dxa"/>
            </w:tcMar>
          </w:tcPr>
          <w:p w:rsidR="00284DFA" w:rsidRPr="00627E9D" w:rsidRDefault="00284DFA" w:rsidP="00627E9D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r w:rsidRPr="00627E9D">
              <w:rPr>
                <w:rFonts w:ascii="Arial" w:eastAsia="Times New Roman" w:hAnsi="Arial" w:cs="Arial"/>
                <w:lang w:eastAsia="es-MX"/>
              </w:rPr>
              <w:t xml:space="preserve">Subdelegado de Averiguaciones Previas de </w:t>
            </w:r>
            <w:r w:rsidR="00627E9D" w:rsidRPr="00627E9D">
              <w:rPr>
                <w:rFonts w:ascii="Arial" w:eastAsia="Times New Roman" w:hAnsi="Arial" w:cs="Arial"/>
                <w:lang w:eastAsia="es-MX"/>
              </w:rPr>
              <w:t>Guerrero</w:t>
            </w:r>
          </w:p>
        </w:tc>
      </w:tr>
      <w:tr w:rsidR="00284DFA" w:rsidRPr="007E2453" w:rsidTr="00B250E9">
        <w:trPr>
          <w:tblCellSpacing w:w="0" w:type="dxa"/>
        </w:trPr>
        <w:tc>
          <w:tcPr>
            <w:tcW w:w="2245" w:type="pct"/>
            <w:tcBorders>
              <w:top w:val="single" w:sz="6" w:space="0" w:color="D8D8D8"/>
            </w:tcBorders>
            <w:shd w:val="clear" w:color="auto" w:fill="FFFFFF"/>
            <w:noWrap/>
            <w:tcMar>
              <w:top w:w="45" w:type="dxa"/>
              <w:left w:w="0" w:type="dxa"/>
              <w:bottom w:w="90" w:type="dxa"/>
              <w:right w:w="120" w:type="dxa"/>
            </w:tcMar>
            <w:hideMark/>
          </w:tcPr>
          <w:p w:rsidR="00284DFA" w:rsidRPr="007E2453" w:rsidRDefault="00284DFA" w:rsidP="00B250E9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r w:rsidRPr="007E2453">
              <w:rPr>
                <w:rFonts w:ascii="Arial" w:eastAsia="Times New Roman" w:hAnsi="Arial" w:cs="Arial"/>
                <w:lang w:eastAsia="es-MX"/>
              </w:rPr>
              <w:t>Dirección de correo electrónico</w:t>
            </w:r>
          </w:p>
        </w:tc>
        <w:tc>
          <w:tcPr>
            <w:tcW w:w="2755" w:type="pct"/>
            <w:tcBorders>
              <w:top w:val="single" w:sz="6" w:space="0" w:color="D8D8D8"/>
            </w:tcBorders>
            <w:shd w:val="clear" w:color="auto" w:fill="F6F6F6"/>
            <w:tcMar>
              <w:top w:w="45" w:type="dxa"/>
              <w:left w:w="90" w:type="dxa"/>
              <w:bottom w:w="60" w:type="dxa"/>
              <w:right w:w="90" w:type="dxa"/>
            </w:tcMar>
            <w:hideMark/>
          </w:tcPr>
          <w:p w:rsidR="00284DFA" w:rsidRPr="00627E9D" w:rsidRDefault="009567B3" w:rsidP="00627E9D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hyperlink r:id="rId17" w:history="1">
              <w:r w:rsidR="00627E9D" w:rsidRPr="00985272">
                <w:rPr>
                  <w:rStyle w:val="Hipervnculo"/>
                  <w:rFonts w:ascii="Arial" w:eastAsia="Times New Roman" w:hAnsi="Arial" w:cs="Arial"/>
                  <w:lang w:eastAsia="es-MX"/>
                </w:rPr>
                <w:t>oneida.cruz@pgr.gob.mx</w:t>
              </w:r>
            </w:hyperlink>
          </w:p>
        </w:tc>
      </w:tr>
      <w:tr w:rsidR="00284DFA" w:rsidRPr="007E2453" w:rsidTr="00B250E9">
        <w:trPr>
          <w:tblCellSpacing w:w="0" w:type="dxa"/>
        </w:trPr>
        <w:tc>
          <w:tcPr>
            <w:tcW w:w="2245" w:type="pct"/>
            <w:tcBorders>
              <w:top w:val="single" w:sz="6" w:space="0" w:color="D8D8D8"/>
            </w:tcBorders>
            <w:shd w:val="clear" w:color="auto" w:fill="FFFFFF"/>
            <w:noWrap/>
            <w:tcMar>
              <w:top w:w="45" w:type="dxa"/>
              <w:left w:w="0" w:type="dxa"/>
              <w:bottom w:w="90" w:type="dxa"/>
              <w:right w:w="120" w:type="dxa"/>
            </w:tcMar>
            <w:hideMark/>
          </w:tcPr>
          <w:p w:rsidR="00284DFA" w:rsidRPr="007E2453" w:rsidRDefault="00284DFA" w:rsidP="00B250E9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r w:rsidRPr="007E2453">
              <w:rPr>
                <w:rFonts w:ascii="Arial" w:eastAsia="Times New Roman" w:hAnsi="Arial" w:cs="Arial"/>
                <w:lang w:eastAsia="es-MX"/>
              </w:rPr>
              <w:t>Teléfono del trabajo</w:t>
            </w:r>
          </w:p>
        </w:tc>
        <w:tc>
          <w:tcPr>
            <w:tcW w:w="2755" w:type="pct"/>
            <w:tcBorders>
              <w:top w:val="single" w:sz="6" w:space="0" w:color="D8D8D8"/>
            </w:tcBorders>
            <w:shd w:val="clear" w:color="auto" w:fill="F6F6F6"/>
            <w:tcMar>
              <w:top w:w="45" w:type="dxa"/>
              <w:left w:w="90" w:type="dxa"/>
              <w:bottom w:w="60" w:type="dxa"/>
              <w:right w:w="90" w:type="dxa"/>
            </w:tcMar>
            <w:hideMark/>
          </w:tcPr>
          <w:p w:rsidR="00284DFA" w:rsidRPr="00627E9D" w:rsidRDefault="00284DFA" w:rsidP="00284DFA">
            <w:pPr>
              <w:tabs>
                <w:tab w:val="left" w:pos="1575"/>
              </w:tabs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r w:rsidRPr="00627E9D">
              <w:rPr>
                <w:rFonts w:ascii="Arial" w:eastAsia="Times New Roman" w:hAnsi="Arial" w:cs="Arial"/>
                <w:lang w:eastAsia="es-MX"/>
              </w:rPr>
              <w:t>017444858328</w:t>
            </w:r>
          </w:p>
        </w:tc>
      </w:tr>
    </w:tbl>
    <w:p w:rsidR="00284DFA" w:rsidRDefault="00284DFA" w:rsidP="00076949"/>
    <w:p w:rsidR="0019634C" w:rsidRPr="00076949" w:rsidRDefault="0019634C" w:rsidP="0019634C">
      <w:pPr>
        <w:pStyle w:val="Prrafodelista"/>
        <w:numPr>
          <w:ilvl w:val="0"/>
          <w:numId w:val="5"/>
        </w:numPr>
        <w:rPr>
          <w:b/>
        </w:rPr>
      </w:pPr>
      <w:r w:rsidRPr="00076949">
        <w:rPr>
          <w:b/>
        </w:rPr>
        <w:t>Supervisor de UNAI</w:t>
      </w:r>
    </w:p>
    <w:tbl>
      <w:tblPr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94"/>
        <w:gridCol w:w="5356"/>
      </w:tblGrid>
      <w:tr w:rsidR="00076949" w:rsidRPr="007E2453" w:rsidTr="00396982">
        <w:trPr>
          <w:tblCellSpacing w:w="0" w:type="dxa"/>
        </w:trPr>
        <w:tc>
          <w:tcPr>
            <w:tcW w:w="2166" w:type="pct"/>
            <w:tcBorders>
              <w:top w:val="single" w:sz="6" w:space="0" w:color="D8D8D8"/>
            </w:tcBorders>
            <w:shd w:val="clear" w:color="auto" w:fill="FFFFFF"/>
            <w:noWrap/>
            <w:tcMar>
              <w:top w:w="45" w:type="dxa"/>
              <w:left w:w="0" w:type="dxa"/>
              <w:bottom w:w="90" w:type="dxa"/>
              <w:right w:w="120" w:type="dxa"/>
            </w:tcMar>
            <w:hideMark/>
          </w:tcPr>
          <w:p w:rsidR="00076949" w:rsidRPr="007E2453" w:rsidRDefault="00076949" w:rsidP="00396982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bookmarkStart w:id="15" w:name="_Toc441616362"/>
            <w:r w:rsidRPr="007E2453">
              <w:rPr>
                <w:rFonts w:ascii="Arial" w:eastAsia="Times New Roman" w:hAnsi="Arial" w:cs="Arial"/>
                <w:lang w:eastAsia="es-MX"/>
              </w:rPr>
              <w:t>Nombre Completo</w:t>
            </w:r>
            <w:bookmarkEnd w:id="15"/>
          </w:p>
        </w:tc>
        <w:tc>
          <w:tcPr>
            <w:tcW w:w="2834" w:type="pct"/>
            <w:tcBorders>
              <w:top w:val="single" w:sz="6" w:space="0" w:color="D8D8D8"/>
            </w:tcBorders>
            <w:shd w:val="clear" w:color="auto" w:fill="F6F6F6"/>
            <w:tcMar>
              <w:top w:w="45" w:type="dxa"/>
              <w:left w:w="90" w:type="dxa"/>
              <w:bottom w:w="60" w:type="dxa"/>
              <w:right w:w="90" w:type="dxa"/>
            </w:tcMar>
            <w:hideMark/>
          </w:tcPr>
          <w:p w:rsidR="00076949" w:rsidRPr="00627E9D" w:rsidRDefault="00284DFA" w:rsidP="00396982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r w:rsidRPr="00627E9D">
              <w:rPr>
                <w:rFonts w:ascii="Arial" w:eastAsia="Times New Roman" w:hAnsi="Arial" w:cs="Arial"/>
                <w:lang w:eastAsia="es-MX"/>
              </w:rPr>
              <w:t>Blanca Iris</w:t>
            </w:r>
          </w:p>
        </w:tc>
      </w:tr>
      <w:tr w:rsidR="00076949" w:rsidRPr="007E2453" w:rsidTr="00396982">
        <w:trPr>
          <w:tblCellSpacing w:w="0" w:type="dxa"/>
        </w:trPr>
        <w:tc>
          <w:tcPr>
            <w:tcW w:w="2166" w:type="pct"/>
            <w:tcBorders>
              <w:top w:val="single" w:sz="6" w:space="0" w:color="D8D8D8"/>
            </w:tcBorders>
            <w:shd w:val="clear" w:color="auto" w:fill="FFFFFF"/>
            <w:noWrap/>
            <w:tcMar>
              <w:top w:w="45" w:type="dxa"/>
              <w:left w:w="0" w:type="dxa"/>
              <w:bottom w:w="90" w:type="dxa"/>
              <w:right w:w="120" w:type="dxa"/>
            </w:tcMar>
          </w:tcPr>
          <w:p w:rsidR="00076949" w:rsidRPr="007E2453" w:rsidRDefault="00076949" w:rsidP="00396982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bookmarkStart w:id="16" w:name="_Toc441616363"/>
            <w:r w:rsidRPr="007E2453">
              <w:rPr>
                <w:rFonts w:ascii="Arial" w:eastAsia="Times New Roman" w:hAnsi="Arial" w:cs="Arial"/>
                <w:lang w:eastAsia="es-MX"/>
              </w:rPr>
              <w:t>Puesto o Rol</w:t>
            </w:r>
            <w:bookmarkEnd w:id="16"/>
          </w:p>
        </w:tc>
        <w:tc>
          <w:tcPr>
            <w:tcW w:w="2834" w:type="pct"/>
            <w:tcBorders>
              <w:top w:val="single" w:sz="6" w:space="0" w:color="D8D8D8"/>
            </w:tcBorders>
            <w:shd w:val="clear" w:color="auto" w:fill="F6F6F6"/>
            <w:tcMar>
              <w:top w:w="45" w:type="dxa"/>
              <w:left w:w="90" w:type="dxa"/>
              <w:bottom w:w="60" w:type="dxa"/>
              <w:right w:w="90" w:type="dxa"/>
            </w:tcMar>
          </w:tcPr>
          <w:p w:rsidR="00076949" w:rsidRPr="00627E9D" w:rsidRDefault="00076949" w:rsidP="00396982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r w:rsidRPr="00627E9D">
              <w:rPr>
                <w:rFonts w:ascii="Arial" w:eastAsia="Times New Roman" w:hAnsi="Arial" w:cs="Arial"/>
                <w:lang w:eastAsia="es-MX"/>
              </w:rPr>
              <w:t>Supervisor UNAI Tabasco</w:t>
            </w:r>
          </w:p>
        </w:tc>
      </w:tr>
      <w:tr w:rsidR="00076949" w:rsidRPr="007E2453" w:rsidTr="00396982">
        <w:trPr>
          <w:tblCellSpacing w:w="0" w:type="dxa"/>
        </w:trPr>
        <w:tc>
          <w:tcPr>
            <w:tcW w:w="2166" w:type="pct"/>
            <w:tcBorders>
              <w:top w:val="single" w:sz="6" w:space="0" w:color="D8D8D8"/>
            </w:tcBorders>
            <w:shd w:val="clear" w:color="auto" w:fill="FFFFFF"/>
            <w:noWrap/>
            <w:tcMar>
              <w:top w:w="45" w:type="dxa"/>
              <w:left w:w="0" w:type="dxa"/>
              <w:bottom w:w="90" w:type="dxa"/>
              <w:right w:w="120" w:type="dxa"/>
            </w:tcMar>
            <w:hideMark/>
          </w:tcPr>
          <w:p w:rsidR="00076949" w:rsidRPr="007E2453" w:rsidRDefault="00076949" w:rsidP="00396982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bookmarkStart w:id="17" w:name="_Toc441616364"/>
            <w:r w:rsidRPr="007E2453">
              <w:rPr>
                <w:rFonts w:ascii="Arial" w:eastAsia="Times New Roman" w:hAnsi="Arial" w:cs="Arial"/>
                <w:lang w:eastAsia="es-MX"/>
              </w:rPr>
              <w:t>Dirección de correo electrónico</w:t>
            </w:r>
            <w:bookmarkEnd w:id="17"/>
          </w:p>
        </w:tc>
        <w:tc>
          <w:tcPr>
            <w:tcW w:w="2834" w:type="pct"/>
            <w:tcBorders>
              <w:top w:val="single" w:sz="6" w:space="0" w:color="D8D8D8"/>
            </w:tcBorders>
            <w:shd w:val="clear" w:color="auto" w:fill="F6F6F6"/>
            <w:tcMar>
              <w:top w:w="45" w:type="dxa"/>
              <w:left w:w="90" w:type="dxa"/>
              <w:bottom w:w="60" w:type="dxa"/>
              <w:right w:w="90" w:type="dxa"/>
            </w:tcMar>
            <w:hideMark/>
          </w:tcPr>
          <w:p w:rsidR="00076949" w:rsidRPr="00627E9D" w:rsidRDefault="009567B3" w:rsidP="00396982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hyperlink r:id="rId18" w:history="1">
              <w:r w:rsidR="00076949" w:rsidRPr="00627E9D">
                <w:rPr>
                  <w:rFonts w:ascii="Arial" w:eastAsia="Times New Roman" w:hAnsi="Arial" w:cs="Arial"/>
                  <w:lang w:eastAsia="es-MX"/>
                </w:rPr>
                <w:t>alejandra.focil@pgr.gob.mx</w:t>
              </w:r>
            </w:hyperlink>
          </w:p>
        </w:tc>
      </w:tr>
      <w:tr w:rsidR="00076949" w:rsidRPr="007E2453" w:rsidTr="00396982">
        <w:trPr>
          <w:tblCellSpacing w:w="0" w:type="dxa"/>
        </w:trPr>
        <w:tc>
          <w:tcPr>
            <w:tcW w:w="2166" w:type="pct"/>
            <w:tcBorders>
              <w:top w:val="single" w:sz="6" w:space="0" w:color="D8D8D8"/>
            </w:tcBorders>
            <w:shd w:val="clear" w:color="auto" w:fill="FFFFFF"/>
            <w:noWrap/>
            <w:tcMar>
              <w:top w:w="45" w:type="dxa"/>
              <w:left w:w="0" w:type="dxa"/>
              <w:bottom w:w="90" w:type="dxa"/>
              <w:right w:w="120" w:type="dxa"/>
            </w:tcMar>
            <w:hideMark/>
          </w:tcPr>
          <w:p w:rsidR="00076949" w:rsidRPr="007E2453" w:rsidRDefault="00076949" w:rsidP="00396982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bookmarkStart w:id="18" w:name="_Toc441616365"/>
            <w:r w:rsidRPr="007E2453">
              <w:rPr>
                <w:rFonts w:ascii="Arial" w:eastAsia="Times New Roman" w:hAnsi="Arial" w:cs="Arial"/>
                <w:lang w:eastAsia="es-MX"/>
              </w:rPr>
              <w:t>Teléfono del trabajo</w:t>
            </w:r>
            <w:bookmarkEnd w:id="18"/>
          </w:p>
        </w:tc>
        <w:tc>
          <w:tcPr>
            <w:tcW w:w="2834" w:type="pct"/>
            <w:tcBorders>
              <w:top w:val="single" w:sz="6" w:space="0" w:color="D8D8D8"/>
            </w:tcBorders>
            <w:shd w:val="clear" w:color="auto" w:fill="F6F6F6"/>
            <w:tcMar>
              <w:top w:w="45" w:type="dxa"/>
              <w:left w:w="90" w:type="dxa"/>
              <w:bottom w:w="60" w:type="dxa"/>
              <w:right w:w="90" w:type="dxa"/>
            </w:tcMar>
            <w:hideMark/>
          </w:tcPr>
          <w:p w:rsidR="00076949" w:rsidRPr="00627E9D" w:rsidRDefault="00284DFA" w:rsidP="00396982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r w:rsidRPr="00627E9D">
              <w:rPr>
                <w:rFonts w:ascii="Arial" w:eastAsia="Times New Roman" w:hAnsi="Arial" w:cs="Arial"/>
                <w:lang w:eastAsia="es-MX"/>
              </w:rPr>
              <w:t>4719611</w:t>
            </w:r>
          </w:p>
        </w:tc>
      </w:tr>
    </w:tbl>
    <w:p w:rsidR="00076949" w:rsidRDefault="00076949" w:rsidP="00076949"/>
    <w:p w:rsidR="0019634C" w:rsidRPr="00076949" w:rsidRDefault="0019634C" w:rsidP="0019634C">
      <w:pPr>
        <w:pStyle w:val="Prrafodelista"/>
        <w:numPr>
          <w:ilvl w:val="0"/>
          <w:numId w:val="5"/>
        </w:numPr>
        <w:rPr>
          <w:b/>
        </w:rPr>
      </w:pPr>
      <w:r w:rsidRPr="00076949">
        <w:rPr>
          <w:b/>
        </w:rPr>
        <w:t>Enlace DGTIC</w:t>
      </w:r>
    </w:p>
    <w:tbl>
      <w:tblPr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3"/>
        <w:gridCol w:w="5207"/>
      </w:tblGrid>
      <w:tr w:rsidR="00076949" w:rsidRPr="00DD756D" w:rsidTr="00627E9D">
        <w:trPr>
          <w:tblCellSpacing w:w="0" w:type="dxa"/>
        </w:trPr>
        <w:tc>
          <w:tcPr>
            <w:tcW w:w="2245" w:type="pct"/>
            <w:tcBorders>
              <w:top w:val="single" w:sz="6" w:space="0" w:color="D8D8D8"/>
            </w:tcBorders>
            <w:shd w:val="clear" w:color="auto" w:fill="FFFFFF"/>
            <w:noWrap/>
            <w:tcMar>
              <w:top w:w="45" w:type="dxa"/>
              <w:left w:w="0" w:type="dxa"/>
              <w:bottom w:w="90" w:type="dxa"/>
              <w:right w:w="120" w:type="dxa"/>
            </w:tcMar>
            <w:hideMark/>
          </w:tcPr>
          <w:p w:rsidR="00076949" w:rsidRPr="00DD756D" w:rsidRDefault="00076949" w:rsidP="00396982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bookmarkStart w:id="19" w:name="_Toc441616366"/>
            <w:r w:rsidRPr="00DD756D">
              <w:rPr>
                <w:rFonts w:ascii="Arial" w:eastAsia="Times New Roman" w:hAnsi="Arial" w:cs="Arial"/>
                <w:lang w:eastAsia="es-MX"/>
              </w:rPr>
              <w:t>Nombre Completo</w:t>
            </w:r>
            <w:bookmarkEnd w:id="19"/>
          </w:p>
        </w:tc>
        <w:tc>
          <w:tcPr>
            <w:tcW w:w="2755" w:type="pct"/>
            <w:tcBorders>
              <w:top w:val="single" w:sz="6" w:space="0" w:color="D8D8D8"/>
            </w:tcBorders>
            <w:shd w:val="clear" w:color="auto" w:fill="auto"/>
            <w:tcMar>
              <w:top w:w="45" w:type="dxa"/>
              <w:left w:w="90" w:type="dxa"/>
              <w:bottom w:w="60" w:type="dxa"/>
              <w:right w:w="90" w:type="dxa"/>
            </w:tcMar>
            <w:hideMark/>
          </w:tcPr>
          <w:p w:rsidR="00076949" w:rsidRPr="00627E9D" w:rsidRDefault="00284DFA" w:rsidP="00396982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r w:rsidRPr="00627E9D">
              <w:rPr>
                <w:rFonts w:ascii="Arial" w:eastAsia="Times New Roman" w:hAnsi="Arial" w:cs="Arial"/>
                <w:lang w:eastAsia="es-MX"/>
              </w:rPr>
              <w:t>Carlos Martín Alarcón García</w:t>
            </w:r>
          </w:p>
        </w:tc>
      </w:tr>
      <w:tr w:rsidR="00076949" w:rsidRPr="00DD756D" w:rsidTr="00627E9D">
        <w:trPr>
          <w:tblCellSpacing w:w="0" w:type="dxa"/>
        </w:trPr>
        <w:tc>
          <w:tcPr>
            <w:tcW w:w="2245" w:type="pct"/>
            <w:tcBorders>
              <w:top w:val="single" w:sz="6" w:space="0" w:color="D8D8D8"/>
            </w:tcBorders>
            <w:shd w:val="clear" w:color="auto" w:fill="FFFFFF"/>
            <w:noWrap/>
            <w:tcMar>
              <w:top w:w="45" w:type="dxa"/>
              <w:left w:w="0" w:type="dxa"/>
              <w:bottom w:w="90" w:type="dxa"/>
              <w:right w:w="120" w:type="dxa"/>
            </w:tcMar>
          </w:tcPr>
          <w:p w:rsidR="00076949" w:rsidRPr="00DD756D" w:rsidRDefault="00076949" w:rsidP="00396982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bookmarkStart w:id="20" w:name="_Toc441616367"/>
            <w:r w:rsidRPr="00DD756D">
              <w:rPr>
                <w:rFonts w:ascii="Arial" w:eastAsia="Times New Roman" w:hAnsi="Arial" w:cs="Arial"/>
                <w:lang w:eastAsia="es-MX"/>
              </w:rPr>
              <w:t>Puesto o Rol</w:t>
            </w:r>
            <w:bookmarkEnd w:id="20"/>
          </w:p>
        </w:tc>
        <w:tc>
          <w:tcPr>
            <w:tcW w:w="2755" w:type="pct"/>
            <w:tcBorders>
              <w:top w:val="single" w:sz="6" w:space="0" w:color="D8D8D8"/>
            </w:tcBorders>
            <w:shd w:val="clear" w:color="auto" w:fill="auto"/>
            <w:tcMar>
              <w:top w:w="45" w:type="dxa"/>
              <w:left w:w="90" w:type="dxa"/>
              <w:bottom w:w="60" w:type="dxa"/>
              <w:right w:w="90" w:type="dxa"/>
            </w:tcMar>
          </w:tcPr>
          <w:p w:rsidR="00076949" w:rsidRPr="00627E9D" w:rsidRDefault="00076949" w:rsidP="00284DFA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r w:rsidRPr="00627E9D">
              <w:rPr>
                <w:rFonts w:ascii="Arial" w:eastAsia="Times New Roman" w:hAnsi="Arial" w:cs="Arial"/>
                <w:lang w:eastAsia="es-MX"/>
              </w:rPr>
              <w:t xml:space="preserve">Enlace DGTIC </w:t>
            </w:r>
            <w:r w:rsidR="00284DFA" w:rsidRPr="00627E9D">
              <w:rPr>
                <w:rFonts w:ascii="Arial" w:eastAsia="Times New Roman" w:hAnsi="Arial" w:cs="Arial"/>
                <w:lang w:eastAsia="es-MX"/>
              </w:rPr>
              <w:t>Guerrero</w:t>
            </w:r>
          </w:p>
        </w:tc>
      </w:tr>
      <w:tr w:rsidR="00076949" w:rsidRPr="00DD756D" w:rsidTr="00627E9D">
        <w:trPr>
          <w:tblCellSpacing w:w="0" w:type="dxa"/>
        </w:trPr>
        <w:tc>
          <w:tcPr>
            <w:tcW w:w="2245" w:type="pct"/>
            <w:tcBorders>
              <w:top w:val="single" w:sz="6" w:space="0" w:color="D8D8D8"/>
            </w:tcBorders>
            <w:shd w:val="clear" w:color="auto" w:fill="FFFFFF"/>
            <w:noWrap/>
            <w:tcMar>
              <w:top w:w="45" w:type="dxa"/>
              <w:left w:w="0" w:type="dxa"/>
              <w:bottom w:w="90" w:type="dxa"/>
              <w:right w:w="120" w:type="dxa"/>
            </w:tcMar>
            <w:hideMark/>
          </w:tcPr>
          <w:p w:rsidR="00076949" w:rsidRPr="00DD756D" w:rsidRDefault="00076949" w:rsidP="00396982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bookmarkStart w:id="21" w:name="_Toc441616368"/>
            <w:r w:rsidRPr="00DD756D">
              <w:rPr>
                <w:rFonts w:ascii="Arial" w:eastAsia="Times New Roman" w:hAnsi="Arial" w:cs="Arial"/>
                <w:lang w:eastAsia="es-MX"/>
              </w:rPr>
              <w:t>Dirección de correo electrónico</w:t>
            </w:r>
            <w:bookmarkEnd w:id="21"/>
          </w:p>
        </w:tc>
        <w:tc>
          <w:tcPr>
            <w:tcW w:w="2755" w:type="pct"/>
            <w:tcBorders>
              <w:top w:val="single" w:sz="6" w:space="0" w:color="D8D8D8"/>
            </w:tcBorders>
            <w:shd w:val="clear" w:color="auto" w:fill="auto"/>
            <w:tcMar>
              <w:top w:w="45" w:type="dxa"/>
              <w:left w:w="90" w:type="dxa"/>
              <w:bottom w:w="60" w:type="dxa"/>
              <w:right w:w="90" w:type="dxa"/>
            </w:tcMar>
            <w:hideMark/>
          </w:tcPr>
          <w:p w:rsidR="00076949" w:rsidRPr="00627E9D" w:rsidRDefault="009567B3" w:rsidP="00284DFA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hyperlink r:id="rId19" w:history="1">
              <w:r w:rsidR="00284DFA" w:rsidRPr="00627E9D">
                <w:rPr>
                  <w:rStyle w:val="Hipervnculo"/>
                  <w:rFonts w:ascii="Arial" w:eastAsia="Times New Roman" w:hAnsi="Arial" w:cs="Arial"/>
                  <w:lang w:eastAsia="es-MX"/>
                </w:rPr>
                <w:t>carlosmartin.alarcon@pgr.gob.mx</w:t>
              </w:r>
            </w:hyperlink>
          </w:p>
        </w:tc>
      </w:tr>
      <w:tr w:rsidR="00076949" w:rsidRPr="00DD756D" w:rsidTr="00627E9D">
        <w:trPr>
          <w:tblCellSpacing w:w="0" w:type="dxa"/>
        </w:trPr>
        <w:tc>
          <w:tcPr>
            <w:tcW w:w="2245" w:type="pct"/>
            <w:tcBorders>
              <w:top w:val="single" w:sz="6" w:space="0" w:color="D8D8D8"/>
            </w:tcBorders>
            <w:shd w:val="clear" w:color="auto" w:fill="FFFFFF"/>
            <w:noWrap/>
            <w:tcMar>
              <w:top w:w="45" w:type="dxa"/>
              <w:left w:w="0" w:type="dxa"/>
              <w:bottom w:w="90" w:type="dxa"/>
              <w:right w:w="120" w:type="dxa"/>
            </w:tcMar>
            <w:hideMark/>
          </w:tcPr>
          <w:p w:rsidR="00076949" w:rsidRPr="00DD756D" w:rsidRDefault="00076949" w:rsidP="00396982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bookmarkStart w:id="22" w:name="_Toc441616369"/>
            <w:r w:rsidRPr="00DD756D">
              <w:rPr>
                <w:rFonts w:ascii="Arial" w:eastAsia="Times New Roman" w:hAnsi="Arial" w:cs="Arial"/>
                <w:lang w:eastAsia="es-MX"/>
              </w:rPr>
              <w:t>Teléfono del trabajo</w:t>
            </w:r>
            <w:bookmarkEnd w:id="22"/>
          </w:p>
        </w:tc>
        <w:tc>
          <w:tcPr>
            <w:tcW w:w="2755" w:type="pct"/>
            <w:tcBorders>
              <w:top w:val="single" w:sz="6" w:space="0" w:color="D8D8D8"/>
            </w:tcBorders>
            <w:shd w:val="clear" w:color="auto" w:fill="auto"/>
            <w:tcMar>
              <w:top w:w="45" w:type="dxa"/>
              <w:left w:w="90" w:type="dxa"/>
              <w:bottom w:w="60" w:type="dxa"/>
              <w:right w:w="90" w:type="dxa"/>
            </w:tcMar>
            <w:hideMark/>
          </w:tcPr>
          <w:p w:rsidR="00076949" w:rsidRPr="00627E9D" w:rsidRDefault="00284DFA" w:rsidP="00396982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r w:rsidRPr="00627E9D">
              <w:rPr>
                <w:rFonts w:ascii="Arial" w:eastAsia="Times New Roman" w:hAnsi="Arial" w:cs="Arial"/>
                <w:lang w:eastAsia="es-MX"/>
              </w:rPr>
              <w:t>4719604</w:t>
            </w:r>
          </w:p>
        </w:tc>
      </w:tr>
      <w:tr w:rsidR="00076949" w:rsidRPr="00DD756D" w:rsidTr="00627E9D">
        <w:trPr>
          <w:tblCellSpacing w:w="0" w:type="dxa"/>
        </w:trPr>
        <w:tc>
          <w:tcPr>
            <w:tcW w:w="2245" w:type="pct"/>
            <w:tcBorders>
              <w:top w:val="single" w:sz="6" w:space="0" w:color="D8D8D8"/>
            </w:tcBorders>
            <w:shd w:val="clear" w:color="auto" w:fill="FFFFFF"/>
            <w:noWrap/>
            <w:tcMar>
              <w:top w:w="45" w:type="dxa"/>
              <w:left w:w="0" w:type="dxa"/>
              <w:bottom w:w="90" w:type="dxa"/>
              <w:right w:w="120" w:type="dxa"/>
            </w:tcMar>
            <w:hideMark/>
          </w:tcPr>
          <w:p w:rsidR="00076949" w:rsidRPr="00DD756D" w:rsidRDefault="00076949" w:rsidP="00396982">
            <w:pPr>
              <w:spacing w:after="0" w:line="240" w:lineRule="auto"/>
              <w:outlineLvl w:val="2"/>
              <w:rPr>
                <w:rFonts w:ascii="Arial" w:eastAsia="Times New Roman" w:hAnsi="Arial" w:cs="Arial"/>
                <w:lang w:eastAsia="es-MX"/>
              </w:rPr>
            </w:pPr>
            <w:bookmarkStart w:id="23" w:name="_Toc441616370"/>
            <w:r w:rsidRPr="00DD756D">
              <w:rPr>
                <w:rFonts w:ascii="Arial" w:eastAsia="Times New Roman" w:hAnsi="Arial" w:cs="Arial"/>
                <w:lang w:eastAsia="es-MX"/>
              </w:rPr>
              <w:t>Teléfono particular</w:t>
            </w:r>
            <w:bookmarkEnd w:id="23"/>
          </w:p>
        </w:tc>
        <w:tc>
          <w:tcPr>
            <w:tcW w:w="2755" w:type="pct"/>
            <w:tcBorders>
              <w:top w:val="single" w:sz="6" w:space="0" w:color="D8D8D8"/>
            </w:tcBorders>
            <w:shd w:val="clear" w:color="auto" w:fill="auto"/>
            <w:tcMar>
              <w:top w:w="45" w:type="dxa"/>
              <w:left w:w="90" w:type="dxa"/>
              <w:bottom w:w="60" w:type="dxa"/>
              <w:right w:w="90" w:type="dxa"/>
            </w:tcMar>
            <w:hideMark/>
          </w:tcPr>
          <w:p w:rsidR="00076949" w:rsidRPr="00627E9D" w:rsidRDefault="00627E9D" w:rsidP="00396982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r w:rsidRPr="00627E9D">
              <w:rPr>
                <w:rFonts w:ascii="Arial" w:eastAsia="Times New Roman" w:hAnsi="Arial" w:cs="Arial"/>
                <w:lang w:eastAsia="es-MX"/>
              </w:rPr>
              <w:t>7442549180</w:t>
            </w:r>
          </w:p>
        </w:tc>
      </w:tr>
    </w:tbl>
    <w:p w:rsidR="00076949" w:rsidRDefault="00076949" w:rsidP="00076949">
      <w:pPr>
        <w:pStyle w:val="Prrafodelista"/>
      </w:pPr>
    </w:p>
    <w:p w:rsidR="003B0AD0" w:rsidRDefault="003B0AD0">
      <w:pPr>
        <w:jc w:val="left"/>
        <w:rPr>
          <w:rFonts w:ascii="Segoe UI Light" w:eastAsiaTheme="majorEastAsia" w:hAnsi="Segoe UI Light" w:cstheme="majorBidi"/>
          <w:b/>
          <w:color w:val="0070C0"/>
          <w:sz w:val="36"/>
          <w:szCs w:val="26"/>
        </w:rPr>
      </w:pPr>
      <w:bookmarkStart w:id="24" w:name="_Toc441616375"/>
      <w:r>
        <w:br w:type="page"/>
      </w:r>
    </w:p>
    <w:p w:rsidR="00323CF1" w:rsidRDefault="00323CF1" w:rsidP="00323CF1">
      <w:pPr>
        <w:pStyle w:val="Ttulo2"/>
      </w:pPr>
      <w:r>
        <w:lastRenderedPageBreak/>
        <w:t>Distribución de la Delegación</w:t>
      </w:r>
      <w:bookmarkEnd w:id="24"/>
      <w:r>
        <w:t xml:space="preserve"> </w:t>
      </w:r>
    </w:p>
    <w:tbl>
      <w:tblPr>
        <w:tblStyle w:val="Tabladecuadrcula1clara-nfasis11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2977"/>
        <w:gridCol w:w="2977"/>
      </w:tblGrid>
      <w:tr w:rsidR="003B20DC" w:rsidTr="001963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3B20DC" w:rsidRPr="008B14A5" w:rsidRDefault="003B20DC" w:rsidP="003B20DC">
            <w:pPr>
              <w:jc w:val="center"/>
              <w:rPr>
                <w:sz w:val="24"/>
              </w:rPr>
            </w:pPr>
            <w:r w:rsidRPr="008B14A5">
              <w:rPr>
                <w:sz w:val="24"/>
              </w:rPr>
              <w:t>Oficina</w:t>
            </w:r>
          </w:p>
        </w:tc>
        <w:tc>
          <w:tcPr>
            <w:tcW w:w="2977" w:type="dxa"/>
          </w:tcPr>
          <w:p w:rsidR="003B20DC" w:rsidRPr="008B14A5" w:rsidRDefault="003B20DC" w:rsidP="00196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8B14A5">
              <w:rPr>
                <w:sz w:val="24"/>
              </w:rPr>
              <w:t>Usuarios</w:t>
            </w:r>
          </w:p>
        </w:tc>
        <w:tc>
          <w:tcPr>
            <w:tcW w:w="2977" w:type="dxa"/>
          </w:tcPr>
          <w:p w:rsidR="003B20DC" w:rsidRPr="008B14A5" w:rsidRDefault="003B20DC" w:rsidP="00196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8B14A5">
              <w:rPr>
                <w:sz w:val="24"/>
              </w:rPr>
              <w:t>Tiempo de Traslado</w:t>
            </w:r>
          </w:p>
        </w:tc>
      </w:tr>
      <w:tr w:rsidR="003B20DC" w:rsidTr="001963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3B20DC" w:rsidRPr="008B14A5" w:rsidRDefault="00170FA2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Sede Chilpancingo</w:t>
            </w:r>
          </w:p>
        </w:tc>
        <w:tc>
          <w:tcPr>
            <w:tcW w:w="2977" w:type="dxa"/>
          </w:tcPr>
          <w:p w:rsidR="003B20DC" w:rsidRPr="008B14A5" w:rsidRDefault="003B20DC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8B14A5">
              <w:rPr>
                <w:sz w:val="24"/>
              </w:rPr>
              <w:t>28</w:t>
            </w:r>
          </w:p>
        </w:tc>
        <w:tc>
          <w:tcPr>
            <w:tcW w:w="2977" w:type="dxa"/>
          </w:tcPr>
          <w:p w:rsidR="003B20DC" w:rsidRPr="008B14A5" w:rsidRDefault="00B86AE0" w:rsidP="00B86A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25</w:t>
            </w:r>
            <w:r w:rsidR="007F551C">
              <w:rPr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 w:rsidR="007F551C">
              <w:rPr>
                <w:sz w:val="24"/>
              </w:rPr>
              <w:t>inutos</w:t>
            </w:r>
          </w:p>
        </w:tc>
      </w:tr>
      <w:tr w:rsidR="003B20DC" w:rsidTr="001963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3B20DC" w:rsidRPr="008B14A5" w:rsidRDefault="00170FA2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Iguala</w:t>
            </w:r>
          </w:p>
        </w:tc>
        <w:tc>
          <w:tcPr>
            <w:tcW w:w="2977" w:type="dxa"/>
          </w:tcPr>
          <w:p w:rsidR="003B20DC" w:rsidRPr="008B14A5" w:rsidRDefault="00170FA2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977" w:type="dxa"/>
          </w:tcPr>
          <w:p w:rsidR="003B20DC" w:rsidRPr="008B14A5" w:rsidRDefault="00B86AE0" w:rsidP="00B86A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1 hora y 30 minutos</w:t>
            </w:r>
          </w:p>
        </w:tc>
      </w:tr>
      <w:tr w:rsidR="003B20DC" w:rsidTr="001963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3B20DC" w:rsidRPr="008B14A5" w:rsidRDefault="00170FA2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Altamirano</w:t>
            </w:r>
          </w:p>
        </w:tc>
        <w:tc>
          <w:tcPr>
            <w:tcW w:w="2977" w:type="dxa"/>
          </w:tcPr>
          <w:p w:rsidR="003B20DC" w:rsidRPr="008B14A5" w:rsidRDefault="00170FA2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977" w:type="dxa"/>
          </w:tcPr>
          <w:p w:rsidR="003B20DC" w:rsidRPr="008B14A5" w:rsidRDefault="00B86AE0" w:rsidP="00B86A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30</w:t>
            </w:r>
            <w:r w:rsidR="006F033E">
              <w:rPr>
                <w:sz w:val="24"/>
              </w:rPr>
              <w:t xml:space="preserve"> </w:t>
            </w:r>
            <w:r>
              <w:rPr>
                <w:sz w:val="24"/>
              </w:rPr>
              <w:t>minutos</w:t>
            </w:r>
          </w:p>
        </w:tc>
      </w:tr>
      <w:tr w:rsidR="00170FA2" w:rsidTr="001963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70FA2" w:rsidRDefault="00170FA2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Acapulco</w:t>
            </w:r>
          </w:p>
        </w:tc>
        <w:tc>
          <w:tcPr>
            <w:tcW w:w="2977" w:type="dxa"/>
          </w:tcPr>
          <w:p w:rsidR="00170FA2" w:rsidRPr="008B14A5" w:rsidRDefault="00170FA2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2977" w:type="dxa"/>
          </w:tcPr>
          <w:p w:rsidR="00170FA2" w:rsidRDefault="00B86AE0" w:rsidP="007F55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20 m</w:t>
            </w:r>
            <w:r w:rsidR="006F033E">
              <w:rPr>
                <w:sz w:val="24"/>
              </w:rPr>
              <w:t>inutos</w:t>
            </w:r>
          </w:p>
        </w:tc>
      </w:tr>
      <w:tr w:rsidR="00170FA2" w:rsidTr="001963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70FA2" w:rsidRDefault="00170FA2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Zihuatanejo</w:t>
            </w:r>
          </w:p>
        </w:tc>
        <w:tc>
          <w:tcPr>
            <w:tcW w:w="2977" w:type="dxa"/>
          </w:tcPr>
          <w:p w:rsidR="00170FA2" w:rsidRPr="008B14A5" w:rsidRDefault="00170FA2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977" w:type="dxa"/>
          </w:tcPr>
          <w:p w:rsidR="00170FA2" w:rsidRDefault="00B86AE0" w:rsidP="007F55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5 horas y 30 minutos</w:t>
            </w:r>
          </w:p>
        </w:tc>
      </w:tr>
      <w:tr w:rsidR="003B20DC" w:rsidTr="001963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3B20DC" w:rsidRPr="008B14A5" w:rsidRDefault="003B20DC" w:rsidP="0019634C">
            <w:pPr>
              <w:jc w:val="right"/>
              <w:rPr>
                <w:sz w:val="24"/>
              </w:rPr>
            </w:pPr>
            <w:r w:rsidRPr="008B14A5">
              <w:rPr>
                <w:sz w:val="24"/>
              </w:rPr>
              <w:t>Total</w:t>
            </w:r>
          </w:p>
        </w:tc>
        <w:tc>
          <w:tcPr>
            <w:tcW w:w="2977" w:type="dxa"/>
          </w:tcPr>
          <w:p w:rsidR="003B20DC" w:rsidRPr="008B14A5" w:rsidRDefault="00170FA2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  <w:tc>
          <w:tcPr>
            <w:tcW w:w="2977" w:type="dxa"/>
          </w:tcPr>
          <w:p w:rsidR="003B20DC" w:rsidRPr="008B14A5" w:rsidRDefault="003B20DC" w:rsidP="006F03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</w:tbl>
    <w:p w:rsidR="00323CF1" w:rsidRDefault="00323CF1" w:rsidP="00323CF1"/>
    <w:p w:rsidR="00323CF1" w:rsidRDefault="00323CF1" w:rsidP="00163C12">
      <w:pPr>
        <w:pStyle w:val="Ttulo2"/>
      </w:pPr>
      <w:bookmarkStart w:id="25" w:name="_Toc441616376"/>
      <w:r>
        <w:t>Distribución del personal de soporte</w:t>
      </w:r>
      <w:bookmarkEnd w:id="25"/>
    </w:p>
    <w:p w:rsidR="0019634C" w:rsidRDefault="00323CF1" w:rsidP="009567B3">
      <w:pPr>
        <w:pStyle w:val="TextoHeader"/>
      </w:pPr>
      <w:r>
        <w:t xml:space="preserve">La delegación cuenta con </w:t>
      </w:r>
      <w:r w:rsidR="00170FA2">
        <w:t>68</w:t>
      </w:r>
      <w:r>
        <w:t xml:space="preserve"> usuarios </w:t>
      </w:r>
      <w:r w:rsidR="003B20DC">
        <w:t>por lo tanto la distribución del personal quedara de la siguiente manera:</w:t>
      </w:r>
    </w:p>
    <w:tbl>
      <w:tblPr>
        <w:tblStyle w:val="Tabladecuadrcula1clara-nfasis11"/>
        <w:tblW w:w="9498" w:type="dxa"/>
        <w:tblInd w:w="-3" w:type="dxa"/>
        <w:tblLayout w:type="fixed"/>
        <w:tblLook w:val="04A0" w:firstRow="1" w:lastRow="0" w:firstColumn="1" w:lastColumn="0" w:noHBand="0" w:noVBand="1"/>
      </w:tblPr>
      <w:tblGrid>
        <w:gridCol w:w="4111"/>
        <w:gridCol w:w="1346"/>
        <w:gridCol w:w="1064"/>
        <w:gridCol w:w="1417"/>
        <w:gridCol w:w="1560"/>
      </w:tblGrid>
      <w:tr w:rsidR="0019634C" w:rsidTr="00F818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</w:tcPr>
          <w:p w:rsidR="0019634C" w:rsidRPr="008B14A5" w:rsidRDefault="0019634C" w:rsidP="00941C5F">
            <w:pPr>
              <w:jc w:val="center"/>
              <w:rPr>
                <w:sz w:val="24"/>
              </w:rPr>
            </w:pPr>
            <w:r w:rsidRPr="008B14A5">
              <w:rPr>
                <w:sz w:val="24"/>
              </w:rPr>
              <w:t>Oficina</w:t>
            </w:r>
          </w:p>
        </w:tc>
        <w:tc>
          <w:tcPr>
            <w:tcW w:w="1346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</w:tcPr>
          <w:p w:rsidR="0019634C" w:rsidRPr="00972D71" w:rsidRDefault="0019634C" w:rsidP="00DE7E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972D71">
              <w:rPr>
                <w:sz w:val="24"/>
              </w:rPr>
              <w:t>Usuarios</w:t>
            </w:r>
          </w:p>
        </w:tc>
        <w:tc>
          <w:tcPr>
            <w:tcW w:w="1064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shd w:val="clear" w:color="auto" w:fill="auto"/>
          </w:tcPr>
          <w:p w:rsidR="0019634C" w:rsidRPr="00972D71" w:rsidRDefault="0019634C" w:rsidP="009133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972D71">
              <w:rPr>
                <w:sz w:val="24"/>
              </w:rPr>
              <w:t>Locales</w:t>
            </w:r>
          </w:p>
        </w:tc>
        <w:tc>
          <w:tcPr>
            <w:tcW w:w="1417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shd w:val="clear" w:color="auto" w:fill="auto"/>
          </w:tcPr>
          <w:p w:rsidR="0019634C" w:rsidRPr="00972D71" w:rsidRDefault="0019634C" w:rsidP="00DE7E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972D71">
              <w:rPr>
                <w:sz w:val="24"/>
              </w:rPr>
              <w:t>Foráneos</w:t>
            </w:r>
          </w:p>
        </w:tc>
        <w:tc>
          <w:tcPr>
            <w:tcW w:w="1560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shd w:val="clear" w:color="auto" w:fill="auto"/>
          </w:tcPr>
          <w:p w:rsidR="0019634C" w:rsidRPr="00972D71" w:rsidRDefault="0019634C" w:rsidP="00DE7E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972D71">
              <w:rPr>
                <w:sz w:val="24"/>
              </w:rPr>
              <w:t>Total</w:t>
            </w:r>
          </w:p>
        </w:tc>
      </w:tr>
      <w:tr w:rsidR="0019634C" w:rsidTr="00F81890">
        <w:trPr>
          <w:trHeight w:val="1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</w:tcPr>
          <w:p w:rsidR="0019634C" w:rsidRPr="00941C5F" w:rsidRDefault="00170FA2" w:rsidP="003B20D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 xml:space="preserve">Sede </w:t>
            </w:r>
            <w:r w:rsidR="006F033E">
              <w:rPr>
                <w:b w:val="0"/>
                <w:sz w:val="24"/>
              </w:rPr>
              <w:t>Chilpancingo</w:t>
            </w:r>
          </w:p>
        </w:tc>
        <w:tc>
          <w:tcPr>
            <w:tcW w:w="1346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vAlign w:val="center"/>
          </w:tcPr>
          <w:p w:rsidR="0019634C" w:rsidRPr="00941C5F" w:rsidRDefault="0019634C" w:rsidP="008B14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41C5F">
              <w:rPr>
                <w:sz w:val="24"/>
              </w:rPr>
              <w:t>28</w:t>
            </w:r>
          </w:p>
        </w:tc>
        <w:tc>
          <w:tcPr>
            <w:tcW w:w="1064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shd w:val="clear" w:color="auto" w:fill="auto"/>
            <w:vAlign w:val="center"/>
          </w:tcPr>
          <w:p w:rsidR="0019634C" w:rsidRPr="00941C5F" w:rsidRDefault="006F033E" w:rsidP="008B14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7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shd w:val="clear" w:color="auto" w:fill="auto"/>
            <w:vAlign w:val="center"/>
          </w:tcPr>
          <w:p w:rsidR="0019634C" w:rsidRPr="00941C5F" w:rsidRDefault="006F033E" w:rsidP="008B14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60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shd w:val="clear" w:color="auto" w:fill="auto"/>
            <w:vAlign w:val="center"/>
          </w:tcPr>
          <w:p w:rsidR="0019634C" w:rsidRDefault="006F033E" w:rsidP="008B14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19634C" w:rsidTr="00F81890">
        <w:trPr>
          <w:trHeight w:val="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</w:tcPr>
          <w:p w:rsidR="0019634C" w:rsidRPr="00941C5F" w:rsidRDefault="00170FA2" w:rsidP="003B20D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Iguala</w:t>
            </w:r>
          </w:p>
        </w:tc>
        <w:tc>
          <w:tcPr>
            <w:tcW w:w="1346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vAlign w:val="center"/>
          </w:tcPr>
          <w:p w:rsidR="0019634C" w:rsidRPr="00941C5F" w:rsidRDefault="00170FA2" w:rsidP="008B14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064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shd w:val="clear" w:color="auto" w:fill="auto"/>
            <w:vAlign w:val="center"/>
          </w:tcPr>
          <w:p w:rsidR="0019634C" w:rsidRPr="00941C5F" w:rsidRDefault="006F033E" w:rsidP="008B14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17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shd w:val="clear" w:color="auto" w:fill="auto"/>
            <w:vAlign w:val="center"/>
          </w:tcPr>
          <w:p w:rsidR="0019634C" w:rsidRPr="00941C5F" w:rsidRDefault="006F033E" w:rsidP="008B14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60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shd w:val="clear" w:color="auto" w:fill="auto"/>
            <w:vAlign w:val="center"/>
          </w:tcPr>
          <w:p w:rsidR="0019634C" w:rsidRDefault="006F033E" w:rsidP="008B14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19634C" w:rsidTr="00F81890">
        <w:trPr>
          <w:trHeight w:val="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</w:tcPr>
          <w:p w:rsidR="0019634C" w:rsidRPr="00941C5F" w:rsidRDefault="00170FA2" w:rsidP="003B20D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Altamirano</w:t>
            </w:r>
          </w:p>
        </w:tc>
        <w:tc>
          <w:tcPr>
            <w:tcW w:w="1346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vAlign w:val="center"/>
          </w:tcPr>
          <w:p w:rsidR="0019634C" w:rsidRPr="00941C5F" w:rsidRDefault="00170FA2" w:rsidP="008B14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064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shd w:val="clear" w:color="auto" w:fill="auto"/>
            <w:vAlign w:val="center"/>
          </w:tcPr>
          <w:p w:rsidR="0019634C" w:rsidRPr="00941C5F" w:rsidRDefault="006F033E" w:rsidP="008B14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17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shd w:val="clear" w:color="auto" w:fill="auto"/>
            <w:vAlign w:val="center"/>
          </w:tcPr>
          <w:p w:rsidR="00BA01CB" w:rsidRPr="00941C5F" w:rsidRDefault="00BA01CB" w:rsidP="00BA01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60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shd w:val="clear" w:color="auto" w:fill="auto"/>
            <w:vAlign w:val="center"/>
          </w:tcPr>
          <w:p w:rsidR="0019634C" w:rsidRDefault="00F80958" w:rsidP="008B14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70FA2" w:rsidTr="00F81890">
        <w:trPr>
          <w:trHeight w:val="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</w:tcPr>
          <w:p w:rsidR="00170FA2" w:rsidRDefault="00170FA2" w:rsidP="003B20D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Acapulco</w:t>
            </w:r>
          </w:p>
        </w:tc>
        <w:tc>
          <w:tcPr>
            <w:tcW w:w="1346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vAlign w:val="center"/>
          </w:tcPr>
          <w:p w:rsidR="00170FA2" w:rsidRPr="00941C5F" w:rsidRDefault="00170FA2" w:rsidP="008B14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064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shd w:val="clear" w:color="auto" w:fill="auto"/>
            <w:vAlign w:val="center"/>
          </w:tcPr>
          <w:p w:rsidR="00170FA2" w:rsidRDefault="006F033E" w:rsidP="008B14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7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shd w:val="clear" w:color="auto" w:fill="auto"/>
            <w:vAlign w:val="center"/>
          </w:tcPr>
          <w:p w:rsidR="00170FA2" w:rsidRDefault="00BA01CB" w:rsidP="008B14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60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shd w:val="clear" w:color="auto" w:fill="auto"/>
            <w:vAlign w:val="center"/>
          </w:tcPr>
          <w:p w:rsidR="00170FA2" w:rsidRDefault="00BA01CB" w:rsidP="008B14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170FA2" w:rsidTr="00F81890">
        <w:trPr>
          <w:trHeight w:val="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</w:tcPr>
          <w:p w:rsidR="00170FA2" w:rsidRDefault="00170FA2" w:rsidP="003B20D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Zihuatanejo</w:t>
            </w:r>
          </w:p>
        </w:tc>
        <w:tc>
          <w:tcPr>
            <w:tcW w:w="1346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vAlign w:val="center"/>
          </w:tcPr>
          <w:p w:rsidR="00170FA2" w:rsidRPr="00941C5F" w:rsidRDefault="00170FA2" w:rsidP="008B14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064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shd w:val="clear" w:color="auto" w:fill="auto"/>
            <w:vAlign w:val="center"/>
          </w:tcPr>
          <w:p w:rsidR="00170FA2" w:rsidRDefault="006F033E" w:rsidP="008B14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17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shd w:val="clear" w:color="auto" w:fill="auto"/>
            <w:vAlign w:val="center"/>
          </w:tcPr>
          <w:p w:rsidR="00170FA2" w:rsidRDefault="006F033E" w:rsidP="008B14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60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shd w:val="clear" w:color="auto" w:fill="auto"/>
            <w:vAlign w:val="center"/>
          </w:tcPr>
          <w:p w:rsidR="00170FA2" w:rsidRDefault="006F033E" w:rsidP="008B14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19634C" w:rsidTr="00F8189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</w:tcPr>
          <w:p w:rsidR="0019634C" w:rsidRPr="00941C5F" w:rsidRDefault="0019634C" w:rsidP="00DE7E4C">
            <w:pPr>
              <w:jc w:val="right"/>
              <w:rPr>
                <w:sz w:val="24"/>
              </w:rPr>
            </w:pPr>
            <w:r w:rsidRPr="00941C5F">
              <w:rPr>
                <w:sz w:val="24"/>
              </w:rPr>
              <w:t>Total</w:t>
            </w:r>
          </w:p>
        </w:tc>
        <w:tc>
          <w:tcPr>
            <w:tcW w:w="1346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vAlign w:val="center"/>
          </w:tcPr>
          <w:p w:rsidR="0019634C" w:rsidRPr="00941C5F" w:rsidRDefault="00170FA2" w:rsidP="008B14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  <w:tc>
          <w:tcPr>
            <w:tcW w:w="1064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shd w:val="clear" w:color="auto" w:fill="auto"/>
            <w:vAlign w:val="center"/>
          </w:tcPr>
          <w:p w:rsidR="0019634C" w:rsidRPr="00941C5F" w:rsidRDefault="006F033E" w:rsidP="008B14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7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shd w:val="clear" w:color="auto" w:fill="auto"/>
            <w:vAlign w:val="center"/>
          </w:tcPr>
          <w:p w:rsidR="0019634C" w:rsidRPr="00941C5F" w:rsidRDefault="00F80958" w:rsidP="008B14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60" w:type="dxa"/>
            <w:tcBorders>
              <w:top w:val="single" w:sz="2" w:space="0" w:color="5B9BD5" w:themeColor="accent1"/>
              <w:left w:val="single" w:sz="2" w:space="0" w:color="5B9BD5" w:themeColor="accent1"/>
              <w:bottom w:val="single" w:sz="2" w:space="0" w:color="5B9BD5" w:themeColor="accent1"/>
              <w:right w:val="single" w:sz="2" w:space="0" w:color="5B9BD5" w:themeColor="accent1"/>
            </w:tcBorders>
            <w:shd w:val="clear" w:color="auto" w:fill="auto"/>
            <w:vAlign w:val="center"/>
          </w:tcPr>
          <w:p w:rsidR="0019634C" w:rsidRDefault="00F80958" w:rsidP="008B14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</w:tbl>
    <w:p w:rsidR="003B0AD0" w:rsidRDefault="003B0AD0" w:rsidP="003B0AD0">
      <w:bookmarkStart w:id="26" w:name="_Toc441616377"/>
    </w:p>
    <w:p w:rsidR="0019634C" w:rsidRPr="00443AE6" w:rsidRDefault="0019634C" w:rsidP="003B0AD0">
      <w:pPr>
        <w:pStyle w:val="Ttulo3"/>
      </w:pPr>
      <w:r w:rsidRPr="00443AE6">
        <w:t>Estrategia de Foráneos</w:t>
      </w:r>
      <w:bookmarkEnd w:id="26"/>
    </w:p>
    <w:p w:rsidR="0019634C" w:rsidRDefault="006F033E" w:rsidP="0019634C">
      <w:r>
        <w:t>En Iguala y Zihuatanejo no cuentan con enlace por lo tanto no se requiere personal en éstas subsedes</w:t>
      </w:r>
      <w:r w:rsidR="00F81890">
        <w:t>.</w:t>
      </w:r>
    </w:p>
    <w:p w:rsidR="00686B1A" w:rsidRDefault="00686B1A" w:rsidP="00686B1A">
      <w:pPr>
        <w:pStyle w:val="Ttulo2"/>
      </w:pPr>
      <w:bookmarkStart w:id="27" w:name="_Toc441616378"/>
      <w:r>
        <w:t>Rotación de personal foráneo</w:t>
      </w:r>
      <w:bookmarkEnd w:id="27"/>
    </w:p>
    <w:p w:rsidR="00F81890" w:rsidRDefault="00B86AE0" w:rsidP="00F81890">
      <w:r>
        <w:t>Debido a la inseguridad en Ciudad Altamirano y Acapulco habrá una persona asignada a éstas subsedes, por lo tanto</w:t>
      </w:r>
      <w:r w:rsidRPr="00B86AE0">
        <w:t xml:space="preserve"> </w:t>
      </w:r>
      <w:r>
        <w:t>no habrá rotación del personal.</w:t>
      </w:r>
    </w:p>
    <w:p w:rsidR="004B0210" w:rsidRDefault="004B0210" w:rsidP="009567B3">
      <w:pPr>
        <w:pStyle w:val="Ttulo1"/>
      </w:pPr>
      <w:bookmarkStart w:id="28" w:name="_Toc441616379"/>
      <w:r>
        <w:lastRenderedPageBreak/>
        <w:t>Hospedaje y traslado</w:t>
      </w:r>
      <w:bookmarkEnd w:id="28"/>
    </w:p>
    <w:p w:rsidR="00BF17C8" w:rsidRDefault="00BF17C8" w:rsidP="00BF17C8">
      <w:pPr>
        <w:pStyle w:val="Ttulo2"/>
      </w:pPr>
      <w:bookmarkStart w:id="29" w:name="_Toc441616380"/>
      <w:r>
        <w:t>Habitaciones de Hotel</w:t>
      </w:r>
      <w:bookmarkEnd w:id="29"/>
    </w:p>
    <w:p w:rsidR="00BF17C8" w:rsidRDefault="00F4369F" w:rsidP="009567B3">
      <w:pPr>
        <w:pStyle w:val="TextoHeader"/>
      </w:pPr>
      <w:r w:rsidRPr="009567B3">
        <w:t>Para el hospedaje correspondiente a las subsedes se tienen los siguientes hoteles, también se indica el costo de traslado a las mismas:</w:t>
      </w:r>
      <w:r w:rsidR="004B0210" w:rsidRPr="009567B3">
        <w:t xml:space="preserve"> </w:t>
      </w:r>
    </w:p>
    <w:p w:rsidR="009567B3" w:rsidRDefault="009567B3" w:rsidP="009567B3">
      <w:pPr>
        <w:pStyle w:val="TextoHeader"/>
      </w:pPr>
    </w:p>
    <w:tbl>
      <w:tblPr>
        <w:tblStyle w:val="Tabladecuadrcula1clara-nfasis11"/>
        <w:tblW w:w="9647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1984"/>
        <w:gridCol w:w="2139"/>
      </w:tblGrid>
      <w:tr w:rsidR="004B0210" w:rsidTr="003F1D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4B0210" w:rsidRPr="008B14A5" w:rsidRDefault="004B0210" w:rsidP="0019634C">
            <w:pPr>
              <w:jc w:val="center"/>
              <w:rPr>
                <w:sz w:val="24"/>
              </w:rPr>
            </w:pPr>
            <w:r w:rsidRPr="008B14A5">
              <w:rPr>
                <w:sz w:val="24"/>
              </w:rPr>
              <w:t>Oficina</w:t>
            </w:r>
          </w:p>
        </w:tc>
        <w:tc>
          <w:tcPr>
            <w:tcW w:w="2977" w:type="dxa"/>
            <w:shd w:val="clear" w:color="auto" w:fill="F2F2F2" w:themeFill="background1" w:themeFillShade="F2"/>
          </w:tcPr>
          <w:p w:rsidR="004B0210" w:rsidRPr="008B14A5" w:rsidRDefault="00F4369F" w:rsidP="00196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8B14A5">
              <w:rPr>
                <w:sz w:val="24"/>
              </w:rPr>
              <w:t>Hotel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4B0210" w:rsidRPr="008B14A5" w:rsidRDefault="00F4369F" w:rsidP="00196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8B14A5">
              <w:rPr>
                <w:sz w:val="24"/>
              </w:rPr>
              <w:t>Costo</w:t>
            </w:r>
            <w:r w:rsidR="008B14A5" w:rsidRPr="008B14A5">
              <w:rPr>
                <w:sz w:val="24"/>
              </w:rPr>
              <w:t xml:space="preserve"> hospedaje</w:t>
            </w:r>
          </w:p>
        </w:tc>
        <w:tc>
          <w:tcPr>
            <w:tcW w:w="2139" w:type="dxa"/>
            <w:shd w:val="clear" w:color="auto" w:fill="F2F2F2" w:themeFill="background1" w:themeFillShade="F2"/>
          </w:tcPr>
          <w:p w:rsidR="004B0210" w:rsidRPr="008B14A5" w:rsidRDefault="00F4369F" w:rsidP="00196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8B14A5">
              <w:rPr>
                <w:sz w:val="24"/>
              </w:rPr>
              <w:t>Costo Traslado</w:t>
            </w:r>
          </w:p>
        </w:tc>
      </w:tr>
      <w:tr w:rsidR="004B0210" w:rsidTr="003F1D1B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4B0210" w:rsidRPr="00941C5F" w:rsidRDefault="004B0210" w:rsidP="0019634C">
            <w:pPr>
              <w:jc w:val="left"/>
              <w:rPr>
                <w:b w:val="0"/>
                <w:sz w:val="24"/>
              </w:rPr>
            </w:pPr>
            <w:r w:rsidRPr="00941C5F">
              <w:rPr>
                <w:b w:val="0"/>
                <w:sz w:val="24"/>
              </w:rPr>
              <w:t>Sede Villahermosa</w:t>
            </w:r>
          </w:p>
        </w:tc>
        <w:tc>
          <w:tcPr>
            <w:tcW w:w="2977" w:type="dxa"/>
            <w:shd w:val="clear" w:color="auto" w:fill="F2F2F2" w:themeFill="background1" w:themeFillShade="F2"/>
          </w:tcPr>
          <w:p w:rsidR="004B0210" w:rsidRPr="00941C5F" w:rsidRDefault="00227AC6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Parque</w:t>
            </w:r>
            <w:r w:rsidR="00170FA2">
              <w:rPr>
                <w:sz w:val="24"/>
              </w:rPr>
              <w:t xml:space="preserve"> Sur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4B0210" w:rsidRPr="00941C5F" w:rsidRDefault="00170FA2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$700.00</w:t>
            </w:r>
          </w:p>
        </w:tc>
        <w:tc>
          <w:tcPr>
            <w:tcW w:w="2139" w:type="dxa"/>
            <w:shd w:val="clear" w:color="auto" w:fill="F2F2F2" w:themeFill="background1" w:themeFillShade="F2"/>
          </w:tcPr>
          <w:p w:rsidR="004B0210" w:rsidRPr="00941C5F" w:rsidRDefault="009B68FE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$4</w:t>
            </w:r>
            <w:r w:rsidR="00170FA2">
              <w:rPr>
                <w:sz w:val="24"/>
              </w:rPr>
              <w:t>0.00</w:t>
            </w:r>
          </w:p>
        </w:tc>
      </w:tr>
      <w:tr w:rsidR="00553BA7" w:rsidTr="003F1D1B">
        <w:trPr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53BA7" w:rsidRPr="00941C5F" w:rsidRDefault="00227AC6" w:rsidP="00553BA7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Iguala</w:t>
            </w:r>
          </w:p>
        </w:tc>
        <w:tc>
          <w:tcPr>
            <w:tcW w:w="2977" w:type="dxa"/>
            <w:shd w:val="clear" w:color="auto" w:fill="F2F2F2" w:themeFill="background1" w:themeFillShade="F2"/>
          </w:tcPr>
          <w:p w:rsidR="00553BA7" w:rsidRPr="00941C5F" w:rsidRDefault="00227AC6" w:rsidP="00553B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553BA7" w:rsidRPr="00941C5F" w:rsidRDefault="00227AC6" w:rsidP="00553B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2139" w:type="dxa"/>
            <w:shd w:val="clear" w:color="auto" w:fill="F2F2F2" w:themeFill="background1" w:themeFillShade="F2"/>
          </w:tcPr>
          <w:p w:rsidR="00553BA7" w:rsidRPr="00941C5F" w:rsidRDefault="00227AC6" w:rsidP="00553B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  <w:tr w:rsidR="00227AC6" w:rsidTr="003F1D1B">
        <w:trPr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27AC6" w:rsidRPr="00941C5F" w:rsidRDefault="00227AC6" w:rsidP="00553BA7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Altamirano</w:t>
            </w:r>
          </w:p>
        </w:tc>
        <w:tc>
          <w:tcPr>
            <w:tcW w:w="2977" w:type="dxa"/>
            <w:shd w:val="clear" w:color="auto" w:fill="F2F2F2" w:themeFill="background1" w:themeFillShade="F2"/>
          </w:tcPr>
          <w:p w:rsidR="00227AC6" w:rsidRPr="00941C5F" w:rsidRDefault="00227AC6" w:rsidP="00B54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227AC6" w:rsidRPr="00941C5F" w:rsidRDefault="00227AC6" w:rsidP="00B54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2139" w:type="dxa"/>
            <w:shd w:val="clear" w:color="auto" w:fill="F2F2F2" w:themeFill="background1" w:themeFillShade="F2"/>
          </w:tcPr>
          <w:p w:rsidR="00227AC6" w:rsidRPr="00941C5F" w:rsidRDefault="00227AC6" w:rsidP="00B54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  <w:tr w:rsidR="00227AC6" w:rsidTr="003F1D1B">
        <w:trPr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27AC6" w:rsidRPr="00941C5F" w:rsidRDefault="00227AC6" w:rsidP="00553BA7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Acapulco</w:t>
            </w:r>
          </w:p>
        </w:tc>
        <w:tc>
          <w:tcPr>
            <w:tcW w:w="2977" w:type="dxa"/>
            <w:shd w:val="clear" w:color="auto" w:fill="F2F2F2" w:themeFill="background1" w:themeFillShade="F2"/>
          </w:tcPr>
          <w:p w:rsidR="00227AC6" w:rsidRPr="00941C5F" w:rsidRDefault="00227AC6" w:rsidP="00B54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227AC6" w:rsidRPr="00941C5F" w:rsidRDefault="00227AC6" w:rsidP="00B54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2139" w:type="dxa"/>
            <w:shd w:val="clear" w:color="auto" w:fill="F2F2F2" w:themeFill="background1" w:themeFillShade="F2"/>
          </w:tcPr>
          <w:p w:rsidR="00227AC6" w:rsidRPr="00941C5F" w:rsidRDefault="00227AC6" w:rsidP="00B54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  <w:tr w:rsidR="00227AC6" w:rsidTr="003F1D1B">
        <w:trPr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27AC6" w:rsidRPr="00941C5F" w:rsidRDefault="00227AC6" w:rsidP="00553BA7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Zihuatanejo</w:t>
            </w:r>
          </w:p>
        </w:tc>
        <w:tc>
          <w:tcPr>
            <w:tcW w:w="2977" w:type="dxa"/>
            <w:shd w:val="clear" w:color="auto" w:fill="F2F2F2" w:themeFill="background1" w:themeFillShade="F2"/>
          </w:tcPr>
          <w:p w:rsidR="00227AC6" w:rsidRPr="00941C5F" w:rsidRDefault="00227AC6" w:rsidP="00B54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227AC6" w:rsidRPr="00941C5F" w:rsidRDefault="00227AC6" w:rsidP="00B54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2139" w:type="dxa"/>
            <w:shd w:val="clear" w:color="auto" w:fill="F2F2F2" w:themeFill="background1" w:themeFillShade="F2"/>
          </w:tcPr>
          <w:p w:rsidR="00227AC6" w:rsidRPr="00941C5F" w:rsidRDefault="00227AC6" w:rsidP="00B54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  <w:tr w:rsidR="00553BA7" w:rsidTr="003F1D1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53BA7" w:rsidRPr="00941C5F" w:rsidRDefault="00553BA7" w:rsidP="00553BA7">
            <w:pPr>
              <w:jc w:val="right"/>
              <w:rPr>
                <w:sz w:val="24"/>
              </w:rPr>
            </w:pPr>
            <w:r w:rsidRPr="00941C5F">
              <w:rPr>
                <w:sz w:val="24"/>
              </w:rPr>
              <w:t>Total</w:t>
            </w:r>
          </w:p>
        </w:tc>
        <w:tc>
          <w:tcPr>
            <w:tcW w:w="2977" w:type="dxa"/>
            <w:shd w:val="clear" w:color="auto" w:fill="F2F2F2" w:themeFill="background1" w:themeFillShade="F2"/>
          </w:tcPr>
          <w:p w:rsidR="00553BA7" w:rsidRPr="00941C5F" w:rsidRDefault="00553BA7" w:rsidP="00553B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553BA7" w:rsidRPr="00941C5F" w:rsidRDefault="009B68FE" w:rsidP="00553B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$700</w:t>
            </w:r>
          </w:p>
        </w:tc>
        <w:tc>
          <w:tcPr>
            <w:tcW w:w="2139" w:type="dxa"/>
            <w:shd w:val="clear" w:color="auto" w:fill="F2F2F2" w:themeFill="background1" w:themeFillShade="F2"/>
          </w:tcPr>
          <w:p w:rsidR="00553BA7" w:rsidRPr="00941C5F" w:rsidRDefault="009B68FE" w:rsidP="00553B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$40.00</w:t>
            </w:r>
          </w:p>
        </w:tc>
      </w:tr>
    </w:tbl>
    <w:p w:rsidR="009B68FE" w:rsidRDefault="009B68FE">
      <w:pPr>
        <w:jc w:val="left"/>
        <w:rPr>
          <w:sz w:val="24"/>
        </w:rPr>
      </w:pPr>
    </w:p>
    <w:p w:rsidR="00F4369F" w:rsidRPr="003B0AD0" w:rsidRDefault="00F4369F" w:rsidP="003F1D1B">
      <w:r w:rsidRPr="003B0AD0">
        <w:t xml:space="preserve">A continuación </w:t>
      </w:r>
      <w:r w:rsidR="009B68FE" w:rsidRPr="003B0AD0">
        <w:t>se describe</w:t>
      </w:r>
      <w:r w:rsidRPr="003B0AD0">
        <w:t xml:space="preserve"> la información completa de los hoteles </w:t>
      </w:r>
      <w:r w:rsidR="008B14A5" w:rsidRPr="003B0AD0">
        <w:t>y hospedaje</w:t>
      </w:r>
      <w:r w:rsidR="009567B3">
        <w:t>:</w:t>
      </w:r>
      <w:bookmarkStart w:id="30" w:name="_GoBack"/>
      <w:bookmarkEnd w:id="30"/>
    </w:p>
    <w:p w:rsidR="006E1191" w:rsidRPr="009567B3" w:rsidRDefault="00227AC6" w:rsidP="003F1D1B">
      <w:pPr>
        <w:rPr>
          <w:b/>
        </w:rPr>
      </w:pPr>
      <w:r w:rsidRPr="009567B3">
        <w:rPr>
          <w:b/>
        </w:rPr>
        <w:t>C</w:t>
      </w:r>
      <w:r w:rsidR="009567B3">
        <w:rPr>
          <w:b/>
        </w:rPr>
        <w:t>hilpancingo</w:t>
      </w:r>
    </w:p>
    <w:p w:rsidR="00F4369F" w:rsidRPr="009567B3" w:rsidRDefault="00F4369F" w:rsidP="003F1D1B">
      <w:r w:rsidRPr="009567B3">
        <w:t>Nombre:</w:t>
      </w:r>
      <w:r w:rsidR="006E1191" w:rsidRPr="009567B3">
        <w:t xml:space="preserve"> HOTEL </w:t>
      </w:r>
      <w:r w:rsidR="00227AC6" w:rsidRPr="009567B3">
        <w:t>PARQUE SUR</w:t>
      </w:r>
    </w:p>
    <w:p w:rsidR="00F4369F" w:rsidRPr="009567B3" w:rsidRDefault="00F4369F" w:rsidP="003F1D1B">
      <w:r w:rsidRPr="009567B3">
        <w:t>Dirección:</w:t>
      </w:r>
      <w:r w:rsidR="006E1191" w:rsidRPr="009567B3">
        <w:t xml:space="preserve"> </w:t>
      </w:r>
      <w:r w:rsidR="00227AC6" w:rsidRPr="009567B3">
        <w:t>Av. Lázaro Cárdenas No.75 Col. La Haciendita, C.P.39087 Chilpancingo, Gro.</w:t>
      </w:r>
    </w:p>
    <w:p w:rsidR="003F1D1B" w:rsidRPr="009567B3" w:rsidRDefault="00F4369F" w:rsidP="003B0AD0">
      <w:r w:rsidRPr="009567B3">
        <w:t>Teléfono:</w:t>
      </w:r>
      <w:r w:rsidR="004B3D58" w:rsidRPr="009567B3">
        <w:t xml:space="preserve"> </w:t>
      </w:r>
      <w:r w:rsidR="00D57028" w:rsidRPr="009567B3">
        <w:t>(747) 116-0057</w:t>
      </w:r>
    </w:p>
    <w:p w:rsidR="003B0AD0" w:rsidRDefault="003B0AD0">
      <w:pPr>
        <w:jc w:val="left"/>
        <w:rPr>
          <w:rFonts w:ascii="Segoe UI Light" w:eastAsiaTheme="majorEastAsia" w:hAnsi="Segoe UI Light" w:cstheme="majorBidi"/>
          <w:b/>
          <w:color w:val="0070C0"/>
          <w:sz w:val="36"/>
          <w:szCs w:val="26"/>
        </w:rPr>
      </w:pPr>
      <w:bookmarkStart w:id="31" w:name="_Toc441616381"/>
      <w:r>
        <w:br w:type="page"/>
      </w:r>
    </w:p>
    <w:p w:rsidR="00BF17C8" w:rsidRDefault="00BF17C8" w:rsidP="00BF17C8">
      <w:pPr>
        <w:pStyle w:val="Ttulo2"/>
      </w:pPr>
      <w:r>
        <w:lastRenderedPageBreak/>
        <w:t>Departamentos rentados</w:t>
      </w:r>
      <w:bookmarkEnd w:id="31"/>
    </w:p>
    <w:tbl>
      <w:tblPr>
        <w:tblStyle w:val="Tabladecuadrcula1clara-nfasis11"/>
        <w:tblW w:w="9950" w:type="dxa"/>
        <w:jc w:val="center"/>
        <w:tblLayout w:type="fixed"/>
        <w:tblLook w:val="04A0" w:firstRow="1" w:lastRow="0" w:firstColumn="1" w:lastColumn="0" w:noHBand="0" w:noVBand="1"/>
      </w:tblPr>
      <w:tblGrid>
        <w:gridCol w:w="2563"/>
        <w:gridCol w:w="993"/>
        <w:gridCol w:w="1178"/>
        <w:gridCol w:w="1304"/>
        <w:gridCol w:w="1304"/>
        <w:gridCol w:w="1304"/>
        <w:gridCol w:w="1304"/>
      </w:tblGrid>
      <w:tr w:rsidR="000D1910" w:rsidTr="009B68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:rsidR="000D1910" w:rsidRPr="008B14A5" w:rsidRDefault="000D1910" w:rsidP="0019634C">
            <w:pPr>
              <w:jc w:val="center"/>
              <w:rPr>
                <w:sz w:val="24"/>
              </w:rPr>
            </w:pPr>
            <w:r>
              <w:rPr>
                <w:sz w:val="24"/>
              </w:rPr>
              <w:t>Ubicación</w:t>
            </w:r>
          </w:p>
        </w:tc>
        <w:tc>
          <w:tcPr>
            <w:tcW w:w="993" w:type="dxa"/>
            <w:shd w:val="clear" w:color="auto" w:fill="F2F2F2" w:themeFill="background1" w:themeFillShade="F2"/>
          </w:tcPr>
          <w:p w:rsidR="000D1910" w:rsidRPr="008B14A5" w:rsidRDefault="000D1910" w:rsidP="00196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Costo</w:t>
            </w:r>
          </w:p>
        </w:tc>
        <w:tc>
          <w:tcPr>
            <w:tcW w:w="1178" w:type="dxa"/>
            <w:shd w:val="clear" w:color="auto" w:fill="F2F2F2" w:themeFill="background1" w:themeFillShade="F2"/>
          </w:tcPr>
          <w:p w:rsidR="000D1910" w:rsidRPr="008B14A5" w:rsidRDefault="000D1910" w:rsidP="00196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Cupo</w:t>
            </w:r>
          </w:p>
        </w:tc>
        <w:tc>
          <w:tcPr>
            <w:tcW w:w="1304" w:type="dxa"/>
            <w:shd w:val="clear" w:color="auto" w:fill="F2F2F2" w:themeFill="background1" w:themeFillShade="F2"/>
          </w:tcPr>
          <w:p w:rsidR="000D1910" w:rsidRPr="008B14A5" w:rsidRDefault="000D1910" w:rsidP="00BF17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8B14A5">
              <w:rPr>
                <w:sz w:val="24"/>
              </w:rPr>
              <w:t xml:space="preserve">Costo </w:t>
            </w:r>
            <w:r>
              <w:rPr>
                <w:sz w:val="24"/>
              </w:rPr>
              <w:t>x consultor</w:t>
            </w:r>
          </w:p>
        </w:tc>
        <w:tc>
          <w:tcPr>
            <w:tcW w:w="1304" w:type="dxa"/>
            <w:shd w:val="clear" w:color="auto" w:fill="F2F2F2" w:themeFill="background1" w:themeFillShade="F2"/>
          </w:tcPr>
          <w:p w:rsidR="000D1910" w:rsidRPr="008B14A5" w:rsidRDefault="000D1910" w:rsidP="00BF17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Factura</w:t>
            </w:r>
          </w:p>
        </w:tc>
        <w:tc>
          <w:tcPr>
            <w:tcW w:w="1304" w:type="dxa"/>
            <w:shd w:val="clear" w:color="auto" w:fill="F2F2F2" w:themeFill="background1" w:themeFillShade="F2"/>
          </w:tcPr>
          <w:p w:rsidR="000D1910" w:rsidRDefault="000D1910" w:rsidP="00BF17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Día Pago</w:t>
            </w:r>
          </w:p>
        </w:tc>
        <w:tc>
          <w:tcPr>
            <w:tcW w:w="1304" w:type="dxa"/>
            <w:shd w:val="clear" w:color="auto" w:fill="F2F2F2" w:themeFill="background1" w:themeFillShade="F2"/>
          </w:tcPr>
          <w:p w:rsidR="000D1910" w:rsidRDefault="000D1910" w:rsidP="00BF17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Deposito</w:t>
            </w:r>
          </w:p>
        </w:tc>
      </w:tr>
      <w:tr w:rsidR="000D1910" w:rsidTr="009B68FE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:rsidR="000D1910" w:rsidRPr="00941C5F" w:rsidRDefault="00D57028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Sede Chilpancingo</w:t>
            </w:r>
          </w:p>
        </w:tc>
        <w:tc>
          <w:tcPr>
            <w:tcW w:w="993" w:type="dxa"/>
            <w:shd w:val="clear" w:color="auto" w:fill="F2F2F2" w:themeFill="background1" w:themeFillShade="F2"/>
          </w:tcPr>
          <w:p w:rsidR="000D1910" w:rsidRPr="009B68FE" w:rsidRDefault="009B68FE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24"/>
                <w:szCs w:val="24"/>
              </w:rPr>
            </w:pPr>
            <w:r w:rsidRPr="009B68FE">
              <w:rPr>
                <w:rFonts w:cs="Segoe UI"/>
                <w:color w:val="232323"/>
                <w:sz w:val="24"/>
                <w:szCs w:val="24"/>
                <w:shd w:val="clear" w:color="auto" w:fill="FFFFFF"/>
              </w:rPr>
              <w:t>$8,236</w:t>
            </w:r>
          </w:p>
        </w:tc>
        <w:tc>
          <w:tcPr>
            <w:tcW w:w="1178" w:type="dxa"/>
            <w:shd w:val="clear" w:color="auto" w:fill="F2F2F2" w:themeFill="background1" w:themeFillShade="F2"/>
          </w:tcPr>
          <w:p w:rsidR="000D1910" w:rsidRPr="009B68FE" w:rsidRDefault="009B68FE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24"/>
                <w:szCs w:val="24"/>
              </w:rPr>
            </w:pPr>
            <w:r w:rsidRPr="009B68FE">
              <w:rPr>
                <w:rFonts w:cs="Segoe UI"/>
                <w:sz w:val="24"/>
                <w:szCs w:val="24"/>
              </w:rPr>
              <w:t>4</w:t>
            </w:r>
          </w:p>
        </w:tc>
        <w:tc>
          <w:tcPr>
            <w:tcW w:w="1304" w:type="dxa"/>
            <w:shd w:val="clear" w:color="auto" w:fill="F2F2F2" w:themeFill="background1" w:themeFillShade="F2"/>
          </w:tcPr>
          <w:p w:rsidR="000D1910" w:rsidRPr="009B68FE" w:rsidRDefault="009B68FE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24"/>
                <w:szCs w:val="24"/>
              </w:rPr>
            </w:pPr>
            <w:r w:rsidRPr="009B68FE">
              <w:rPr>
                <w:rFonts w:cs="Segoe UI"/>
                <w:sz w:val="24"/>
                <w:szCs w:val="24"/>
              </w:rPr>
              <w:t>$200</w:t>
            </w:r>
          </w:p>
        </w:tc>
        <w:tc>
          <w:tcPr>
            <w:tcW w:w="1304" w:type="dxa"/>
            <w:shd w:val="clear" w:color="auto" w:fill="F2F2F2" w:themeFill="background1" w:themeFillShade="F2"/>
          </w:tcPr>
          <w:p w:rsidR="000D1910" w:rsidRPr="009B68FE" w:rsidRDefault="009B68FE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24"/>
                <w:szCs w:val="24"/>
              </w:rPr>
            </w:pPr>
            <w:r w:rsidRPr="009B68FE">
              <w:rPr>
                <w:rFonts w:cs="Segoe UI"/>
                <w:sz w:val="24"/>
                <w:szCs w:val="24"/>
              </w:rPr>
              <w:t>Si</w:t>
            </w:r>
          </w:p>
        </w:tc>
        <w:tc>
          <w:tcPr>
            <w:tcW w:w="1304" w:type="dxa"/>
            <w:shd w:val="clear" w:color="auto" w:fill="F2F2F2" w:themeFill="background1" w:themeFillShade="F2"/>
          </w:tcPr>
          <w:p w:rsidR="000D1910" w:rsidRPr="009B68FE" w:rsidRDefault="003C08AC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24"/>
                <w:szCs w:val="24"/>
              </w:rPr>
            </w:pPr>
            <w:r>
              <w:rPr>
                <w:rFonts w:cs="Segoe UI"/>
                <w:sz w:val="24"/>
                <w:szCs w:val="24"/>
              </w:rPr>
              <w:t>30</w:t>
            </w:r>
          </w:p>
        </w:tc>
        <w:tc>
          <w:tcPr>
            <w:tcW w:w="1304" w:type="dxa"/>
            <w:shd w:val="clear" w:color="auto" w:fill="F2F2F2" w:themeFill="background1" w:themeFillShade="F2"/>
          </w:tcPr>
          <w:p w:rsidR="000D1910" w:rsidRPr="009B68FE" w:rsidRDefault="009B68FE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24"/>
                <w:szCs w:val="24"/>
              </w:rPr>
            </w:pPr>
            <w:r w:rsidRPr="009B68FE">
              <w:rPr>
                <w:rFonts w:cs="Segoe UI"/>
                <w:color w:val="232323"/>
                <w:sz w:val="24"/>
                <w:szCs w:val="24"/>
                <w:shd w:val="clear" w:color="auto" w:fill="FFFFFF"/>
              </w:rPr>
              <w:t>$8,236</w:t>
            </w:r>
            <w:r w:rsidR="00F81890" w:rsidRPr="009B68FE">
              <w:rPr>
                <w:rFonts w:cs="Segoe UI"/>
                <w:sz w:val="24"/>
                <w:szCs w:val="24"/>
              </w:rPr>
              <w:t xml:space="preserve"> </w:t>
            </w:r>
          </w:p>
        </w:tc>
      </w:tr>
      <w:tr w:rsidR="000D1910" w:rsidTr="009B68FE">
        <w:trPr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:rsidR="000D1910" w:rsidRPr="00941C5F" w:rsidRDefault="000D1910" w:rsidP="00D57028">
            <w:pPr>
              <w:jc w:val="left"/>
              <w:rPr>
                <w:b w:val="0"/>
                <w:sz w:val="24"/>
              </w:rPr>
            </w:pPr>
            <w:r w:rsidRPr="00941C5F">
              <w:rPr>
                <w:b w:val="0"/>
                <w:sz w:val="24"/>
              </w:rPr>
              <w:t xml:space="preserve">Subsede </w:t>
            </w:r>
            <w:r w:rsidR="00D57028">
              <w:rPr>
                <w:b w:val="0"/>
                <w:sz w:val="24"/>
              </w:rPr>
              <w:t>Iguala</w:t>
            </w:r>
          </w:p>
        </w:tc>
        <w:tc>
          <w:tcPr>
            <w:tcW w:w="993" w:type="dxa"/>
            <w:shd w:val="clear" w:color="auto" w:fill="F2F2F2" w:themeFill="background1" w:themeFillShade="F2"/>
          </w:tcPr>
          <w:p w:rsidR="000D1910" w:rsidRPr="00941C5F" w:rsidRDefault="000D1910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178" w:type="dxa"/>
            <w:shd w:val="clear" w:color="auto" w:fill="F2F2F2" w:themeFill="background1" w:themeFillShade="F2"/>
          </w:tcPr>
          <w:p w:rsidR="000D1910" w:rsidRPr="00941C5F" w:rsidRDefault="000D1910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304" w:type="dxa"/>
            <w:shd w:val="clear" w:color="auto" w:fill="F2F2F2" w:themeFill="background1" w:themeFillShade="F2"/>
          </w:tcPr>
          <w:p w:rsidR="000D1910" w:rsidRPr="00941C5F" w:rsidRDefault="000D1910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304" w:type="dxa"/>
            <w:shd w:val="clear" w:color="auto" w:fill="F2F2F2" w:themeFill="background1" w:themeFillShade="F2"/>
          </w:tcPr>
          <w:p w:rsidR="000D1910" w:rsidRDefault="000D1910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304" w:type="dxa"/>
            <w:shd w:val="clear" w:color="auto" w:fill="F2F2F2" w:themeFill="background1" w:themeFillShade="F2"/>
          </w:tcPr>
          <w:p w:rsidR="000D1910" w:rsidRDefault="000D1910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304" w:type="dxa"/>
            <w:shd w:val="clear" w:color="auto" w:fill="F2F2F2" w:themeFill="background1" w:themeFillShade="F2"/>
          </w:tcPr>
          <w:p w:rsidR="000D1910" w:rsidRDefault="000D1910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0D1910" w:rsidTr="009B68FE">
        <w:trPr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:rsidR="000D1910" w:rsidRPr="00941C5F" w:rsidRDefault="00D57028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Altamirano</w:t>
            </w:r>
          </w:p>
        </w:tc>
        <w:tc>
          <w:tcPr>
            <w:tcW w:w="993" w:type="dxa"/>
            <w:shd w:val="clear" w:color="auto" w:fill="F2F2F2" w:themeFill="background1" w:themeFillShade="F2"/>
          </w:tcPr>
          <w:p w:rsidR="000D1910" w:rsidRPr="00941C5F" w:rsidRDefault="000D1910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178" w:type="dxa"/>
            <w:shd w:val="clear" w:color="auto" w:fill="F2F2F2" w:themeFill="background1" w:themeFillShade="F2"/>
          </w:tcPr>
          <w:p w:rsidR="000D1910" w:rsidRPr="00941C5F" w:rsidRDefault="000D1910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304" w:type="dxa"/>
            <w:shd w:val="clear" w:color="auto" w:fill="F2F2F2" w:themeFill="background1" w:themeFillShade="F2"/>
          </w:tcPr>
          <w:p w:rsidR="000D1910" w:rsidRPr="00941C5F" w:rsidRDefault="000D1910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304" w:type="dxa"/>
            <w:shd w:val="clear" w:color="auto" w:fill="F2F2F2" w:themeFill="background1" w:themeFillShade="F2"/>
          </w:tcPr>
          <w:p w:rsidR="000D1910" w:rsidRDefault="000D1910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304" w:type="dxa"/>
            <w:shd w:val="clear" w:color="auto" w:fill="F2F2F2" w:themeFill="background1" w:themeFillShade="F2"/>
          </w:tcPr>
          <w:p w:rsidR="000D1910" w:rsidRDefault="000D1910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304" w:type="dxa"/>
            <w:shd w:val="clear" w:color="auto" w:fill="F2F2F2" w:themeFill="background1" w:themeFillShade="F2"/>
          </w:tcPr>
          <w:p w:rsidR="000D1910" w:rsidRDefault="000D1910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D57028" w:rsidTr="009B68FE">
        <w:trPr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:rsidR="00D57028" w:rsidRDefault="00D57028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Acapulco</w:t>
            </w:r>
          </w:p>
        </w:tc>
        <w:tc>
          <w:tcPr>
            <w:tcW w:w="993" w:type="dxa"/>
            <w:shd w:val="clear" w:color="auto" w:fill="F2F2F2" w:themeFill="background1" w:themeFillShade="F2"/>
          </w:tcPr>
          <w:p w:rsidR="00D57028" w:rsidRPr="00941C5F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178" w:type="dxa"/>
            <w:shd w:val="clear" w:color="auto" w:fill="F2F2F2" w:themeFill="background1" w:themeFillShade="F2"/>
          </w:tcPr>
          <w:p w:rsidR="00D57028" w:rsidRPr="00941C5F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304" w:type="dxa"/>
            <w:shd w:val="clear" w:color="auto" w:fill="F2F2F2" w:themeFill="background1" w:themeFillShade="F2"/>
          </w:tcPr>
          <w:p w:rsidR="00D57028" w:rsidRPr="00941C5F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304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304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304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D57028" w:rsidTr="009B68FE">
        <w:trPr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:rsidR="00D57028" w:rsidRDefault="00D57028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Zihuatanejo</w:t>
            </w:r>
          </w:p>
        </w:tc>
        <w:tc>
          <w:tcPr>
            <w:tcW w:w="993" w:type="dxa"/>
            <w:shd w:val="clear" w:color="auto" w:fill="F2F2F2" w:themeFill="background1" w:themeFillShade="F2"/>
          </w:tcPr>
          <w:p w:rsidR="00D57028" w:rsidRPr="00941C5F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178" w:type="dxa"/>
            <w:shd w:val="clear" w:color="auto" w:fill="F2F2F2" w:themeFill="background1" w:themeFillShade="F2"/>
          </w:tcPr>
          <w:p w:rsidR="00D57028" w:rsidRPr="00941C5F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304" w:type="dxa"/>
            <w:shd w:val="clear" w:color="auto" w:fill="F2F2F2" w:themeFill="background1" w:themeFillShade="F2"/>
          </w:tcPr>
          <w:p w:rsidR="00D57028" w:rsidRPr="00941C5F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304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304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304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</w:tbl>
    <w:p w:rsidR="003D588D" w:rsidRDefault="003D588D">
      <w:pPr>
        <w:jc w:val="left"/>
        <w:rPr>
          <w:rFonts w:ascii="Segoe UI Light" w:eastAsiaTheme="majorEastAsia" w:hAnsi="Segoe UI Light" w:cstheme="majorBidi"/>
          <w:b/>
          <w:color w:val="2E74B5" w:themeColor="accent1" w:themeShade="BF"/>
          <w:sz w:val="32"/>
          <w:szCs w:val="24"/>
        </w:rPr>
      </w:pPr>
      <w:bookmarkStart w:id="32" w:name="_Toc441616382"/>
    </w:p>
    <w:p w:rsidR="00F76EFD" w:rsidRPr="003B0AD0" w:rsidRDefault="000D1910" w:rsidP="003B0AD0">
      <w:pPr>
        <w:pStyle w:val="Ttulo3"/>
      </w:pPr>
      <w:r w:rsidRPr="003B0AD0">
        <w:t>Datos de contacto departamentos</w:t>
      </w:r>
      <w:bookmarkEnd w:id="32"/>
    </w:p>
    <w:p w:rsidR="00F76EFD" w:rsidRPr="00F76EFD" w:rsidRDefault="00F76EFD" w:rsidP="00F76EFD"/>
    <w:tbl>
      <w:tblPr>
        <w:tblStyle w:val="Tabladecuadrcula1clara-nfasis11"/>
        <w:tblW w:w="0" w:type="auto"/>
        <w:tblLook w:val="04A0" w:firstRow="1" w:lastRow="0" w:firstColumn="1" w:lastColumn="0" w:noHBand="0" w:noVBand="1"/>
      </w:tblPr>
      <w:tblGrid>
        <w:gridCol w:w="4815"/>
        <w:gridCol w:w="4535"/>
      </w:tblGrid>
      <w:tr w:rsidR="00F76EFD" w:rsidTr="00F76E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:rsidR="00F76EFD" w:rsidRDefault="00F76EFD" w:rsidP="00D57028">
            <w:pPr>
              <w:spacing w:before="100" w:beforeAutospacing="1" w:after="100" w:afterAutospacing="1"/>
              <w:jc w:val="center"/>
              <w:rPr>
                <w:rFonts w:ascii="Calibri" w:hAnsi="Calibri"/>
                <w:color w:val="222222"/>
              </w:rPr>
            </w:pPr>
            <w:r>
              <w:rPr>
                <w:rFonts w:ascii="Calibri" w:hAnsi="Calibri"/>
                <w:color w:val="222222"/>
              </w:rPr>
              <w:t xml:space="preserve">Departamento en </w:t>
            </w:r>
            <w:r w:rsidR="00D57028">
              <w:rPr>
                <w:rFonts w:ascii="Calibri" w:hAnsi="Calibri"/>
                <w:color w:val="222222"/>
              </w:rPr>
              <w:t>Chilpancingo, Guerrero</w:t>
            </w:r>
          </w:p>
        </w:tc>
      </w:tr>
      <w:tr w:rsidR="00F76EFD" w:rsidTr="00F76EFD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hideMark/>
          </w:tcPr>
          <w:p w:rsidR="00F76EFD" w:rsidRPr="00F76EFD" w:rsidRDefault="00F76EFD">
            <w:pPr>
              <w:spacing w:before="100" w:beforeAutospacing="1" w:after="100" w:afterAutospacing="1"/>
              <w:rPr>
                <w:rFonts w:ascii="Times New Roman" w:hAnsi="Times New Roman"/>
                <w:color w:val="222222"/>
                <w:sz w:val="24"/>
              </w:rPr>
            </w:pPr>
            <w:r w:rsidRPr="00F76EFD">
              <w:rPr>
                <w:rFonts w:cs="Segoe UI"/>
                <w:color w:val="222222"/>
                <w:sz w:val="24"/>
              </w:rPr>
              <w:t>Nombre de contacto</w:t>
            </w:r>
          </w:p>
        </w:tc>
        <w:tc>
          <w:tcPr>
            <w:tcW w:w="4535" w:type="dxa"/>
            <w:hideMark/>
          </w:tcPr>
          <w:p w:rsidR="00F76EFD" w:rsidRPr="00F76EFD" w:rsidRDefault="003C08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D</w:t>
            </w:r>
            <w:r w:rsidRPr="003C08AC">
              <w:rPr>
                <w:rFonts w:cs="Segoe UI"/>
                <w:color w:val="222222"/>
                <w:sz w:val="24"/>
                <w:szCs w:val="24"/>
              </w:rPr>
              <w:t xml:space="preserve">ra. </w:t>
            </w:r>
            <w:proofErr w:type="spellStart"/>
            <w:r w:rsidRPr="003C08AC">
              <w:rPr>
                <w:rFonts w:cs="Segoe UI"/>
                <w:color w:val="454545"/>
                <w:sz w:val="24"/>
                <w:szCs w:val="24"/>
                <w:shd w:val="clear" w:color="auto" w:fill="FFFFFF"/>
              </w:rPr>
              <w:t>Maria</w:t>
            </w:r>
            <w:proofErr w:type="spellEnd"/>
            <w:r w:rsidRPr="003C08AC">
              <w:rPr>
                <w:rFonts w:cs="Segoe UI"/>
                <w:color w:val="454545"/>
                <w:sz w:val="24"/>
                <w:szCs w:val="24"/>
                <w:shd w:val="clear" w:color="auto" w:fill="FFFFFF"/>
              </w:rPr>
              <w:t xml:space="preserve"> Del Socorro Guerra Nava</w:t>
            </w:r>
          </w:p>
        </w:tc>
      </w:tr>
      <w:tr w:rsidR="00F76EFD" w:rsidTr="00F76EFD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hideMark/>
          </w:tcPr>
          <w:p w:rsidR="00F76EFD" w:rsidRPr="00F76EFD" w:rsidRDefault="00F76EFD">
            <w:pPr>
              <w:spacing w:before="100" w:beforeAutospacing="1" w:after="100" w:afterAutospacing="1"/>
              <w:rPr>
                <w:color w:val="222222"/>
                <w:sz w:val="24"/>
              </w:rPr>
            </w:pPr>
            <w:r w:rsidRPr="00F76EFD">
              <w:rPr>
                <w:rFonts w:cs="Segoe UI"/>
                <w:color w:val="222222"/>
                <w:sz w:val="24"/>
              </w:rPr>
              <w:t>Teléfono</w:t>
            </w:r>
          </w:p>
        </w:tc>
        <w:tc>
          <w:tcPr>
            <w:tcW w:w="4535" w:type="dxa"/>
            <w:hideMark/>
          </w:tcPr>
          <w:p w:rsidR="00F76EFD" w:rsidRPr="00F76EFD" w:rsidRDefault="003C08AC" w:rsidP="00D5702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22222"/>
                <w:sz w:val="24"/>
                <w:szCs w:val="24"/>
              </w:rPr>
            </w:pPr>
            <w:r w:rsidRPr="003C08AC">
              <w:rPr>
                <w:color w:val="222222"/>
                <w:sz w:val="24"/>
                <w:szCs w:val="24"/>
              </w:rPr>
              <w:t>(747) 162 1164</w:t>
            </w:r>
          </w:p>
        </w:tc>
      </w:tr>
      <w:tr w:rsidR="00F76EFD" w:rsidTr="00F76EFD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hideMark/>
          </w:tcPr>
          <w:p w:rsidR="00F76EFD" w:rsidRPr="00F76EFD" w:rsidRDefault="00F76EFD">
            <w:pPr>
              <w:spacing w:before="100" w:beforeAutospacing="1" w:after="100" w:afterAutospacing="1"/>
              <w:rPr>
                <w:color w:val="222222"/>
                <w:sz w:val="24"/>
              </w:rPr>
            </w:pPr>
            <w:r w:rsidRPr="00F76EFD">
              <w:rPr>
                <w:rFonts w:cs="Segoe UI"/>
                <w:color w:val="222222"/>
                <w:sz w:val="24"/>
              </w:rPr>
              <w:t>Correo Electrónico</w:t>
            </w:r>
          </w:p>
        </w:tc>
        <w:tc>
          <w:tcPr>
            <w:tcW w:w="4535" w:type="dxa"/>
            <w:hideMark/>
          </w:tcPr>
          <w:p w:rsidR="00F76EFD" w:rsidRPr="003C08AC" w:rsidRDefault="009567B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222222"/>
                <w:sz w:val="24"/>
                <w:szCs w:val="24"/>
              </w:rPr>
            </w:pPr>
            <w:hyperlink r:id="rId20" w:history="1">
              <w:r w:rsidR="003C08AC" w:rsidRPr="00985272">
                <w:rPr>
                  <w:rStyle w:val="Hipervnculo"/>
                  <w:rFonts w:cs="Segoe UI"/>
                  <w:b/>
                  <w:bCs/>
                  <w:sz w:val="24"/>
                  <w:szCs w:val="24"/>
                  <w:shd w:val="clear" w:color="auto" w:fill="FFFFFF"/>
                </w:rPr>
                <w:t>madelso29@hotmail.com</w:t>
              </w:r>
            </w:hyperlink>
          </w:p>
        </w:tc>
      </w:tr>
      <w:tr w:rsidR="00F76EFD" w:rsidTr="00F76EFD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hideMark/>
          </w:tcPr>
          <w:p w:rsidR="00F76EFD" w:rsidRPr="00F76EFD" w:rsidRDefault="00F76EFD">
            <w:pPr>
              <w:spacing w:before="100" w:beforeAutospacing="1" w:after="100" w:afterAutospacing="1"/>
              <w:rPr>
                <w:color w:val="222222"/>
                <w:sz w:val="24"/>
              </w:rPr>
            </w:pPr>
            <w:r w:rsidRPr="00F76EFD">
              <w:rPr>
                <w:rFonts w:cs="Segoe UI"/>
                <w:color w:val="222222"/>
                <w:sz w:val="24"/>
              </w:rPr>
              <w:t>Número de cuenta (Clave interbancaria)</w:t>
            </w:r>
          </w:p>
        </w:tc>
        <w:tc>
          <w:tcPr>
            <w:tcW w:w="4535" w:type="dxa"/>
            <w:hideMark/>
          </w:tcPr>
          <w:p w:rsidR="00F76EFD" w:rsidRPr="00F76EFD" w:rsidRDefault="003C08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0</w:t>
            </w:r>
            <w:r w:rsidRPr="003C08AC">
              <w:rPr>
                <w:color w:val="222222"/>
                <w:sz w:val="24"/>
                <w:szCs w:val="24"/>
              </w:rPr>
              <w:t>12260029006722382</w:t>
            </w:r>
          </w:p>
        </w:tc>
      </w:tr>
      <w:tr w:rsidR="00F76EFD" w:rsidTr="00F76EFD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hideMark/>
          </w:tcPr>
          <w:p w:rsidR="00F76EFD" w:rsidRPr="00F76EFD" w:rsidRDefault="00F76EFD">
            <w:pPr>
              <w:spacing w:before="100" w:beforeAutospacing="1" w:after="100" w:afterAutospacing="1"/>
              <w:rPr>
                <w:color w:val="222222"/>
                <w:sz w:val="24"/>
              </w:rPr>
            </w:pPr>
            <w:r w:rsidRPr="00F76EFD">
              <w:rPr>
                <w:rFonts w:cs="Segoe UI"/>
                <w:color w:val="222222"/>
                <w:sz w:val="24"/>
              </w:rPr>
              <w:t>Banco</w:t>
            </w:r>
          </w:p>
        </w:tc>
        <w:tc>
          <w:tcPr>
            <w:tcW w:w="4535" w:type="dxa"/>
            <w:hideMark/>
          </w:tcPr>
          <w:p w:rsidR="00F76EFD" w:rsidRPr="00F76EFD" w:rsidRDefault="003C08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Bancomer</w:t>
            </w:r>
          </w:p>
        </w:tc>
      </w:tr>
      <w:tr w:rsidR="00F76EFD" w:rsidTr="00F76EFD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hideMark/>
          </w:tcPr>
          <w:p w:rsidR="00F76EFD" w:rsidRPr="00F76EFD" w:rsidRDefault="00F76EFD">
            <w:pPr>
              <w:spacing w:before="100" w:beforeAutospacing="1" w:after="100" w:afterAutospacing="1"/>
              <w:rPr>
                <w:color w:val="222222"/>
                <w:sz w:val="24"/>
              </w:rPr>
            </w:pPr>
            <w:r w:rsidRPr="00F76EFD">
              <w:rPr>
                <w:rFonts w:cs="Segoe UI"/>
                <w:color w:val="222222"/>
                <w:sz w:val="24"/>
              </w:rPr>
              <w:t>Documentación necesaria</w:t>
            </w:r>
          </w:p>
        </w:tc>
        <w:tc>
          <w:tcPr>
            <w:tcW w:w="4535" w:type="dxa"/>
            <w:hideMark/>
          </w:tcPr>
          <w:p w:rsidR="00F76EFD" w:rsidRPr="00F76EFD" w:rsidRDefault="003C08AC" w:rsidP="00F76EF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Carta laboral y Copia de IFE</w:t>
            </w:r>
          </w:p>
        </w:tc>
      </w:tr>
      <w:tr w:rsidR="00F76EFD" w:rsidTr="00F76EFD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hideMark/>
          </w:tcPr>
          <w:p w:rsidR="00F76EFD" w:rsidRPr="00F76EFD" w:rsidRDefault="00F76EFD">
            <w:pPr>
              <w:spacing w:before="100" w:beforeAutospacing="1" w:after="100" w:afterAutospacing="1"/>
              <w:rPr>
                <w:color w:val="222222"/>
                <w:sz w:val="24"/>
              </w:rPr>
            </w:pPr>
            <w:r w:rsidRPr="00F76EFD">
              <w:rPr>
                <w:rFonts w:cs="Segoe UI"/>
                <w:color w:val="222222"/>
                <w:sz w:val="24"/>
              </w:rPr>
              <w:t>Costo por mes</w:t>
            </w:r>
          </w:p>
        </w:tc>
        <w:tc>
          <w:tcPr>
            <w:tcW w:w="4535" w:type="dxa"/>
            <w:hideMark/>
          </w:tcPr>
          <w:p w:rsidR="00F76EFD" w:rsidRPr="003C08AC" w:rsidRDefault="003C08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222222"/>
                <w:sz w:val="24"/>
                <w:szCs w:val="24"/>
              </w:rPr>
            </w:pPr>
            <w:r w:rsidRPr="003C08AC">
              <w:rPr>
                <w:rFonts w:cs="Segoe UI"/>
                <w:color w:val="232323"/>
                <w:sz w:val="24"/>
                <w:szCs w:val="18"/>
                <w:shd w:val="clear" w:color="auto" w:fill="FFFFFF"/>
              </w:rPr>
              <w:t>$8,236</w:t>
            </w:r>
          </w:p>
        </w:tc>
      </w:tr>
      <w:tr w:rsidR="00F76EFD" w:rsidTr="00F76EFD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hideMark/>
          </w:tcPr>
          <w:p w:rsidR="00F76EFD" w:rsidRPr="00F76EFD" w:rsidRDefault="00F76EFD">
            <w:pPr>
              <w:spacing w:before="100" w:beforeAutospacing="1" w:after="100" w:afterAutospacing="1"/>
              <w:rPr>
                <w:color w:val="222222"/>
                <w:sz w:val="24"/>
              </w:rPr>
            </w:pPr>
            <w:r w:rsidRPr="00F76EFD">
              <w:rPr>
                <w:rFonts w:cs="Segoe UI"/>
                <w:color w:val="222222"/>
                <w:sz w:val="24"/>
              </w:rPr>
              <w:t>Personas que se hospedaran</w:t>
            </w:r>
          </w:p>
        </w:tc>
        <w:tc>
          <w:tcPr>
            <w:tcW w:w="4535" w:type="dxa"/>
            <w:hideMark/>
          </w:tcPr>
          <w:p w:rsidR="00F76EFD" w:rsidRPr="00F76EFD" w:rsidRDefault="003C08AC" w:rsidP="003C08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3</w:t>
            </w:r>
          </w:p>
        </w:tc>
      </w:tr>
      <w:tr w:rsidR="00F76EFD" w:rsidTr="00F76EFD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hideMark/>
          </w:tcPr>
          <w:p w:rsidR="00F76EFD" w:rsidRPr="00F76EFD" w:rsidRDefault="00F76EFD">
            <w:pPr>
              <w:spacing w:before="100" w:beforeAutospacing="1" w:after="100" w:afterAutospacing="1"/>
              <w:rPr>
                <w:color w:val="222222"/>
                <w:sz w:val="24"/>
              </w:rPr>
            </w:pPr>
            <w:r w:rsidRPr="00F76EFD">
              <w:rPr>
                <w:rFonts w:cs="Segoe UI"/>
                <w:color w:val="222222"/>
                <w:sz w:val="24"/>
              </w:rPr>
              <w:t>Costo por persona</w:t>
            </w:r>
          </w:p>
        </w:tc>
        <w:tc>
          <w:tcPr>
            <w:tcW w:w="4535" w:type="dxa"/>
            <w:hideMark/>
          </w:tcPr>
          <w:p w:rsidR="00F76EFD" w:rsidRPr="00F76EFD" w:rsidRDefault="003C08AC" w:rsidP="003C08AC">
            <w:pPr>
              <w:tabs>
                <w:tab w:val="left" w:pos="1455"/>
              </w:tabs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$200</w:t>
            </w:r>
          </w:p>
        </w:tc>
      </w:tr>
      <w:tr w:rsidR="00F76EFD" w:rsidTr="00F76EFD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hideMark/>
          </w:tcPr>
          <w:p w:rsidR="00F76EFD" w:rsidRPr="00F76EFD" w:rsidRDefault="00F76EFD">
            <w:pPr>
              <w:spacing w:before="100" w:beforeAutospacing="1" w:after="100" w:afterAutospacing="1"/>
              <w:rPr>
                <w:color w:val="222222"/>
                <w:sz w:val="24"/>
              </w:rPr>
            </w:pPr>
            <w:r w:rsidRPr="00F76EFD">
              <w:rPr>
                <w:rFonts w:cs="Segoe UI"/>
                <w:color w:val="222222"/>
                <w:sz w:val="24"/>
              </w:rPr>
              <w:t>Dirección</w:t>
            </w:r>
          </w:p>
        </w:tc>
        <w:tc>
          <w:tcPr>
            <w:tcW w:w="4535" w:type="dxa"/>
            <w:hideMark/>
          </w:tcPr>
          <w:p w:rsidR="003C08AC" w:rsidRPr="003C08AC" w:rsidRDefault="003C08AC" w:rsidP="003C08AC">
            <w:pPr>
              <w:pStyle w:val="NormalWeb"/>
              <w:shd w:val="clear" w:color="auto" w:fill="FFFFFF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54545"/>
              </w:rPr>
            </w:pPr>
            <w:r w:rsidRPr="003C08AC">
              <w:rPr>
                <w:rFonts w:ascii="Arial" w:hAnsi="Arial" w:cs="Arial"/>
                <w:color w:val="454545"/>
              </w:rPr>
              <w:t>Antonio y delgado #28</w:t>
            </w:r>
          </w:p>
          <w:p w:rsidR="003C08AC" w:rsidRPr="003C08AC" w:rsidRDefault="003C08AC" w:rsidP="003C08AC">
            <w:pPr>
              <w:pStyle w:val="NormalWeb"/>
              <w:shd w:val="clear" w:color="auto" w:fill="FFFFFF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54545"/>
              </w:rPr>
            </w:pPr>
            <w:r w:rsidRPr="003C08AC">
              <w:rPr>
                <w:rFonts w:ascii="Arial" w:hAnsi="Arial" w:cs="Arial"/>
                <w:color w:val="454545"/>
              </w:rPr>
              <w:t>Villas El Parador, CP:3995</w:t>
            </w:r>
          </w:p>
          <w:p w:rsidR="00F76EFD" w:rsidRPr="003C08AC" w:rsidRDefault="003C08AC" w:rsidP="003C08AC">
            <w:pPr>
              <w:pStyle w:val="NormalWeb"/>
              <w:shd w:val="clear" w:color="auto" w:fill="FFFFFF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54545"/>
                <w:sz w:val="18"/>
                <w:szCs w:val="18"/>
              </w:rPr>
            </w:pPr>
            <w:r w:rsidRPr="003C08AC">
              <w:rPr>
                <w:rFonts w:ascii="Arial" w:hAnsi="Arial" w:cs="Arial"/>
                <w:color w:val="454545"/>
              </w:rPr>
              <w:t>Chilpancingo, Guerrero</w:t>
            </w:r>
          </w:p>
        </w:tc>
      </w:tr>
    </w:tbl>
    <w:p w:rsidR="003B0AD0" w:rsidRDefault="003B0AD0" w:rsidP="003B0AD0">
      <w:pPr>
        <w:pStyle w:val="Ttulo3"/>
      </w:pPr>
      <w:bookmarkStart w:id="33" w:name="_Toc441616383"/>
    </w:p>
    <w:p w:rsidR="003B0AD0" w:rsidRDefault="003B0AD0">
      <w:pPr>
        <w:jc w:val="left"/>
        <w:rPr>
          <w:rFonts w:ascii="Segoe UI Light" w:eastAsiaTheme="majorEastAsia" w:hAnsi="Segoe UI Light" w:cstheme="majorBidi"/>
          <w:b/>
          <w:color w:val="2E74B5" w:themeColor="accent1" w:themeShade="BF"/>
          <w:sz w:val="36"/>
          <w:szCs w:val="24"/>
        </w:rPr>
      </w:pPr>
      <w:r>
        <w:br w:type="page"/>
      </w:r>
    </w:p>
    <w:p w:rsidR="004B0210" w:rsidRDefault="004B0210" w:rsidP="003B0AD0">
      <w:pPr>
        <w:pStyle w:val="Ttulo3"/>
      </w:pPr>
      <w:r>
        <w:lastRenderedPageBreak/>
        <w:t>Distribución de recursos materiales</w:t>
      </w:r>
      <w:bookmarkEnd w:id="33"/>
    </w:p>
    <w:p w:rsidR="004B0210" w:rsidRDefault="003C08AC" w:rsidP="009567B3">
      <w:pPr>
        <w:pStyle w:val="TextoHeader"/>
      </w:pPr>
      <w:r>
        <w:t>Actualmente no se cuentan con recursos materiales.</w:t>
      </w:r>
    </w:p>
    <w:p w:rsidR="00686B1A" w:rsidRDefault="00686B1A" w:rsidP="00686B1A">
      <w:pPr>
        <w:pStyle w:val="Ttulo2"/>
      </w:pPr>
      <w:bookmarkStart w:id="34" w:name="_Toc441616384"/>
      <w:r>
        <w:t>Recursos Actuales</w:t>
      </w:r>
      <w:bookmarkEnd w:id="34"/>
    </w:p>
    <w:p w:rsidR="00686B1A" w:rsidRPr="00686B1A" w:rsidRDefault="00686B1A" w:rsidP="003B0AD0">
      <w:pPr>
        <w:pStyle w:val="Ttulo3"/>
      </w:pPr>
      <w:bookmarkStart w:id="35" w:name="_Toc441616385"/>
      <w:r>
        <w:t>Comunicación</w:t>
      </w:r>
      <w:bookmarkEnd w:id="35"/>
      <w:r>
        <w:t xml:space="preserve"> </w:t>
      </w:r>
    </w:p>
    <w:tbl>
      <w:tblPr>
        <w:tblStyle w:val="Tabladecuadrcula1clara-nfasis11"/>
        <w:tblW w:w="0" w:type="auto"/>
        <w:tblLook w:val="04A0" w:firstRow="1" w:lastRow="0" w:firstColumn="1" w:lastColumn="0" w:noHBand="0" w:noVBand="1"/>
      </w:tblPr>
      <w:tblGrid>
        <w:gridCol w:w="3681"/>
        <w:gridCol w:w="1701"/>
        <w:gridCol w:w="1701"/>
        <w:gridCol w:w="1701"/>
      </w:tblGrid>
      <w:tr w:rsidR="00686B1A" w:rsidTr="00686B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686B1A" w:rsidRPr="008B14A5" w:rsidRDefault="00686B1A" w:rsidP="0019634C">
            <w:pPr>
              <w:jc w:val="center"/>
              <w:rPr>
                <w:sz w:val="24"/>
              </w:rPr>
            </w:pPr>
            <w:r w:rsidRPr="008B14A5">
              <w:rPr>
                <w:sz w:val="24"/>
              </w:rPr>
              <w:t>Oficina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686B1A" w:rsidRPr="008B14A5" w:rsidRDefault="00686B1A" w:rsidP="00196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8B14A5">
              <w:rPr>
                <w:sz w:val="24"/>
              </w:rPr>
              <w:t>Celulares BTS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686B1A" w:rsidRPr="008B14A5" w:rsidRDefault="00686B1A" w:rsidP="00686B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8B14A5">
              <w:rPr>
                <w:sz w:val="24"/>
              </w:rPr>
              <w:t xml:space="preserve">Celulares en </w:t>
            </w:r>
            <w:r>
              <w:rPr>
                <w:sz w:val="24"/>
              </w:rPr>
              <w:t>bono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686B1A" w:rsidRPr="008B14A5" w:rsidRDefault="00686B1A" w:rsidP="00196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8B14A5">
              <w:rPr>
                <w:sz w:val="24"/>
              </w:rPr>
              <w:t>Radios</w:t>
            </w:r>
          </w:p>
        </w:tc>
      </w:tr>
      <w:tr w:rsidR="00686B1A" w:rsidTr="00686B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686B1A" w:rsidRPr="00941C5F" w:rsidRDefault="00D57028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Sede Chilpancingo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686B1A" w:rsidRPr="00941C5F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686B1A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686B1A" w:rsidRPr="00941C5F" w:rsidRDefault="00587C44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86B1A" w:rsidTr="00686B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686B1A" w:rsidRPr="00941C5F" w:rsidRDefault="00D57028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Iguala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686B1A" w:rsidRPr="00941C5F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686B1A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686B1A" w:rsidRPr="00941C5F" w:rsidRDefault="00587C44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86B1A" w:rsidTr="00686B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686B1A" w:rsidRPr="00941C5F" w:rsidRDefault="00D57028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Altamirano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686B1A" w:rsidRPr="00941C5F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686B1A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686B1A" w:rsidRPr="00941C5F" w:rsidRDefault="00587C44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D57028" w:rsidTr="00686B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D57028" w:rsidRPr="00941C5F" w:rsidRDefault="00D57028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Acapulco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D57028" w:rsidTr="00686B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D57028" w:rsidRPr="00941C5F" w:rsidRDefault="00D57028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Zihuatanejo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86B1A" w:rsidTr="00686B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686B1A" w:rsidRPr="00941C5F" w:rsidRDefault="00686B1A" w:rsidP="0019634C">
            <w:pPr>
              <w:jc w:val="right"/>
              <w:rPr>
                <w:sz w:val="24"/>
              </w:rPr>
            </w:pPr>
            <w:r w:rsidRPr="00941C5F">
              <w:rPr>
                <w:sz w:val="24"/>
              </w:rPr>
              <w:t>Total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686B1A" w:rsidRPr="00941C5F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686B1A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686B1A" w:rsidRPr="00941C5F" w:rsidRDefault="00587C44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686B1A" w:rsidRDefault="00686B1A" w:rsidP="003B0AD0">
      <w:pPr>
        <w:pStyle w:val="Ttulo3"/>
      </w:pPr>
      <w:bookmarkStart w:id="36" w:name="_Toc441616386"/>
      <w:r>
        <w:t>Equipo de Computo</w:t>
      </w:r>
      <w:bookmarkEnd w:id="36"/>
    </w:p>
    <w:tbl>
      <w:tblPr>
        <w:tblStyle w:val="Tabladecuadrcula1clara-nfasis11"/>
        <w:tblW w:w="0" w:type="auto"/>
        <w:tblLook w:val="04A0" w:firstRow="1" w:lastRow="0" w:firstColumn="1" w:lastColumn="0" w:noHBand="0" w:noVBand="1"/>
      </w:tblPr>
      <w:tblGrid>
        <w:gridCol w:w="3681"/>
        <w:gridCol w:w="2409"/>
        <w:gridCol w:w="2410"/>
      </w:tblGrid>
      <w:tr w:rsidR="00686B1A" w:rsidTr="00686B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686B1A" w:rsidRPr="008B14A5" w:rsidRDefault="00686B1A" w:rsidP="0019634C">
            <w:pPr>
              <w:jc w:val="center"/>
              <w:rPr>
                <w:sz w:val="24"/>
              </w:rPr>
            </w:pPr>
            <w:r w:rsidRPr="008B14A5">
              <w:rPr>
                <w:sz w:val="24"/>
              </w:rPr>
              <w:t>Oficina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686B1A" w:rsidRPr="008B14A5" w:rsidRDefault="00686B1A" w:rsidP="00196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8B14A5">
              <w:rPr>
                <w:sz w:val="24"/>
              </w:rPr>
              <w:t>Laptops BTS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686B1A" w:rsidRPr="008B14A5" w:rsidRDefault="00686B1A" w:rsidP="00686B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8B14A5">
              <w:rPr>
                <w:sz w:val="24"/>
              </w:rPr>
              <w:t xml:space="preserve">Laptops en </w:t>
            </w:r>
            <w:r>
              <w:rPr>
                <w:sz w:val="24"/>
              </w:rPr>
              <w:t>bono</w:t>
            </w:r>
          </w:p>
        </w:tc>
      </w:tr>
      <w:tr w:rsidR="00686B1A" w:rsidTr="00686B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686B1A" w:rsidRPr="00941C5F" w:rsidRDefault="00D57028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Sede Chilpancingo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686B1A" w:rsidRPr="00941C5F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686B1A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86B1A" w:rsidTr="00686B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686B1A" w:rsidRPr="00941C5F" w:rsidRDefault="00D57028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Iguala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686B1A" w:rsidRPr="00941C5F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686B1A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86B1A" w:rsidTr="00686B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686B1A" w:rsidRPr="00941C5F" w:rsidRDefault="00D57028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Altamirano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686B1A" w:rsidRPr="00941C5F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686B1A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D57028" w:rsidTr="00686B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D57028" w:rsidRPr="00941C5F" w:rsidRDefault="00D57028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Acapulco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D57028" w:rsidTr="00686B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D57028" w:rsidRPr="00941C5F" w:rsidRDefault="00D57028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Zihuatanejo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86B1A" w:rsidTr="00686B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686B1A" w:rsidRPr="00941C5F" w:rsidRDefault="00686B1A" w:rsidP="0019634C">
            <w:pPr>
              <w:jc w:val="right"/>
              <w:rPr>
                <w:sz w:val="24"/>
              </w:rPr>
            </w:pPr>
            <w:r w:rsidRPr="00941C5F">
              <w:rPr>
                <w:sz w:val="24"/>
              </w:rPr>
              <w:t>Total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686B1A" w:rsidRPr="00941C5F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686B1A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686B1A" w:rsidRDefault="00686B1A" w:rsidP="003B0AD0">
      <w:pPr>
        <w:pStyle w:val="Ttulo3"/>
      </w:pPr>
      <w:bookmarkStart w:id="37" w:name="_Toc441616387"/>
      <w:r>
        <w:t>Vehículos</w:t>
      </w:r>
      <w:bookmarkEnd w:id="37"/>
      <w:r>
        <w:t xml:space="preserve"> </w:t>
      </w:r>
    </w:p>
    <w:tbl>
      <w:tblPr>
        <w:tblStyle w:val="Tabladecuadrcula1clara-nfasis11"/>
        <w:tblW w:w="0" w:type="auto"/>
        <w:tblLook w:val="04A0" w:firstRow="1" w:lastRow="0" w:firstColumn="1" w:lastColumn="0" w:noHBand="0" w:noVBand="1"/>
      </w:tblPr>
      <w:tblGrid>
        <w:gridCol w:w="3681"/>
        <w:gridCol w:w="2409"/>
        <w:gridCol w:w="2410"/>
      </w:tblGrid>
      <w:tr w:rsidR="00686B1A" w:rsidTr="001963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686B1A" w:rsidRPr="008B14A5" w:rsidRDefault="00686B1A" w:rsidP="0019634C">
            <w:pPr>
              <w:jc w:val="center"/>
              <w:rPr>
                <w:sz w:val="24"/>
              </w:rPr>
            </w:pPr>
            <w:r w:rsidRPr="008B14A5">
              <w:rPr>
                <w:sz w:val="24"/>
              </w:rPr>
              <w:t>Oficina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686B1A" w:rsidRPr="008B14A5" w:rsidRDefault="0032098D" w:rsidP="00196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Vehículos </w:t>
            </w:r>
            <w:r w:rsidR="00686B1A" w:rsidRPr="008B14A5">
              <w:rPr>
                <w:sz w:val="24"/>
              </w:rPr>
              <w:t xml:space="preserve"> BTS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686B1A" w:rsidRPr="008B14A5" w:rsidRDefault="0032098D" w:rsidP="003209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Vehículos</w:t>
            </w:r>
            <w:r w:rsidR="00686B1A" w:rsidRPr="008B14A5">
              <w:rPr>
                <w:sz w:val="24"/>
              </w:rPr>
              <w:t xml:space="preserve"> en </w:t>
            </w:r>
            <w:r w:rsidR="00686B1A">
              <w:rPr>
                <w:sz w:val="24"/>
              </w:rPr>
              <w:t>bono</w:t>
            </w:r>
          </w:p>
        </w:tc>
      </w:tr>
      <w:tr w:rsidR="00686B1A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686B1A" w:rsidRPr="00941C5F" w:rsidRDefault="00686B1A" w:rsidP="00D57028">
            <w:pPr>
              <w:jc w:val="left"/>
              <w:rPr>
                <w:b w:val="0"/>
                <w:sz w:val="24"/>
              </w:rPr>
            </w:pPr>
            <w:r w:rsidRPr="00941C5F">
              <w:rPr>
                <w:b w:val="0"/>
                <w:sz w:val="24"/>
              </w:rPr>
              <w:t xml:space="preserve">Sede </w:t>
            </w:r>
            <w:r w:rsidR="00D57028">
              <w:rPr>
                <w:b w:val="0"/>
                <w:sz w:val="24"/>
              </w:rPr>
              <w:t>Chilpancingo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686B1A" w:rsidRPr="00941C5F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686B1A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86B1A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686B1A" w:rsidRPr="00941C5F" w:rsidRDefault="00D57028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Iguala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686B1A" w:rsidRPr="00941C5F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686B1A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86B1A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686B1A" w:rsidRPr="00941C5F" w:rsidRDefault="00686B1A" w:rsidP="0019634C">
            <w:pPr>
              <w:jc w:val="left"/>
              <w:rPr>
                <w:b w:val="0"/>
                <w:sz w:val="24"/>
              </w:rPr>
            </w:pPr>
            <w:r w:rsidRPr="00941C5F">
              <w:rPr>
                <w:b w:val="0"/>
                <w:sz w:val="24"/>
              </w:rPr>
              <w:t>Subs</w:t>
            </w:r>
            <w:r w:rsidR="00D57028">
              <w:rPr>
                <w:b w:val="0"/>
                <w:sz w:val="24"/>
              </w:rPr>
              <w:t>ede Altamirano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686B1A" w:rsidRPr="00941C5F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686B1A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D57028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D57028" w:rsidRPr="00941C5F" w:rsidRDefault="00D57028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Acapulco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D57028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D57028" w:rsidRPr="00941C5F" w:rsidRDefault="00D57028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Zihuatanejo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86B1A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686B1A" w:rsidRPr="00941C5F" w:rsidRDefault="00686B1A" w:rsidP="0019634C">
            <w:pPr>
              <w:jc w:val="right"/>
              <w:rPr>
                <w:sz w:val="24"/>
              </w:rPr>
            </w:pPr>
            <w:r w:rsidRPr="00941C5F">
              <w:rPr>
                <w:sz w:val="24"/>
              </w:rPr>
              <w:t>Total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686B1A" w:rsidRPr="00941C5F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686B1A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686B1A" w:rsidRDefault="00686B1A" w:rsidP="00686B1A">
      <w:pPr>
        <w:pStyle w:val="Ttulo2"/>
      </w:pPr>
      <w:bookmarkStart w:id="38" w:name="_Toc441616388"/>
      <w:r>
        <w:lastRenderedPageBreak/>
        <w:t>Recursos adicionales solicitados</w:t>
      </w:r>
      <w:bookmarkEnd w:id="38"/>
    </w:p>
    <w:p w:rsidR="00686B1A" w:rsidRPr="00686B1A" w:rsidRDefault="003C08AC" w:rsidP="00686B1A">
      <w:r>
        <w:t>Los recursos necesarios para la implementación y el soporte</w:t>
      </w:r>
      <w:r w:rsidR="00B572B6">
        <w:t xml:space="preserve"> son los siguientes:</w:t>
      </w:r>
    </w:p>
    <w:p w:rsidR="0032098D" w:rsidRPr="00686B1A" w:rsidRDefault="0032098D" w:rsidP="003B0AD0">
      <w:pPr>
        <w:pStyle w:val="Ttulo3"/>
      </w:pPr>
      <w:bookmarkStart w:id="39" w:name="_Toc441616389"/>
      <w:r>
        <w:t>Comunicación</w:t>
      </w:r>
      <w:bookmarkEnd w:id="39"/>
      <w:r>
        <w:t xml:space="preserve"> </w:t>
      </w:r>
    </w:p>
    <w:tbl>
      <w:tblPr>
        <w:tblStyle w:val="Tabladecuadrcula1clara-nfasis11"/>
        <w:tblW w:w="0" w:type="auto"/>
        <w:tblLook w:val="04A0" w:firstRow="1" w:lastRow="0" w:firstColumn="1" w:lastColumn="0" w:noHBand="0" w:noVBand="1"/>
      </w:tblPr>
      <w:tblGrid>
        <w:gridCol w:w="3681"/>
        <w:gridCol w:w="1701"/>
        <w:gridCol w:w="1701"/>
        <w:gridCol w:w="1701"/>
      </w:tblGrid>
      <w:tr w:rsidR="0032098D" w:rsidTr="001963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32098D" w:rsidRPr="008B14A5" w:rsidRDefault="0032098D" w:rsidP="0019634C">
            <w:pPr>
              <w:jc w:val="center"/>
              <w:rPr>
                <w:sz w:val="24"/>
              </w:rPr>
            </w:pPr>
            <w:r w:rsidRPr="008B14A5">
              <w:rPr>
                <w:sz w:val="24"/>
              </w:rPr>
              <w:t>Oficina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32098D" w:rsidRPr="008B14A5" w:rsidRDefault="0032098D" w:rsidP="00196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8B14A5">
              <w:rPr>
                <w:sz w:val="24"/>
              </w:rPr>
              <w:t>Celulares BTS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32098D" w:rsidRPr="008B14A5" w:rsidRDefault="0032098D" w:rsidP="00196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8B14A5">
              <w:rPr>
                <w:sz w:val="24"/>
              </w:rPr>
              <w:t xml:space="preserve">Celulares en </w:t>
            </w:r>
            <w:r>
              <w:rPr>
                <w:sz w:val="24"/>
              </w:rPr>
              <w:t>bono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32098D" w:rsidRPr="008B14A5" w:rsidRDefault="0032098D" w:rsidP="00196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8B14A5">
              <w:rPr>
                <w:sz w:val="24"/>
              </w:rPr>
              <w:t>Radios</w:t>
            </w:r>
          </w:p>
        </w:tc>
      </w:tr>
      <w:tr w:rsidR="0032098D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32098D" w:rsidRPr="00941C5F" w:rsidRDefault="00D57028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Sede Chilpancingo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32098D" w:rsidRPr="00941C5F" w:rsidRDefault="00B572B6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32098D" w:rsidRDefault="00990A12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32098D" w:rsidRPr="00941C5F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32098D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32098D" w:rsidRPr="00941C5F" w:rsidRDefault="00D57028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Iguala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32098D" w:rsidRPr="00941C5F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32098D" w:rsidRDefault="00990A12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32098D" w:rsidRPr="00941C5F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32098D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32098D" w:rsidRPr="00941C5F" w:rsidRDefault="00D57028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Altamirano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32098D" w:rsidRPr="00941C5F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32098D" w:rsidRDefault="00B572B6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32098D" w:rsidRPr="00941C5F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D57028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D57028" w:rsidRPr="00941C5F" w:rsidRDefault="00D57028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Acapulco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D57028" w:rsidRDefault="00B572B6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D57028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D57028" w:rsidRPr="00941C5F" w:rsidRDefault="00D57028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Zihuatanejo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D57028" w:rsidRDefault="00D57028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32098D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32098D" w:rsidRPr="00941C5F" w:rsidRDefault="0032098D" w:rsidP="0019634C">
            <w:pPr>
              <w:jc w:val="right"/>
              <w:rPr>
                <w:sz w:val="24"/>
              </w:rPr>
            </w:pPr>
            <w:r w:rsidRPr="00941C5F">
              <w:rPr>
                <w:sz w:val="24"/>
              </w:rPr>
              <w:t>Total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32098D" w:rsidRPr="00941C5F" w:rsidRDefault="00B572B6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32098D" w:rsidRDefault="00B572B6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32098D" w:rsidRPr="00941C5F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553BA7" w:rsidRDefault="00553BA7" w:rsidP="0032098D">
      <w:pPr>
        <w:tabs>
          <w:tab w:val="left" w:pos="5415"/>
        </w:tabs>
      </w:pPr>
    </w:p>
    <w:p w:rsidR="00990A12" w:rsidRDefault="00B572B6" w:rsidP="0032098D">
      <w:pPr>
        <w:tabs>
          <w:tab w:val="left" w:pos="5415"/>
        </w:tabs>
      </w:pPr>
      <w:r>
        <w:t>Se solicita un solo celular para cubrir la guardia de Chilpancingo y dos celulares en bono para las subsedes de Acapulco y Altamirano, puesto que el personal estará utilizando sus celulares personales para las guardias correspondientes</w:t>
      </w:r>
      <w:r w:rsidR="00990A12">
        <w:t xml:space="preserve">. </w:t>
      </w:r>
    </w:p>
    <w:p w:rsidR="0032098D" w:rsidRDefault="0032098D" w:rsidP="003B0AD0">
      <w:pPr>
        <w:pStyle w:val="Ttulo3"/>
      </w:pPr>
      <w:bookmarkStart w:id="40" w:name="_Toc441616390"/>
      <w:r>
        <w:t>Equipo de Computo</w:t>
      </w:r>
      <w:bookmarkEnd w:id="40"/>
    </w:p>
    <w:tbl>
      <w:tblPr>
        <w:tblStyle w:val="Tabladecuadrcula1clara-nfasis11"/>
        <w:tblW w:w="0" w:type="auto"/>
        <w:tblLook w:val="04A0" w:firstRow="1" w:lastRow="0" w:firstColumn="1" w:lastColumn="0" w:noHBand="0" w:noVBand="1"/>
      </w:tblPr>
      <w:tblGrid>
        <w:gridCol w:w="3681"/>
        <w:gridCol w:w="2409"/>
        <w:gridCol w:w="2410"/>
      </w:tblGrid>
      <w:tr w:rsidR="0032098D" w:rsidTr="001963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32098D" w:rsidRPr="008B14A5" w:rsidRDefault="0032098D" w:rsidP="0019634C">
            <w:pPr>
              <w:jc w:val="center"/>
              <w:rPr>
                <w:sz w:val="24"/>
              </w:rPr>
            </w:pPr>
            <w:r w:rsidRPr="008B14A5">
              <w:rPr>
                <w:sz w:val="24"/>
              </w:rPr>
              <w:t>Oficina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32098D" w:rsidRPr="008B14A5" w:rsidRDefault="0032098D" w:rsidP="00196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8B14A5">
              <w:rPr>
                <w:sz w:val="24"/>
              </w:rPr>
              <w:t>Laptops BTS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32098D" w:rsidRPr="008B14A5" w:rsidRDefault="0032098D" w:rsidP="00196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8B14A5">
              <w:rPr>
                <w:sz w:val="24"/>
              </w:rPr>
              <w:t xml:space="preserve">Laptops en </w:t>
            </w:r>
            <w:r>
              <w:rPr>
                <w:sz w:val="24"/>
              </w:rPr>
              <w:t>bono</w:t>
            </w:r>
          </w:p>
        </w:tc>
      </w:tr>
      <w:tr w:rsidR="0032098D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32098D" w:rsidRPr="00941C5F" w:rsidRDefault="00DB5E95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Sede Chilpancingo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32098D" w:rsidRPr="00941C5F" w:rsidRDefault="006A0A1E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32098D" w:rsidRDefault="006A0A1E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2098D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32098D" w:rsidRPr="00941C5F" w:rsidRDefault="00DB5E95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Iguala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32098D" w:rsidRPr="00941C5F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32098D" w:rsidRDefault="00990A12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32098D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32098D" w:rsidRPr="00941C5F" w:rsidRDefault="00DB5E95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Altamirano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32098D" w:rsidRPr="00941C5F" w:rsidRDefault="006A0A1E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32098D" w:rsidRDefault="006A0A1E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DB5E95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DB5E95" w:rsidRPr="00941C5F" w:rsidRDefault="00DB5E95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Acapulco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DB5E95" w:rsidRDefault="006A0A1E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DB5E95" w:rsidRDefault="00DB5E95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DB5E95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DB5E95" w:rsidRPr="00941C5F" w:rsidRDefault="00DB5E95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Zihuatanejo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DB5E95" w:rsidRDefault="00DB5E95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DB5E95" w:rsidRDefault="00DB5E95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32098D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32098D" w:rsidRPr="00941C5F" w:rsidRDefault="0032098D" w:rsidP="0019634C">
            <w:pPr>
              <w:jc w:val="right"/>
              <w:rPr>
                <w:sz w:val="24"/>
              </w:rPr>
            </w:pPr>
            <w:r w:rsidRPr="00941C5F">
              <w:rPr>
                <w:sz w:val="24"/>
              </w:rPr>
              <w:t>Total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32098D" w:rsidRPr="00941C5F" w:rsidRDefault="001E4D2F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32098D" w:rsidRDefault="001E4D2F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:rsidR="0032098D" w:rsidRDefault="0032098D" w:rsidP="0032098D">
      <w:pPr>
        <w:tabs>
          <w:tab w:val="left" w:pos="5415"/>
        </w:tabs>
      </w:pPr>
    </w:p>
    <w:p w:rsidR="00990A12" w:rsidRDefault="00990A12" w:rsidP="0032098D">
      <w:pPr>
        <w:tabs>
          <w:tab w:val="left" w:pos="5415"/>
        </w:tabs>
      </w:pPr>
      <w:r>
        <w:t xml:space="preserve">Se solicita una laptop </w:t>
      </w:r>
      <w:r w:rsidR="00AA677B">
        <w:t>para</w:t>
      </w:r>
      <w:r w:rsidR="006A0A1E">
        <w:t xml:space="preserve"> Altamirano y una para Acapulco</w:t>
      </w:r>
      <w:r w:rsidR="00AA677B">
        <w:t xml:space="preserve"> ya que el personal no cuenta con equipo propio</w:t>
      </w:r>
      <w:r>
        <w:t>.</w:t>
      </w:r>
      <w:r w:rsidR="006A0A1E">
        <w:t xml:space="preserve"> En cuanto al personal de Chilpancingo estar</w:t>
      </w:r>
      <w:r w:rsidR="00AA677B">
        <w:t>án utilizando su equipo de có</w:t>
      </w:r>
      <w:r w:rsidR="006A0A1E">
        <w:t>mp</w:t>
      </w:r>
      <w:r w:rsidR="00AA677B">
        <w:t>uto</w:t>
      </w:r>
      <w:r>
        <w:t xml:space="preserve">. </w:t>
      </w:r>
    </w:p>
    <w:p w:rsidR="0032098D" w:rsidRDefault="0032098D" w:rsidP="003B0AD0">
      <w:pPr>
        <w:pStyle w:val="Ttulo3"/>
      </w:pPr>
      <w:bookmarkStart w:id="41" w:name="_Toc441616391"/>
      <w:r>
        <w:lastRenderedPageBreak/>
        <w:t>Vehículos</w:t>
      </w:r>
      <w:bookmarkEnd w:id="41"/>
      <w:r>
        <w:t xml:space="preserve"> </w:t>
      </w:r>
    </w:p>
    <w:tbl>
      <w:tblPr>
        <w:tblStyle w:val="Tabladecuadrcula1clara-nfasis11"/>
        <w:tblW w:w="0" w:type="auto"/>
        <w:tblLook w:val="04A0" w:firstRow="1" w:lastRow="0" w:firstColumn="1" w:lastColumn="0" w:noHBand="0" w:noVBand="1"/>
      </w:tblPr>
      <w:tblGrid>
        <w:gridCol w:w="3681"/>
        <w:gridCol w:w="2409"/>
        <w:gridCol w:w="2410"/>
      </w:tblGrid>
      <w:tr w:rsidR="0032098D" w:rsidTr="001963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32098D" w:rsidRPr="008B14A5" w:rsidRDefault="0032098D" w:rsidP="0019634C">
            <w:pPr>
              <w:jc w:val="center"/>
              <w:rPr>
                <w:sz w:val="24"/>
              </w:rPr>
            </w:pPr>
            <w:r w:rsidRPr="008B14A5">
              <w:rPr>
                <w:sz w:val="24"/>
              </w:rPr>
              <w:t>Oficina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32098D" w:rsidRPr="008B14A5" w:rsidRDefault="0032098D" w:rsidP="00196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Vehículos </w:t>
            </w:r>
            <w:r w:rsidRPr="008B14A5">
              <w:rPr>
                <w:sz w:val="24"/>
              </w:rPr>
              <w:t xml:space="preserve"> BTS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32098D" w:rsidRPr="008B14A5" w:rsidRDefault="0032098D" w:rsidP="00196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Vehículos</w:t>
            </w:r>
            <w:r w:rsidRPr="008B14A5">
              <w:rPr>
                <w:sz w:val="24"/>
              </w:rPr>
              <w:t xml:space="preserve"> en </w:t>
            </w:r>
            <w:r>
              <w:rPr>
                <w:sz w:val="24"/>
              </w:rPr>
              <w:t>bono</w:t>
            </w:r>
          </w:p>
        </w:tc>
      </w:tr>
      <w:tr w:rsidR="0032098D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32098D" w:rsidRPr="00941C5F" w:rsidRDefault="00DB5E95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Sede Chilpancingo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32098D" w:rsidRPr="00941C5F" w:rsidRDefault="00AA677B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32098D" w:rsidRDefault="00B75DFC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32098D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32098D" w:rsidRPr="00941C5F" w:rsidRDefault="00DB5E95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Iguala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32098D" w:rsidRPr="00941C5F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32098D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32098D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32098D" w:rsidRPr="00941C5F" w:rsidRDefault="00DB5E95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Altamirano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32098D" w:rsidRPr="00941C5F" w:rsidRDefault="0032098D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32098D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DB5E95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DB5E95" w:rsidRPr="00941C5F" w:rsidRDefault="00DB5E95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Acapulco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DB5E95" w:rsidRDefault="00DB5E95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DB5E95" w:rsidRDefault="00DB5E95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DB5E95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DB5E95" w:rsidRPr="00941C5F" w:rsidRDefault="00DB5E95" w:rsidP="0019634C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Subsede Zihuatanejo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DB5E95" w:rsidRDefault="00DB5E95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DB5E95" w:rsidRDefault="00DB5E95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32098D" w:rsidTr="001963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:rsidR="0032098D" w:rsidRPr="00941C5F" w:rsidRDefault="0032098D" w:rsidP="0019634C">
            <w:pPr>
              <w:jc w:val="right"/>
              <w:rPr>
                <w:sz w:val="24"/>
              </w:rPr>
            </w:pPr>
            <w:r w:rsidRPr="00941C5F">
              <w:rPr>
                <w:sz w:val="24"/>
              </w:rPr>
              <w:t>Total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32098D" w:rsidRPr="00941C5F" w:rsidRDefault="00AA677B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32098D" w:rsidRDefault="00553BA7" w:rsidP="00196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686B1A" w:rsidRDefault="00686B1A" w:rsidP="00686B1A"/>
    <w:p w:rsidR="001B0DC9" w:rsidRPr="00975D67" w:rsidRDefault="001B0DC9" w:rsidP="001B0DC9">
      <w:pPr>
        <w:rPr>
          <w:rFonts w:cs="Segoe UI"/>
          <w:szCs w:val="24"/>
        </w:rPr>
      </w:pPr>
      <w:r>
        <w:rPr>
          <w:szCs w:val="24"/>
        </w:rPr>
        <w:t>C</w:t>
      </w:r>
      <w:r w:rsidRPr="00975D67">
        <w:rPr>
          <w:szCs w:val="24"/>
        </w:rPr>
        <w:t>omo se comenta en el la “Ubicación de la Sede” el último transporte público en Chilpancingo</w:t>
      </w:r>
      <w:r w:rsidRPr="00975D67">
        <w:rPr>
          <w:rFonts w:cs="Segoe UI"/>
          <w:szCs w:val="24"/>
        </w:rPr>
        <w:t xml:space="preserve"> pasa a las 8:30</w:t>
      </w:r>
      <w:r>
        <w:rPr>
          <w:rFonts w:cs="Segoe UI"/>
          <w:szCs w:val="24"/>
        </w:rPr>
        <w:t xml:space="preserve"> de la noche; la i</w:t>
      </w:r>
      <w:r w:rsidRPr="00975D67">
        <w:rPr>
          <w:rFonts w:cs="Segoe UI"/>
          <w:szCs w:val="24"/>
        </w:rPr>
        <w:t xml:space="preserve">nseguridad que tiene el municipio y la poca iluminación en sus calles, </w:t>
      </w:r>
      <w:r>
        <w:rPr>
          <w:rFonts w:cs="Segoe UI"/>
          <w:szCs w:val="24"/>
        </w:rPr>
        <w:t xml:space="preserve">presentan </w:t>
      </w:r>
      <w:r w:rsidRPr="00975D67">
        <w:rPr>
          <w:rFonts w:cs="Segoe UI"/>
          <w:szCs w:val="24"/>
        </w:rPr>
        <w:t>un riesgo para el personal al salir de la sede a dicha hora.</w:t>
      </w:r>
    </w:p>
    <w:p w:rsidR="001E4D2F" w:rsidRPr="00975D67" w:rsidRDefault="001B0DC9" w:rsidP="001B0DC9">
      <w:pPr>
        <w:rPr>
          <w:rFonts w:cs="Segoe UI"/>
          <w:szCs w:val="24"/>
        </w:rPr>
      </w:pPr>
      <w:r>
        <w:rPr>
          <w:rFonts w:cs="Segoe UI"/>
          <w:szCs w:val="24"/>
        </w:rPr>
        <w:t xml:space="preserve">Como </w:t>
      </w:r>
      <w:r w:rsidR="00AB2A3F">
        <w:rPr>
          <w:szCs w:val="24"/>
        </w:rPr>
        <w:t>medida de seguridad s</w:t>
      </w:r>
      <w:r w:rsidR="00AB2A3F" w:rsidRPr="00975D67">
        <w:rPr>
          <w:szCs w:val="24"/>
        </w:rPr>
        <w:t xml:space="preserve">e </w:t>
      </w:r>
      <w:r>
        <w:rPr>
          <w:szCs w:val="24"/>
        </w:rPr>
        <w:t>solicita un</w:t>
      </w:r>
      <w:r w:rsidRPr="00975D67">
        <w:rPr>
          <w:szCs w:val="24"/>
        </w:rPr>
        <w:t xml:space="preserve"> vehículo</w:t>
      </w:r>
      <w:r>
        <w:rPr>
          <w:szCs w:val="24"/>
        </w:rPr>
        <w:t xml:space="preserve">, o en su lugar la autorización de </w:t>
      </w:r>
      <w:r w:rsidR="00AB2A3F">
        <w:rPr>
          <w:szCs w:val="24"/>
        </w:rPr>
        <w:t xml:space="preserve">la salida del personal a </w:t>
      </w:r>
      <w:r w:rsidR="00AB2A3F" w:rsidRPr="00975D67">
        <w:rPr>
          <w:szCs w:val="24"/>
        </w:rPr>
        <w:t xml:space="preserve">las 8 </w:t>
      </w:r>
      <w:r>
        <w:rPr>
          <w:szCs w:val="24"/>
        </w:rPr>
        <w:t>pm para tomar el transporte público</w:t>
      </w:r>
      <w:r w:rsidR="00AB2A3F" w:rsidRPr="00975D67">
        <w:rPr>
          <w:szCs w:val="24"/>
        </w:rPr>
        <w:t xml:space="preserve">, </w:t>
      </w:r>
      <w:r>
        <w:rPr>
          <w:szCs w:val="24"/>
        </w:rPr>
        <w:t xml:space="preserve">de no ser posible lo anterior, se solicita un </w:t>
      </w:r>
      <w:r w:rsidR="00AB2A3F" w:rsidRPr="00975D67">
        <w:rPr>
          <w:szCs w:val="24"/>
        </w:rPr>
        <w:t xml:space="preserve">apoyo monetario para pagar el </w:t>
      </w:r>
      <w:r>
        <w:rPr>
          <w:szCs w:val="24"/>
        </w:rPr>
        <w:t xml:space="preserve">taxi de </w:t>
      </w:r>
      <w:r w:rsidRPr="001B0DC9">
        <w:rPr>
          <w:b/>
          <w:szCs w:val="24"/>
        </w:rPr>
        <w:t>regreso</w:t>
      </w:r>
      <w:r>
        <w:rPr>
          <w:szCs w:val="24"/>
        </w:rPr>
        <w:t xml:space="preserve"> al departamento.</w:t>
      </w:r>
      <w:r w:rsidR="00A71BA5" w:rsidRPr="00975D67">
        <w:rPr>
          <w:rFonts w:cs="Segoe UI"/>
          <w:szCs w:val="24"/>
        </w:rPr>
        <w:t xml:space="preserve"> </w:t>
      </w:r>
    </w:p>
    <w:p w:rsidR="00BF17C8" w:rsidRDefault="00BF17C8" w:rsidP="009567B3">
      <w:pPr>
        <w:pStyle w:val="Ttulo1"/>
      </w:pPr>
      <w:bookmarkStart w:id="42" w:name="_Toc441616392"/>
      <w:r>
        <w:t>Estrategia de Seguridad</w:t>
      </w:r>
      <w:bookmarkEnd w:id="42"/>
    </w:p>
    <w:p w:rsidR="00BF17C8" w:rsidRDefault="00BF17C8" w:rsidP="00BF17C8">
      <w:r>
        <w:t>Dentro del plan de implementación, se requiere contar con una estrategia de temas de seguridad, esto debido a que los factores de riesgo que implican el ambiente y movimiento de personal que se requieren para el cabal cumplimiento de las obligaciones contractuales con referencia al soporte en sitio</w:t>
      </w:r>
      <w:r w:rsidR="00686B1A">
        <w:t xml:space="preserve"> son atípicas al ambiente laboral común</w:t>
      </w:r>
      <w:r>
        <w:t>, por eso que a través de este documento se hace un análisis de los riesgos y las acciones sugeridas para su mitigación.</w:t>
      </w:r>
    </w:p>
    <w:p w:rsidR="00BF17C8" w:rsidRDefault="00BF17C8" w:rsidP="00BF17C8">
      <w:pPr>
        <w:pStyle w:val="Ttulo2"/>
      </w:pPr>
      <w:bookmarkStart w:id="43" w:name="_Toc441616393"/>
      <w:r>
        <w:lastRenderedPageBreak/>
        <w:t>Factores de Riesgo.</w:t>
      </w:r>
      <w:bookmarkEnd w:id="43"/>
    </w:p>
    <w:p w:rsidR="00686B1A" w:rsidRDefault="00F47C23" w:rsidP="00686B1A">
      <w:pPr>
        <w:pStyle w:val="Prrafodelista"/>
        <w:numPr>
          <w:ilvl w:val="0"/>
          <w:numId w:val="4"/>
        </w:numPr>
      </w:pPr>
      <w:r>
        <w:t>El transporte nocturno de la sede y subsedes, debido al alto índice delictivo que acontece en el estado</w:t>
      </w:r>
      <w:r w:rsidR="00D939D6">
        <w:t>.</w:t>
      </w:r>
    </w:p>
    <w:p w:rsidR="002E38E4" w:rsidRDefault="00715C52" w:rsidP="00EE4651">
      <w:pPr>
        <w:pStyle w:val="Prrafodelista"/>
        <w:numPr>
          <w:ilvl w:val="0"/>
          <w:numId w:val="4"/>
        </w:numPr>
      </w:pPr>
      <w:r>
        <w:t xml:space="preserve">Seguridad del personal por laborar en las oficinas de la PGR. </w:t>
      </w:r>
    </w:p>
    <w:p w:rsidR="00BF17C8" w:rsidRDefault="00BF17C8" w:rsidP="00BF17C8">
      <w:pPr>
        <w:pStyle w:val="Ttulo2"/>
      </w:pPr>
      <w:bookmarkStart w:id="44" w:name="_Toc441616394"/>
      <w:r>
        <w:t>Acciones operativas para minimizar riesgos</w:t>
      </w:r>
      <w:bookmarkEnd w:id="44"/>
    </w:p>
    <w:p w:rsidR="00BF17C8" w:rsidRDefault="00BF17C8" w:rsidP="00BF17C8">
      <w:r>
        <w:t>A continuación se exponen algunas acciones que se contemplan en cada plan de implementación a fin de minimizar en lo posible los riesgos antes mencionados. Donde existen 3 niveles de acción:</w:t>
      </w:r>
    </w:p>
    <w:p w:rsidR="00BF17C8" w:rsidRDefault="00BF17C8" w:rsidP="00BF17C8">
      <w:pPr>
        <w:pStyle w:val="Prrafodelista"/>
        <w:numPr>
          <w:ilvl w:val="0"/>
          <w:numId w:val="3"/>
        </w:numPr>
      </w:pPr>
      <w:r>
        <w:t>Soporte en sitio.- actividades propuestas y supervisadas por el responsable de SEDE</w:t>
      </w:r>
    </w:p>
    <w:p w:rsidR="00BF17C8" w:rsidRDefault="00BF17C8" w:rsidP="00BF17C8">
      <w:pPr>
        <w:pStyle w:val="Prrafodelista"/>
        <w:numPr>
          <w:ilvl w:val="0"/>
          <w:numId w:val="3"/>
        </w:numPr>
      </w:pPr>
      <w:r>
        <w:t>Mesa de Ayuda Central de BTS.- Actividades de apoyo del personal central de la mesa de ayuda, por ser el contacto natural con cada uno de los consultores.</w:t>
      </w:r>
    </w:p>
    <w:p w:rsidR="00BF17C8" w:rsidRPr="005158D1" w:rsidRDefault="00BF17C8" w:rsidP="00BF17C8">
      <w:pPr>
        <w:pStyle w:val="Prrafodelista"/>
        <w:numPr>
          <w:ilvl w:val="0"/>
          <w:numId w:val="3"/>
        </w:numPr>
      </w:pPr>
      <w:r>
        <w:t>Acciones desde la oficina del líder de implementación.- acciones corporativas para minimizar los riesgos o bien protocolos de acción en caso de que se necesite reaccionar a alguna emergencia.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136"/>
        <w:gridCol w:w="2214"/>
      </w:tblGrid>
      <w:tr w:rsidR="00BF17C8" w:rsidRPr="005F7C8F" w:rsidTr="0019634C">
        <w:tc>
          <w:tcPr>
            <w:tcW w:w="7136" w:type="dxa"/>
            <w:shd w:val="clear" w:color="auto" w:fill="9CC2E5" w:themeFill="accent1" w:themeFillTint="99"/>
          </w:tcPr>
          <w:p w:rsidR="00BF17C8" w:rsidRPr="005F7C8F" w:rsidRDefault="00BF17C8" w:rsidP="0019634C">
            <w:pPr>
              <w:rPr>
                <w:b/>
              </w:rPr>
            </w:pPr>
            <w:r w:rsidRPr="005F7C8F">
              <w:rPr>
                <w:b/>
              </w:rPr>
              <w:t>Descripción de la acción</w:t>
            </w:r>
          </w:p>
        </w:tc>
        <w:tc>
          <w:tcPr>
            <w:tcW w:w="2214" w:type="dxa"/>
            <w:shd w:val="clear" w:color="auto" w:fill="9CC2E5" w:themeFill="accent1" w:themeFillTint="99"/>
          </w:tcPr>
          <w:p w:rsidR="00BF17C8" w:rsidRPr="005F7C8F" w:rsidRDefault="00BF17C8" w:rsidP="0019634C">
            <w:pPr>
              <w:rPr>
                <w:b/>
              </w:rPr>
            </w:pPr>
            <w:r w:rsidRPr="005F7C8F">
              <w:rPr>
                <w:b/>
              </w:rPr>
              <w:t>Área</w:t>
            </w:r>
            <w:r>
              <w:rPr>
                <w:b/>
              </w:rPr>
              <w:t xml:space="preserve"> </w:t>
            </w:r>
          </w:p>
        </w:tc>
      </w:tr>
      <w:tr w:rsidR="00BF17C8" w:rsidTr="0019634C">
        <w:tc>
          <w:tcPr>
            <w:tcW w:w="7136" w:type="dxa"/>
          </w:tcPr>
          <w:p w:rsidR="00BF17C8" w:rsidRDefault="00715C52" w:rsidP="00715C52">
            <w:pPr>
              <w:pStyle w:val="Prrafodelista"/>
              <w:numPr>
                <w:ilvl w:val="0"/>
                <w:numId w:val="2"/>
              </w:numPr>
            </w:pPr>
            <w:r>
              <w:t>S</w:t>
            </w:r>
            <w:r w:rsidR="00F47C23">
              <w:t>e considera el retiro d</w:t>
            </w:r>
            <w:r>
              <w:t xml:space="preserve">el personal de BTS a las 20:00 </w:t>
            </w:r>
            <w:proofErr w:type="spellStart"/>
            <w:r w:rsidR="00F47C23">
              <w:t>hrs</w:t>
            </w:r>
            <w:proofErr w:type="spellEnd"/>
            <w:r w:rsidR="00F47C23">
              <w:t>. debido a que estarían utilizando el transporte público.</w:t>
            </w:r>
          </w:p>
        </w:tc>
        <w:tc>
          <w:tcPr>
            <w:tcW w:w="2214" w:type="dxa"/>
          </w:tcPr>
          <w:p w:rsidR="00BF17C8" w:rsidRDefault="00BF17C8" w:rsidP="0019634C">
            <w:r>
              <w:t>Soporte en Sitio</w:t>
            </w:r>
          </w:p>
        </w:tc>
      </w:tr>
      <w:tr w:rsidR="00BF17C8" w:rsidTr="0019634C">
        <w:tc>
          <w:tcPr>
            <w:tcW w:w="7136" w:type="dxa"/>
          </w:tcPr>
          <w:p w:rsidR="00BF17C8" w:rsidRPr="00B204A4" w:rsidRDefault="00BF17C8" w:rsidP="002E38E4">
            <w:pPr>
              <w:pStyle w:val="Prrafodelista"/>
              <w:numPr>
                <w:ilvl w:val="0"/>
                <w:numId w:val="2"/>
              </w:numPr>
            </w:pPr>
            <w:r>
              <w:t xml:space="preserve">Se ha realizado énfasis en la confidencialidad del proyecto y </w:t>
            </w:r>
            <w:r w:rsidR="00715C52">
              <w:t xml:space="preserve">se aconseja al personal a mantener </w:t>
            </w:r>
            <w:r w:rsidR="002E38E4">
              <w:t>un bajo perfil y no mencionar nuestra labor a personas externas</w:t>
            </w:r>
            <w:r>
              <w:t>.</w:t>
            </w:r>
          </w:p>
        </w:tc>
        <w:tc>
          <w:tcPr>
            <w:tcW w:w="2214" w:type="dxa"/>
          </w:tcPr>
          <w:p w:rsidR="00BF17C8" w:rsidRDefault="00BF17C8" w:rsidP="0019634C">
            <w:r>
              <w:t>Soporte en Sitio</w:t>
            </w:r>
          </w:p>
        </w:tc>
      </w:tr>
    </w:tbl>
    <w:p w:rsidR="00BF17C8" w:rsidRPr="00BF17C8" w:rsidRDefault="00BF17C8" w:rsidP="00EE4651"/>
    <w:sectPr w:rsidR="00BF17C8" w:rsidRPr="00BF17C8" w:rsidSect="008B14A5">
      <w:headerReference w:type="first" r:id="rId21"/>
      <w:pgSz w:w="12240" w:h="15840"/>
      <w:pgMar w:top="1440" w:right="1440" w:bottom="1440" w:left="1440" w:header="432" w:footer="1440" w:gutter="0"/>
      <w:pgNumType w:start="2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0075" w:rsidRDefault="001C0075" w:rsidP="00F32CF6">
      <w:pPr>
        <w:spacing w:after="0" w:line="240" w:lineRule="auto"/>
      </w:pPr>
      <w:r>
        <w:separator/>
      </w:r>
    </w:p>
  </w:endnote>
  <w:endnote w:type="continuationSeparator" w:id="0">
    <w:p w:rsidR="001C0075" w:rsidRDefault="001C0075" w:rsidP="00F32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075" w:rsidRDefault="001C0075">
    <w:pPr>
      <w:pStyle w:val="Piedepgina"/>
      <w:rPr>
        <w:noProof/>
        <w:lang w:val="en-US"/>
      </w:rPr>
    </w:pPr>
  </w:p>
  <w:p w:rsidR="001C0075" w:rsidRDefault="001C0075">
    <w:pPr>
      <w:pStyle w:val="Piedepgina"/>
    </w:pPr>
    <w:r>
      <w:rPr>
        <w:noProof/>
        <w:lang w:eastAsia="es-MX"/>
      </w:rPr>
      <w:drawing>
        <wp:anchor distT="0" distB="0" distL="114300" distR="114300" simplePos="0" relativeHeight="251678720" behindDoc="1" locked="0" layoutInCell="1" allowOverlap="1" wp14:anchorId="2376B2F5" wp14:editId="1BBC1F6C">
          <wp:simplePos x="0" y="0"/>
          <wp:positionH relativeFrom="column">
            <wp:posOffset>2101362</wp:posOffset>
          </wp:positionH>
          <wp:positionV relativeFrom="paragraph">
            <wp:posOffset>-2929011</wp:posOffset>
          </wp:positionV>
          <wp:extent cx="4739005" cy="4064763"/>
          <wp:effectExtent l="0" t="0" r="4445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" name="New-Microsoft-Logo-PPT-Backgrounds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7247" t="-1054" r="59902" b="4394"/>
                  <a:stretch/>
                </pic:blipFill>
                <pic:spPr bwMode="auto">
                  <a:xfrm>
                    <a:off x="0" y="0"/>
                    <a:ext cx="4741083" cy="40665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0634F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1B0E317A" wp14:editId="0A8CD47D">
              <wp:simplePos x="0" y="0"/>
              <wp:positionH relativeFrom="column">
                <wp:posOffset>-925417</wp:posOffset>
              </wp:positionH>
              <wp:positionV relativeFrom="paragraph">
                <wp:posOffset>214186</wp:posOffset>
              </wp:positionV>
              <wp:extent cx="7777480" cy="782198"/>
              <wp:effectExtent l="0" t="38100" r="0" b="94615"/>
              <wp:wrapNone/>
              <wp:docPr id="35" name="Group 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7480" cy="782198"/>
                        <a:chOff x="0" y="0"/>
                        <a:chExt cx="7777480" cy="782198"/>
                      </a:xfrm>
                    </wpg:grpSpPr>
                    <wps:wsp>
                      <wps:cNvPr id="34" name="Rectangle 34"/>
                      <wps:cNvSpPr/>
                      <wps:spPr>
                        <a:xfrm>
                          <a:off x="0" y="95002"/>
                          <a:ext cx="7777480" cy="711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" name="Rectangle 33"/>
                      <wps:cNvSpPr/>
                      <wps:spPr>
                        <a:xfrm>
                          <a:off x="0" y="237506"/>
                          <a:ext cx="7777480" cy="379730"/>
                        </a:xfrm>
                        <a:prstGeom prst="rect">
                          <a:avLst/>
                        </a:prstGeom>
                        <a:solidFill>
                          <a:srgbClr val="148AD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Rounded Rectangle 32"/>
                      <wps:cNvSpPr/>
                      <wps:spPr>
                        <a:xfrm>
                          <a:off x="6673932" y="0"/>
                          <a:ext cx="902335" cy="782198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C0075" w:rsidRPr="00B077DC" w:rsidRDefault="001C0075" w:rsidP="00B6428D">
                            <w:pPr>
                              <w:spacing w:before="100" w:beforeAutospacing="1" w:after="100" w:afterAutospacing="1" w:line="240" w:lineRule="auto"/>
                              <w:contextualSpacing/>
                              <w:jc w:val="center"/>
                              <w:rPr>
                                <w:rFonts w:ascii="Segoe UI Light" w:hAnsi="Segoe UI Light" w:cs="Segoe UI Light"/>
                                <w:b/>
                                <w:sz w:val="72"/>
                                <w:szCs w:val="72"/>
                              </w:rPr>
                            </w:pPr>
                            <w:r w:rsidRPr="00B077DC">
                              <w:rPr>
                                <w:rFonts w:ascii="Segoe UI Light" w:hAnsi="Segoe UI Light" w:cs="Segoe UI Light"/>
                                <w:b/>
                                <w:sz w:val="72"/>
                                <w:szCs w:val="72"/>
                              </w:rPr>
                              <w:fldChar w:fldCharType="begin"/>
                            </w:r>
                            <w:r w:rsidRPr="00B077DC">
                              <w:rPr>
                                <w:rFonts w:ascii="Segoe UI Light" w:hAnsi="Segoe UI Light" w:cs="Segoe UI Light"/>
                                <w:b/>
                                <w:sz w:val="72"/>
                                <w:szCs w:val="72"/>
                              </w:rPr>
                              <w:instrText xml:space="preserve"> PAGE   \* MERGEFORMAT </w:instrText>
                            </w:r>
                            <w:r w:rsidRPr="00B077DC">
                              <w:rPr>
                                <w:rFonts w:ascii="Segoe UI Light" w:hAnsi="Segoe UI Light" w:cs="Segoe UI Light"/>
                                <w:b/>
                                <w:sz w:val="72"/>
                                <w:szCs w:val="72"/>
                              </w:rPr>
                              <w:fldChar w:fldCharType="separate"/>
                            </w:r>
                            <w:r w:rsidR="009567B3">
                              <w:rPr>
                                <w:rFonts w:ascii="Segoe UI Light" w:hAnsi="Segoe UI Light" w:cs="Segoe UI Light"/>
                                <w:b/>
                                <w:noProof/>
                                <w:sz w:val="72"/>
                                <w:szCs w:val="72"/>
                              </w:rPr>
                              <w:t>14</w:t>
                            </w:r>
                            <w:r w:rsidRPr="00B077DC">
                              <w:rPr>
                                <w:rFonts w:ascii="Segoe UI Light" w:hAnsi="Segoe UI Light" w:cs="Segoe UI Light"/>
                                <w:b/>
                                <w:noProof/>
                                <w:sz w:val="72"/>
                                <w:szCs w:val="7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B0E317A" id="Group 35" o:spid="_x0000_s1032" style="position:absolute;left:0;text-align:left;margin-left:-72.85pt;margin-top:16.85pt;width:612.4pt;height:61.6pt;z-index:251670528;mso-height-relative:margin" coordsize="77774,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">
              <v:rect id="Rectangle 34" o:spid="_x0000_s1033" style="position:absolute;top:950;width:77774;height:7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mBScMA&#10;AADbAAAADwAAAGRycy9kb3ducmV2LnhtbESPQWsCMRSE7wX/Q3gFbzVbLUW2RqmCIhQL1R7q7bF5&#10;3Q3dvCzJU9d/bwqFHoeZ+YaZLXrfqjPF5AIbeBwVoIirYB3XBj4P64cpqCTIFtvAZOBKCRbzwd0M&#10;Sxsu/EHnvdQqQziVaKAR6UqtU9WQxzQKHXH2vkP0KFnGWtuIlwz3rR4XxbP26DgvNNjRqqHqZ3/y&#10;Btyu3kzf45ss0Z0OeJTjV5DOmOF9//oCSqiX//Bfe2sNTJ7g90v+AXp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mBScMAAADbAAAADwAAAAAAAAAAAAAAAACYAgAAZHJzL2Rv&#10;d25yZXYueG1sUEsFBgAAAAAEAAQA9QAAAIgDAAAAAA==&#10;" fillcolor="#d8d8d8 [2732]" stroked="f" strokeweight="1pt"/>
              <v:rect id="Rectangle 33" o:spid="_x0000_s1034" style="position:absolute;top:2375;width:77774;height:3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sQPcQA&#10;AADbAAAADwAAAGRycy9kb3ducmV2LnhtbESP0WrCQBRE3wv+w3KFvtWNxhaJriKWQgPtg6kfcMle&#10;k+ju3Zhdk/Tvu4VCH4eZOcNsdqM1oqfON44VzGcJCOLS6YYrBaevt6cVCB+QNRrHpOCbPOy2k4cN&#10;ZtoNfKS+CJWIEPYZKqhDaDMpfVmTRT9zLXH0zq6zGKLsKqk7HCLcGrlIkhdpseG4UGNLh5rKa3G3&#10;CvLk89kU54/b4XLKXzUbtxzvS6Uep+N+DSLQGP7Df+13rSBN4fdL/AF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LED3EAAAA2wAAAA8AAAAAAAAAAAAAAAAAmAIAAGRycy9k&#10;b3ducmV2LnhtbFBLBQYAAAAABAAEAPUAAACJAwAAAAA=&#10;" fillcolor="#148ad2" stroked="f" strokeweight="1pt"/>
              <v:roundrect id="Rounded Rectangle 32" o:spid="_x0000_s1035" style="position:absolute;left:66739;width:9023;height:7821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7CkMQA&#10;AADbAAAADwAAAGRycy9kb3ducmV2LnhtbESPT2vCQBTE7wW/w/IEL0U3TamE6CpiEOyx6kFvj+wz&#10;CWbfxuw2f759t1DocZj5zTDr7WBq0VHrKssK3hYRCOLc6ooLBZfzYZ6AcB5ZY22ZFIzkYLuZvKwx&#10;1bbnL+pOvhChhF2KCkrvm1RKl5dk0C1sQxy8u20N+iDbQuoW+1BuahlH0VIarDgslNjQvqT8cfo2&#10;Ct6Tj/7ZxEW3HPfJ5/WWZYfxNVNqNh12KxCeBv8f/qOPOnAx/H4JP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ewpDEAAAA2wAAAA8AAAAAAAAAAAAAAAAAmAIAAGRycy9k&#10;b3ducmV2LnhtbFBLBQYAAAAABAAEAPUAAACJAwAAAAA=&#10;" fillcolor="#7f7f7f [1612]" stroked="f" strokeweight="1pt">
                <v:stroke joinstyle="miter"/>
                <v:shadow on="t" color="black" opacity="26214f" origin="-.5,-.5" offset=".74836mm,.74836mm"/>
                <v:textbox>
                  <w:txbxContent>
                    <w:p w:rsidR="001C0075" w:rsidRPr="00B077DC" w:rsidRDefault="001C0075" w:rsidP="00B6428D">
                      <w:pPr>
                        <w:spacing w:before="100" w:beforeAutospacing="1" w:after="100" w:afterAutospacing="1" w:line="240" w:lineRule="auto"/>
                        <w:contextualSpacing/>
                        <w:jc w:val="center"/>
                        <w:rPr>
                          <w:rFonts w:ascii="Segoe UI Light" w:hAnsi="Segoe UI Light" w:cs="Segoe UI Light"/>
                          <w:b/>
                          <w:sz w:val="72"/>
                          <w:szCs w:val="72"/>
                        </w:rPr>
                      </w:pPr>
                      <w:r w:rsidRPr="00B077DC">
                        <w:rPr>
                          <w:rFonts w:ascii="Segoe UI Light" w:hAnsi="Segoe UI Light" w:cs="Segoe UI Light"/>
                          <w:b/>
                          <w:sz w:val="72"/>
                          <w:szCs w:val="72"/>
                        </w:rPr>
                        <w:fldChar w:fldCharType="begin"/>
                      </w:r>
                      <w:r w:rsidRPr="00B077DC">
                        <w:rPr>
                          <w:rFonts w:ascii="Segoe UI Light" w:hAnsi="Segoe UI Light" w:cs="Segoe UI Light"/>
                          <w:b/>
                          <w:sz w:val="72"/>
                          <w:szCs w:val="72"/>
                        </w:rPr>
                        <w:instrText xml:space="preserve"> PAGE   \* MERGEFORMAT </w:instrText>
                      </w:r>
                      <w:r w:rsidRPr="00B077DC">
                        <w:rPr>
                          <w:rFonts w:ascii="Segoe UI Light" w:hAnsi="Segoe UI Light" w:cs="Segoe UI Light"/>
                          <w:b/>
                          <w:sz w:val="72"/>
                          <w:szCs w:val="72"/>
                        </w:rPr>
                        <w:fldChar w:fldCharType="separate"/>
                      </w:r>
                      <w:r w:rsidR="009567B3">
                        <w:rPr>
                          <w:rFonts w:ascii="Segoe UI Light" w:hAnsi="Segoe UI Light" w:cs="Segoe UI Light"/>
                          <w:b/>
                          <w:noProof/>
                          <w:sz w:val="72"/>
                          <w:szCs w:val="72"/>
                        </w:rPr>
                        <w:t>14</w:t>
                      </w:r>
                      <w:r w:rsidRPr="00B077DC">
                        <w:rPr>
                          <w:rFonts w:ascii="Segoe UI Light" w:hAnsi="Segoe UI Light" w:cs="Segoe UI Light"/>
                          <w:b/>
                          <w:noProof/>
                          <w:sz w:val="72"/>
                          <w:szCs w:val="72"/>
                        </w:rPr>
                        <w:fldChar w:fldCharType="end"/>
                      </w:r>
                    </w:p>
                  </w:txbxContent>
                </v:textbox>
              </v:round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0075" w:rsidRDefault="001C0075" w:rsidP="00F32CF6">
      <w:pPr>
        <w:spacing w:after="0" w:line="240" w:lineRule="auto"/>
      </w:pPr>
      <w:r>
        <w:separator/>
      </w:r>
    </w:p>
  </w:footnote>
  <w:footnote w:type="continuationSeparator" w:id="0">
    <w:p w:rsidR="001C0075" w:rsidRDefault="001C0075" w:rsidP="00F32C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075" w:rsidRDefault="001C0075">
    <w:pPr>
      <w:pStyle w:val="Encabezado"/>
    </w:pPr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77696" behindDoc="0" locked="0" layoutInCell="1" allowOverlap="1" wp14:anchorId="4E04CDD9" wp14:editId="2959DE1E">
              <wp:simplePos x="0" y="0"/>
              <wp:positionH relativeFrom="page">
                <wp:posOffset>201183</wp:posOffset>
              </wp:positionH>
              <wp:positionV relativeFrom="paragraph">
                <wp:posOffset>-199204</wp:posOffset>
              </wp:positionV>
              <wp:extent cx="1727947" cy="726141"/>
              <wp:effectExtent l="0" t="0" r="0" b="0"/>
              <wp:wrapNone/>
              <wp:docPr id="5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7947" cy="72614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C0075" w:rsidRPr="00476A96" w:rsidRDefault="001C0075" w:rsidP="009D6A3F">
                          <w:pPr>
                            <w:spacing w:after="0" w:line="240" w:lineRule="auto"/>
                            <w:jc w:val="center"/>
                            <w:rPr>
                              <w:rFonts w:ascii="Impact" w:hAnsi="Impact" w:cs="Segoe UI Semibold"/>
                              <w:color w:val="FFFFFF" w:themeColor="background1"/>
                              <w:sz w:val="72"/>
                              <w:szCs w:val="72"/>
                              <w:lang w:val="en-US"/>
                            </w:rPr>
                          </w:pPr>
                          <w:r>
                            <w:rPr>
                              <w:rFonts w:ascii="Impact" w:hAnsi="Impact" w:cs="Segoe UI Semibold"/>
                              <w:color w:val="FFFFFF" w:themeColor="background1"/>
                              <w:sz w:val="72"/>
                              <w:szCs w:val="72"/>
                            </w:rPr>
                            <w:t>1.0.0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04CDD9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15.85pt;margin-top:-15.7pt;width:136.05pt;height:57.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" filled="f" stroked="f">
              <v:textbox>
                <w:txbxContent>
                  <w:p w:rsidR="001C0075" w:rsidRPr="00476A96" w:rsidRDefault="001C0075" w:rsidP="009D6A3F">
                    <w:pPr>
                      <w:spacing w:after="0" w:line="240" w:lineRule="auto"/>
                      <w:jc w:val="center"/>
                      <w:rPr>
                        <w:rFonts w:ascii="Impact" w:hAnsi="Impact" w:cs="Segoe UI Semibold"/>
                        <w:color w:val="FFFFFF" w:themeColor="background1"/>
                        <w:sz w:val="72"/>
                        <w:szCs w:val="72"/>
                        <w:lang w:val="en-US"/>
                      </w:rPr>
                    </w:pPr>
                    <w:r>
                      <w:rPr>
                        <w:rFonts w:ascii="Impact" w:hAnsi="Impact" w:cs="Segoe UI Semibold"/>
                        <w:color w:val="FFFFFF" w:themeColor="background1"/>
                        <w:sz w:val="72"/>
                        <w:szCs w:val="72"/>
                      </w:rPr>
                      <w:t>1.0.0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Pr="009D6A3F">
      <w:rPr>
        <w:noProof/>
        <w:sz w:val="24"/>
        <w:szCs w:val="24"/>
        <w:lang w:eastAsia="es-MX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77AAE808" wp14:editId="72947184">
              <wp:simplePos x="0" y="0"/>
              <wp:positionH relativeFrom="column">
                <wp:posOffset>-926465</wp:posOffset>
              </wp:positionH>
              <wp:positionV relativeFrom="paragraph">
                <wp:posOffset>-23495</wp:posOffset>
              </wp:positionV>
              <wp:extent cx="7777480" cy="308610"/>
              <wp:effectExtent l="0" t="0" r="0" b="0"/>
              <wp:wrapNone/>
              <wp:docPr id="38" name="Group 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7480" cy="308610"/>
                        <a:chOff x="0" y="0"/>
                        <a:chExt cx="7777480" cy="308758"/>
                      </a:xfrm>
                    </wpg:grpSpPr>
                    <wps:wsp>
                      <wps:cNvPr id="36" name="Rectangle 36"/>
                      <wps:cNvSpPr/>
                      <wps:spPr>
                        <a:xfrm>
                          <a:off x="0" y="0"/>
                          <a:ext cx="2220686" cy="308758"/>
                        </a:xfrm>
                        <a:prstGeom prst="rect">
                          <a:avLst/>
                        </a:prstGeom>
                        <a:solidFill>
                          <a:srgbClr val="148AD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C0075" w:rsidRPr="009D6A3F" w:rsidRDefault="001C0075" w:rsidP="009D6A3F">
                            <w:pPr>
                              <w:rPr>
                                <w:rFonts w:cs="Segoe UI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" name="Rectangle 37"/>
                      <wps:cNvSpPr/>
                      <wps:spPr>
                        <a:xfrm>
                          <a:off x="2291938" y="0"/>
                          <a:ext cx="5485542" cy="30875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C0075" w:rsidRPr="00323CF1" w:rsidRDefault="001C0075" w:rsidP="009567B3">
                            <w:pPr>
                              <w:pStyle w:val="TextoHead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Plan y estrategia de implementación Tabasco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7AAE808" id="Group 38" o:spid="_x0000_s1029" style="position:absolute;left:0;text-align:left;margin-left:-72.95pt;margin-top:-1.85pt;width:612.4pt;height:24.3pt;z-index:251671552" coordsize="77774,30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">
              <v:rect id="Rectangle 36" o:spid="_x0000_s1030" style="position:absolute;width:22206;height:30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yzpcMA&#10;AADbAAAADwAAAGRycy9kb3ducmV2LnhtbESP3YrCMBSE74V9h3AWvNN0/WPpGmVRBAW92K4PcGiO&#10;bTU5qU3U+vZGELwcZuYbZjpvrRFXanzlWMFXPwFBnDtdcaFg/7/qfYPwAVmjcUwK7uRhPvvoTDHV&#10;7sZ/dM1CISKEfYoKyhDqVEqfl2TR911NHL2DayyGKJtC6gZvEW6NHCTJRFqsOC6UWNOipPyUXayC&#10;TbIbm+ywPS+O+81Ss3Gj9jJSqvvZ/v6ACNSGd/jVXmsFwwk8v8Qf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3yzpcMAAADbAAAADwAAAAAAAAAAAAAAAACYAgAAZHJzL2Rv&#10;d25yZXYueG1sUEsFBgAAAAAEAAQA9QAAAIgDAAAAAA==&#10;" fillcolor="#148ad2" stroked="f" strokeweight="1pt">
                <v:textbox>
                  <w:txbxContent>
                    <w:p w:rsidR="001C0075" w:rsidRPr="009D6A3F" w:rsidRDefault="001C0075" w:rsidP="009D6A3F">
                      <w:pPr>
                        <w:rPr>
                          <w:rFonts w:cs="Segoe UI"/>
                          <w:b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37" o:spid="_x0000_s1031" style="position:absolute;left:22919;width:54855;height:30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kLacQA&#10;AADbAAAADwAAAGRycy9kb3ducmV2LnhtbESPQWvCQBSE74X+h+UVehHdWKFK6ioaUAQpaBTp8ZF9&#10;JsHs25hdTfz33YLQ4zAz3zDTeWcqcafGlZYVDAcRCOLM6pJzBcfDqj8B4TyyxsoyKXiQg/ns9WWK&#10;sbYt7+me+lwECLsYFRTe17GULivIoBvYmjh4Z9sY9EE2udQNtgFuKvkRRZ/SYMlhocCakoKyS3oz&#10;Cno/p22y9Pr7ck1qOtvdul2mRqn3t27xBcJT5//Dz/ZGKxiN4e9L+AF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pC2nEAAAA2wAAAA8AAAAAAAAAAAAAAAAAmAIAAGRycy9k&#10;b3ducmV2LnhtbFBLBQYAAAAABAAEAPUAAACJAwAAAAA=&#10;" fillcolor="gray [1629]" stroked="f" strokeweight="1pt">
                <v:textbox>
                  <w:txbxContent>
                    <w:p w:rsidR="001C0075" w:rsidRPr="00323CF1" w:rsidRDefault="001C0075" w:rsidP="009567B3">
                      <w:pPr>
                        <w:pStyle w:val="TextoHead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Plan y estrategia de implementación Tabasco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6430" behindDoc="0" locked="0" layoutInCell="1" allowOverlap="1" wp14:anchorId="43D3C379" wp14:editId="2DFECFCD">
              <wp:simplePos x="0" y="0"/>
              <wp:positionH relativeFrom="column">
                <wp:posOffset>6398070</wp:posOffset>
              </wp:positionH>
              <wp:positionV relativeFrom="page">
                <wp:align>top</wp:align>
              </wp:positionV>
              <wp:extent cx="27432" cy="10058400"/>
              <wp:effectExtent l="0" t="0" r="29845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27432" cy="10058400"/>
                      </a:xfrm>
                      <a:prstGeom prst="line">
                        <a:avLst/>
                      </a:prstGeom>
                      <a:ln w="19050">
                        <a:solidFill>
                          <a:schemeClr val="bg1">
                            <a:lumMod val="9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FD2459" id="Straight Connector 2" o:spid="_x0000_s1026" style="position:absolute;flip:x;z-index:2516664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page;mso-width-percent:0;mso-height-percent:0;mso-width-relative:margin;mso-height-relative:margin" from="503.8pt,0" to="505.95pt,1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" strokecolor="#f2f2f2 [3052]" strokeweight="1.5pt">
              <v:stroke joinstyle="miter"/>
              <w10:wrap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075" w:rsidRDefault="001C0075">
    <w:pPr>
      <w:pStyle w:val="Encabezado"/>
    </w:pPr>
    <w:r w:rsidRPr="00C0634F">
      <w:rPr>
        <w:noProof/>
        <w:lang w:eastAsia="es-MX"/>
      </w:rPr>
      <w:drawing>
        <wp:anchor distT="0" distB="0" distL="114300" distR="114300" simplePos="0" relativeHeight="251673600" behindDoc="1" locked="0" layoutInCell="1" allowOverlap="1" wp14:anchorId="57C0779B" wp14:editId="0DB957FE">
          <wp:simplePos x="0" y="0"/>
          <wp:positionH relativeFrom="page">
            <wp:posOffset>19050</wp:posOffset>
          </wp:positionH>
          <wp:positionV relativeFrom="paragraph">
            <wp:posOffset>3949700</wp:posOffset>
          </wp:positionV>
          <wp:extent cx="7750810" cy="5646420"/>
          <wp:effectExtent l="0" t="0" r="254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quares-3d-digital-background-free-fil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0810" cy="56464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0634F">
      <w:rPr>
        <w:noProof/>
        <w:lang w:eastAsia="es-MX"/>
      </w:rPr>
      <w:drawing>
        <wp:anchor distT="0" distB="0" distL="114300" distR="114300" simplePos="0" relativeHeight="251674624" behindDoc="1" locked="0" layoutInCell="1" allowOverlap="1" wp14:anchorId="1A716738" wp14:editId="0B918ED0">
          <wp:simplePos x="0" y="0"/>
          <wp:positionH relativeFrom="column">
            <wp:posOffset>3571875</wp:posOffset>
          </wp:positionH>
          <wp:positionV relativeFrom="paragraph">
            <wp:posOffset>6996430</wp:posOffset>
          </wp:positionV>
          <wp:extent cx="2895600" cy="1591310"/>
          <wp:effectExtent l="0" t="0" r="0" b="8890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95600" cy="15913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0634F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6A206F44" wp14:editId="79597C42">
              <wp:simplePos x="0" y="0"/>
              <wp:positionH relativeFrom="column">
                <wp:posOffset>-914400</wp:posOffset>
              </wp:positionH>
              <wp:positionV relativeFrom="paragraph">
                <wp:posOffset>403761</wp:posOffset>
              </wp:positionV>
              <wp:extent cx="7766421" cy="3550724"/>
              <wp:effectExtent l="0" t="0" r="25400" b="12065"/>
              <wp:wrapNone/>
              <wp:docPr id="8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6421" cy="3550724"/>
                        <a:chOff x="0" y="0"/>
                        <a:chExt cx="7766421" cy="3550724"/>
                      </a:xfrm>
                    </wpg:grpSpPr>
                    <wps:wsp>
                      <wps:cNvPr id="7" name="Rectangle 7"/>
                      <wps:cNvSpPr/>
                      <wps:spPr>
                        <a:xfrm>
                          <a:off x="0" y="0"/>
                          <a:ext cx="7766231" cy="2014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 3"/>
                      <wps:cNvSpPr/>
                      <wps:spPr>
                        <a:xfrm>
                          <a:off x="0" y="59377"/>
                          <a:ext cx="7766050" cy="30175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angle 5"/>
                      <wps:cNvSpPr/>
                      <wps:spPr>
                        <a:xfrm>
                          <a:off x="0" y="2945081"/>
                          <a:ext cx="5272487" cy="2375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Rectangle 4"/>
                      <wps:cNvSpPr/>
                      <wps:spPr>
                        <a:xfrm>
                          <a:off x="4441371" y="2565072"/>
                          <a:ext cx="3325050" cy="98565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B9ED1AF" id="Group 8" o:spid="_x0000_s1026" style="position:absolute;margin-left:-1in;margin-top:31.8pt;width:611.55pt;height:279.6pt;z-index:251675648;mso-height-relative:margin" coordsize="77664,35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">
              <v:rect id="Rectangle 7" o:spid="_x0000_s1027" style="position:absolute;width:77662;height:20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XgEMUA&#10;AADaAAAADwAAAGRycy9kb3ducmV2LnhtbESPT2sCMRTE70K/Q3gFb5qtiLarUVpBrH8ualuvj83r&#10;7uLmZUmirn76RhB6HGbmN8x42phKnMn50rKCl24CgjizuuRcwdd+3nkF4QOyxsoyKbiSh+nkqTXG&#10;VNsLb+m8C7mIEPYpKihCqFMpfVaQQd+1NXH0fq0zGKJ0udQOLxFuKtlLkoE0WHJcKLCmWUHZcXcy&#10;CubmY7tcfV/3x7dZf31wt5/FbdNTqv3cvI9ABGrCf/jR/tQKhnC/Em+An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9eAQxQAAANoAAAAPAAAAAAAAAAAAAAAAAJgCAABkcnMv&#10;ZG93bnJldi54bWxQSwUGAAAAAAQABAD1AAAAigMAAAAA&#10;" fillcolor="#bfbfbf [2412]" stroked="f" strokeweight="1pt"/>
              <v:rect id="Rectangle 3" o:spid="_x0000_s1028" style="position:absolute;top:593;width:77660;height:301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4WBsQA&#10;AADaAAAADwAAAGRycy9kb3ducmV2LnhtbESPQWsCMRSE7wX/Q3iCt5rVlqJbo4hS6GHBuirY22Pz&#10;ulm6eVmSqNt/3wiFHoeZ+YZZrHrbiiv50DhWMBlnIIgrpxuuFRwPb48zECEia2wdk4IfCrBaDh4W&#10;mGt34z1dy1iLBOGQowITY5dLGSpDFsPYdcTJ+3LeYkzS11J7vCW4beU0y16kxYbTgsGONoaq7/Ji&#10;FZyM2853xbmgD12cPrfT86T0z0qNhv36FUSkPv6H/9rvWsET3K+kG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OFgbEAAAA2gAAAA8AAAAAAAAAAAAAAAAAmAIAAGRycy9k&#10;b3ducmV2LnhtbFBLBQYAAAAABAAEAPUAAACJAwAAAAA=&#10;" fillcolor="#1f3763 [1608]" stroked="f" strokeweight="1pt"/>
              <v:rect id="Rectangle 5" o:spid="_x0000_s1029" style="position:absolute;top:29450;width:52724;height:23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vb/MUA&#10;AADaAAAADwAAAGRycy9kb3ducmV2LnhtbESPT2sCMRTE70K/Q3gFb5qtqLSrUVpBrH8ualuvj83r&#10;7uLmZUmirn76RhB6HGbmN8x42phKnMn50rKCl24CgjizuuRcwdd+3nkF4QOyxsoyKbiSh+nkqTXG&#10;VNsLb+m8C7mIEPYpKihCqFMpfVaQQd+1NXH0fq0zGKJ0udQOLxFuKtlLkqE0WHJcKLCmWUHZcXcy&#10;CubmY7tcfV/3x7dZf31wt5/FbdNTqv3cvI9ABGrCf/jR/tQKBnC/Em+An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a9v8xQAAANoAAAAPAAAAAAAAAAAAAAAAAJgCAABkcnMv&#10;ZG93bnJldi54bWxQSwUGAAAAAAQABAD1AAAAigMAAAAA&#10;" fillcolor="#bfbfbf [2412]" stroked="f" strokeweight="1pt"/>
              <v:rect id="Rectangle 4" o:spid="_x0000_s1030" style="position:absolute;left:44413;top:25650;width:33251;height:9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oqUsMA&#10;AADaAAAADwAAAGRycy9kb3ducmV2LnhtbESPQWvCQBSE70L/w/IKvemmpZES3YRQsLSXorbQ6yP7&#10;TKLZt3F3NfHfdwXB4zAz3zDLYjSdOJPzrWUFz7MEBHFldcu1gt+f1fQNhA/IGjvLpOBCHor8YbLE&#10;TNuBN3TehlpECPsMFTQh9JmUvmrIoJ/Znjh6O+sMhihdLbXDIcJNJ1+SZC4NthwXGuzpvaHqsD0Z&#10;BTqpT3/79Jh+lW5Dw8c6Lb8vvVJPj2O5ABFoDPfwrf2pFbzC9Uq8ATL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oqUsMAAADaAAAADwAAAAAAAAAAAAAAAACYAgAAZHJzL2Rv&#10;d25yZXYueG1sUEsFBgAAAAAEAAQA9QAAAIgDAAAAAA==&#10;" fillcolor="#f2f2f2 [3052]" strokecolor="#bfbfbf [2412]" strokeweight="1pt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075" w:rsidRDefault="001C0075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4B01EAD4" wp14:editId="239AA521">
              <wp:simplePos x="0" y="0"/>
              <wp:positionH relativeFrom="column">
                <wp:posOffset>-914400</wp:posOffset>
              </wp:positionH>
              <wp:positionV relativeFrom="paragraph">
                <wp:posOffset>-160317</wp:posOffset>
              </wp:positionV>
              <wp:extent cx="7777480" cy="308758"/>
              <wp:effectExtent l="0" t="0" r="0" b="0"/>
              <wp:wrapNone/>
              <wp:docPr id="39" name="Group 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7480" cy="308758"/>
                        <a:chOff x="0" y="0"/>
                        <a:chExt cx="7777480" cy="308758"/>
                      </a:xfrm>
                    </wpg:grpSpPr>
                    <wps:wsp>
                      <wps:cNvPr id="40" name="Rectangle 40"/>
                      <wps:cNvSpPr/>
                      <wps:spPr>
                        <a:xfrm>
                          <a:off x="0" y="0"/>
                          <a:ext cx="2220686" cy="30875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1" name="Rectangle 41"/>
                      <wps:cNvSpPr/>
                      <wps:spPr>
                        <a:xfrm>
                          <a:off x="2291938" y="0"/>
                          <a:ext cx="5485542" cy="30875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E000DAE" id="Group 39" o:spid="_x0000_s1026" style="position:absolute;margin-left:-1in;margin-top:-12.6pt;width:612.4pt;height:24.3pt;z-index:251668480" coordsize="77774,30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">
              <v:rect id="Rectangle 40" o:spid="_x0000_s1027" style="position:absolute;width:22206;height:30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zn1MEA&#10;AADbAAAADwAAAGRycy9kb3ducmV2LnhtbERPTYvCMBC9L/gfwgje1tTiFq1GEUHcyx5Wi+BtbMa2&#10;2ExqE233328OgsfH+16ue1OLJ7WusqxgMo5AEOdWV1woyI67zxkI55E11pZJwR85WK8GH0tMte34&#10;l54HX4gQwi5FBaX3TSqly0sy6Ma2IQ7c1bYGfYBtIXWLXQg3tYyjKJEGKw4NJTa0LSm/HR5GQZz1&#10;X3H3s5ufztllHyWP+zamRKnRsN8sQHjq/Vv8cn9rBdOwPnwJP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c59TBAAAA2wAAAA8AAAAAAAAAAAAAAAAAmAIAAGRycy9kb3du&#10;cmV2LnhtbFBLBQYAAAAABAAEAPUAAACGAwAAAAA=&#10;" fillcolor="#f2f2f2 [3052]" stroked="f" strokeweight="1pt"/>
              <v:rect id="Rectangle 41" o:spid="_x0000_s1028" style="position:absolute;left:22919;width:54855;height:30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pF+8QA&#10;AADbAAAADwAAAGRycy9kb3ducmV2LnhtbESPQWvCQBSE7wX/w/KEXsRsLKVIdBUNKEIp1Cji8ZF9&#10;JsHs25hdTfrvuwWhx2FmvmHmy97U4kGtqywrmEQxCOLc6ooLBcfDZjwF4TyyxtoyKfghB8vF4GWO&#10;ibYd7+mR+UIECLsEFZTeN4mULi/JoItsQxy8i20N+iDbQuoWuwA3tXyL4w9psOKwUGJDaUn5Nbsb&#10;BaPz6TNde/11vaUNXez3tltnRqnXYb+agfDU+//ws73TCt4n8Pcl/A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KRfvEAAAA2wAAAA8AAAAAAAAAAAAAAAAAmAIAAGRycy9k&#10;b3ducmV2LnhtbFBLBQYAAAAABAAEAPUAAACJAwAAAAA=&#10;" fillcolor="gray [1629]" stroked="f" strokeweight="1pt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6B35A4"/>
    <w:multiLevelType w:val="hybridMultilevel"/>
    <w:tmpl w:val="283E1C8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5755F"/>
    <w:multiLevelType w:val="hybridMultilevel"/>
    <w:tmpl w:val="AAEA4DD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0A7E08"/>
    <w:multiLevelType w:val="hybridMultilevel"/>
    <w:tmpl w:val="BECE9F30"/>
    <w:lvl w:ilvl="0" w:tplc="FC841B3A">
      <w:start w:val="1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5D1454"/>
    <w:multiLevelType w:val="hybridMultilevel"/>
    <w:tmpl w:val="B19C4E0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0742F63"/>
    <w:multiLevelType w:val="hybridMultilevel"/>
    <w:tmpl w:val="6F5A5F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3CF1"/>
    <w:rsid w:val="00003DF0"/>
    <w:rsid w:val="00006D8A"/>
    <w:rsid w:val="000075C1"/>
    <w:rsid w:val="000116B6"/>
    <w:rsid w:val="000178A6"/>
    <w:rsid w:val="0001795B"/>
    <w:rsid w:val="000214F2"/>
    <w:rsid w:val="000225FD"/>
    <w:rsid w:val="000245EA"/>
    <w:rsid w:val="00024803"/>
    <w:rsid w:val="0002669A"/>
    <w:rsid w:val="00026BE3"/>
    <w:rsid w:val="0003199A"/>
    <w:rsid w:val="000355FE"/>
    <w:rsid w:val="000360AC"/>
    <w:rsid w:val="00040FAF"/>
    <w:rsid w:val="0005044A"/>
    <w:rsid w:val="00051403"/>
    <w:rsid w:val="00053F7B"/>
    <w:rsid w:val="0005443C"/>
    <w:rsid w:val="00056E39"/>
    <w:rsid w:val="00070296"/>
    <w:rsid w:val="0007446D"/>
    <w:rsid w:val="00076949"/>
    <w:rsid w:val="0007695E"/>
    <w:rsid w:val="000822D4"/>
    <w:rsid w:val="000831AC"/>
    <w:rsid w:val="000866EB"/>
    <w:rsid w:val="00087ACB"/>
    <w:rsid w:val="000907F6"/>
    <w:rsid w:val="00096D57"/>
    <w:rsid w:val="000A3D5E"/>
    <w:rsid w:val="000A4D0A"/>
    <w:rsid w:val="000B0836"/>
    <w:rsid w:val="000B1E15"/>
    <w:rsid w:val="000B6303"/>
    <w:rsid w:val="000B6A4C"/>
    <w:rsid w:val="000C442F"/>
    <w:rsid w:val="000C7A1D"/>
    <w:rsid w:val="000D1910"/>
    <w:rsid w:val="000D459B"/>
    <w:rsid w:val="000D4E3E"/>
    <w:rsid w:val="000E105A"/>
    <w:rsid w:val="000E3607"/>
    <w:rsid w:val="000E3A2A"/>
    <w:rsid w:val="000F0019"/>
    <w:rsid w:val="000F4912"/>
    <w:rsid w:val="000F4F10"/>
    <w:rsid w:val="00105C49"/>
    <w:rsid w:val="00106556"/>
    <w:rsid w:val="00110DAA"/>
    <w:rsid w:val="001158C9"/>
    <w:rsid w:val="001239D1"/>
    <w:rsid w:val="00140E15"/>
    <w:rsid w:val="00147B4B"/>
    <w:rsid w:val="001515A9"/>
    <w:rsid w:val="001518AC"/>
    <w:rsid w:val="00153850"/>
    <w:rsid w:val="0015674E"/>
    <w:rsid w:val="00160B8A"/>
    <w:rsid w:val="001622FD"/>
    <w:rsid w:val="00163C12"/>
    <w:rsid w:val="00167491"/>
    <w:rsid w:val="00170FA2"/>
    <w:rsid w:val="00172B0E"/>
    <w:rsid w:val="00173754"/>
    <w:rsid w:val="00177862"/>
    <w:rsid w:val="001861E2"/>
    <w:rsid w:val="00186847"/>
    <w:rsid w:val="001919C9"/>
    <w:rsid w:val="00193B54"/>
    <w:rsid w:val="00195F5A"/>
    <w:rsid w:val="0019634C"/>
    <w:rsid w:val="001963D8"/>
    <w:rsid w:val="0019671C"/>
    <w:rsid w:val="001A0AA5"/>
    <w:rsid w:val="001A196B"/>
    <w:rsid w:val="001A2138"/>
    <w:rsid w:val="001A3BFF"/>
    <w:rsid w:val="001B0DC9"/>
    <w:rsid w:val="001B0E4C"/>
    <w:rsid w:val="001B1D6D"/>
    <w:rsid w:val="001B735A"/>
    <w:rsid w:val="001C0075"/>
    <w:rsid w:val="001C2177"/>
    <w:rsid w:val="001E02EC"/>
    <w:rsid w:val="001E0E05"/>
    <w:rsid w:val="001E238B"/>
    <w:rsid w:val="001E4D2F"/>
    <w:rsid w:val="00202344"/>
    <w:rsid w:val="0021033E"/>
    <w:rsid w:val="002125BA"/>
    <w:rsid w:val="002128E8"/>
    <w:rsid w:val="00214AD8"/>
    <w:rsid w:val="002211BE"/>
    <w:rsid w:val="0022374F"/>
    <w:rsid w:val="002247B9"/>
    <w:rsid w:val="00227AC6"/>
    <w:rsid w:val="00230E00"/>
    <w:rsid w:val="0023127A"/>
    <w:rsid w:val="002328CA"/>
    <w:rsid w:val="00235F8E"/>
    <w:rsid w:val="00240AC2"/>
    <w:rsid w:val="00257B97"/>
    <w:rsid w:val="0026638A"/>
    <w:rsid w:val="00284A09"/>
    <w:rsid w:val="00284DFA"/>
    <w:rsid w:val="002857BE"/>
    <w:rsid w:val="00285F63"/>
    <w:rsid w:val="0029184B"/>
    <w:rsid w:val="00292453"/>
    <w:rsid w:val="00295618"/>
    <w:rsid w:val="002A12E2"/>
    <w:rsid w:val="002A3B51"/>
    <w:rsid w:val="002A5170"/>
    <w:rsid w:val="002A74DA"/>
    <w:rsid w:val="002A7E9F"/>
    <w:rsid w:val="002B0C3C"/>
    <w:rsid w:val="002B2F6C"/>
    <w:rsid w:val="002C1703"/>
    <w:rsid w:val="002C19A5"/>
    <w:rsid w:val="002D4D46"/>
    <w:rsid w:val="002D7097"/>
    <w:rsid w:val="002E38E4"/>
    <w:rsid w:val="002E59E6"/>
    <w:rsid w:val="002F0CB5"/>
    <w:rsid w:val="002F38D3"/>
    <w:rsid w:val="002F7C48"/>
    <w:rsid w:val="002F7D26"/>
    <w:rsid w:val="003060F8"/>
    <w:rsid w:val="00307D18"/>
    <w:rsid w:val="003109EF"/>
    <w:rsid w:val="00315F76"/>
    <w:rsid w:val="0032098D"/>
    <w:rsid w:val="00322F7F"/>
    <w:rsid w:val="00323CF1"/>
    <w:rsid w:val="00325E3A"/>
    <w:rsid w:val="003273A3"/>
    <w:rsid w:val="00331645"/>
    <w:rsid w:val="00332B8E"/>
    <w:rsid w:val="0034022E"/>
    <w:rsid w:val="003431E5"/>
    <w:rsid w:val="0034355D"/>
    <w:rsid w:val="0034738B"/>
    <w:rsid w:val="00356D40"/>
    <w:rsid w:val="00356ED2"/>
    <w:rsid w:val="00357203"/>
    <w:rsid w:val="00366418"/>
    <w:rsid w:val="00382205"/>
    <w:rsid w:val="0038629B"/>
    <w:rsid w:val="00386392"/>
    <w:rsid w:val="00396982"/>
    <w:rsid w:val="003A6F96"/>
    <w:rsid w:val="003B0AD0"/>
    <w:rsid w:val="003B1805"/>
    <w:rsid w:val="003B20DC"/>
    <w:rsid w:val="003B3F6E"/>
    <w:rsid w:val="003B4CBB"/>
    <w:rsid w:val="003C08AC"/>
    <w:rsid w:val="003C3B2E"/>
    <w:rsid w:val="003D4878"/>
    <w:rsid w:val="003D588D"/>
    <w:rsid w:val="003D6B3F"/>
    <w:rsid w:val="003F1D1B"/>
    <w:rsid w:val="003F25D3"/>
    <w:rsid w:val="004056B8"/>
    <w:rsid w:val="00407720"/>
    <w:rsid w:val="00410277"/>
    <w:rsid w:val="00411862"/>
    <w:rsid w:val="004139FC"/>
    <w:rsid w:val="00414F1F"/>
    <w:rsid w:val="00416CAB"/>
    <w:rsid w:val="004219D2"/>
    <w:rsid w:val="00422421"/>
    <w:rsid w:val="00427985"/>
    <w:rsid w:val="004350D1"/>
    <w:rsid w:val="00435768"/>
    <w:rsid w:val="0043739A"/>
    <w:rsid w:val="00441325"/>
    <w:rsid w:val="00442A43"/>
    <w:rsid w:val="00442FDF"/>
    <w:rsid w:val="00443AE6"/>
    <w:rsid w:val="00450DA3"/>
    <w:rsid w:val="00451FCA"/>
    <w:rsid w:val="0045353A"/>
    <w:rsid w:val="00463A4C"/>
    <w:rsid w:val="00466D74"/>
    <w:rsid w:val="00467F9B"/>
    <w:rsid w:val="00476A96"/>
    <w:rsid w:val="004773A8"/>
    <w:rsid w:val="0048147F"/>
    <w:rsid w:val="0048676D"/>
    <w:rsid w:val="00486A0B"/>
    <w:rsid w:val="00487BB2"/>
    <w:rsid w:val="004A469D"/>
    <w:rsid w:val="004A595E"/>
    <w:rsid w:val="004B0210"/>
    <w:rsid w:val="004B1BCC"/>
    <w:rsid w:val="004B20C1"/>
    <w:rsid w:val="004B3D58"/>
    <w:rsid w:val="004B613F"/>
    <w:rsid w:val="004C59C5"/>
    <w:rsid w:val="004C7964"/>
    <w:rsid w:val="004D15C8"/>
    <w:rsid w:val="004D72CF"/>
    <w:rsid w:val="004D7379"/>
    <w:rsid w:val="004E2799"/>
    <w:rsid w:val="004E3B96"/>
    <w:rsid w:val="004F0965"/>
    <w:rsid w:val="004F3BE3"/>
    <w:rsid w:val="004F5B1E"/>
    <w:rsid w:val="004F6469"/>
    <w:rsid w:val="004F7062"/>
    <w:rsid w:val="0050596E"/>
    <w:rsid w:val="00530253"/>
    <w:rsid w:val="00530D13"/>
    <w:rsid w:val="00535EF5"/>
    <w:rsid w:val="005360A5"/>
    <w:rsid w:val="005450C5"/>
    <w:rsid w:val="00550631"/>
    <w:rsid w:val="005514EC"/>
    <w:rsid w:val="0055397D"/>
    <w:rsid w:val="00553BA7"/>
    <w:rsid w:val="00553F14"/>
    <w:rsid w:val="00554CFC"/>
    <w:rsid w:val="0055701A"/>
    <w:rsid w:val="005614B2"/>
    <w:rsid w:val="0056447D"/>
    <w:rsid w:val="00565312"/>
    <w:rsid w:val="00565886"/>
    <w:rsid w:val="0056653F"/>
    <w:rsid w:val="005844C8"/>
    <w:rsid w:val="00587C44"/>
    <w:rsid w:val="00591E35"/>
    <w:rsid w:val="005A0055"/>
    <w:rsid w:val="005A0A77"/>
    <w:rsid w:val="005B0AEE"/>
    <w:rsid w:val="005B0B15"/>
    <w:rsid w:val="005B3755"/>
    <w:rsid w:val="005B4D27"/>
    <w:rsid w:val="005B61AC"/>
    <w:rsid w:val="005D4D4D"/>
    <w:rsid w:val="005D62AD"/>
    <w:rsid w:val="005E361B"/>
    <w:rsid w:val="005E3A62"/>
    <w:rsid w:val="005E4166"/>
    <w:rsid w:val="005F7852"/>
    <w:rsid w:val="00601444"/>
    <w:rsid w:val="00603271"/>
    <w:rsid w:val="006155FF"/>
    <w:rsid w:val="00617B1E"/>
    <w:rsid w:val="006236D4"/>
    <w:rsid w:val="00627E9D"/>
    <w:rsid w:val="0063178B"/>
    <w:rsid w:val="0065051B"/>
    <w:rsid w:val="0065182F"/>
    <w:rsid w:val="00665FBD"/>
    <w:rsid w:val="00672211"/>
    <w:rsid w:val="006765D7"/>
    <w:rsid w:val="0067683F"/>
    <w:rsid w:val="006841FB"/>
    <w:rsid w:val="00685570"/>
    <w:rsid w:val="00686B1A"/>
    <w:rsid w:val="00686FC1"/>
    <w:rsid w:val="00690B34"/>
    <w:rsid w:val="00693D8E"/>
    <w:rsid w:val="00697EC9"/>
    <w:rsid w:val="006A0A1E"/>
    <w:rsid w:val="006A5A85"/>
    <w:rsid w:val="006A5CA2"/>
    <w:rsid w:val="006C0770"/>
    <w:rsid w:val="006C405A"/>
    <w:rsid w:val="006C497D"/>
    <w:rsid w:val="006C75B3"/>
    <w:rsid w:val="006D2FF2"/>
    <w:rsid w:val="006D6525"/>
    <w:rsid w:val="006E1191"/>
    <w:rsid w:val="006E22AD"/>
    <w:rsid w:val="006F033E"/>
    <w:rsid w:val="006F7DEF"/>
    <w:rsid w:val="00700C17"/>
    <w:rsid w:val="00701CB5"/>
    <w:rsid w:val="00706414"/>
    <w:rsid w:val="007117A3"/>
    <w:rsid w:val="0071263B"/>
    <w:rsid w:val="00715C52"/>
    <w:rsid w:val="00720E52"/>
    <w:rsid w:val="007213AD"/>
    <w:rsid w:val="0072355A"/>
    <w:rsid w:val="0072530B"/>
    <w:rsid w:val="007254ED"/>
    <w:rsid w:val="007346BC"/>
    <w:rsid w:val="007361F8"/>
    <w:rsid w:val="00746339"/>
    <w:rsid w:val="00760A94"/>
    <w:rsid w:val="00761079"/>
    <w:rsid w:val="0076675E"/>
    <w:rsid w:val="00767F48"/>
    <w:rsid w:val="007768BE"/>
    <w:rsid w:val="00782556"/>
    <w:rsid w:val="00784B10"/>
    <w:rsid w:val="00785206"/>
    <w:rsid w:val="00786E6A"/>
    <w:rsid w:val="00787D8A"/>
    <w:rsid w:val="00790EBD"/>
    <w:rsid w:val="0079114D"/>
    <w:rsid w:val="007938BD"/>
    <w:rsid w:val="007956A7"/>
    <w:rsid w:val="007A2A62"/>
    <w:rsid w:val="007A420A"/>
    <w:rsid w:val="007A5DBD"/>
    <w:rsid w:val="007B10A4"/>
    <w:rsid w:val="007B46C7"/>
    <w:rsid w:val="007B532B"/>
    <w:rsid w:val="007C6188"/>
    <w:rsid w:val="007C6AE2"/>
    <w:rsid w:val="007D64A8"/>
    <w:rsid w:val="007D6568"/>
    <w:rsid w:val="007D7F60"/>
    <w:rsid w:val="007E0C29"/>
    <w:rsid w:val="007E1483"/>
    <w:rsid w:val="007E5C5F"/>
    <w:rsid w:val="007E70C0"/>
    <w:rsid w:val="007F0EE7"/>
    <w:rsid w:val="007F277E"/>
    <w:rsid w:val="007F551C"/>
    <w:rsid w:val="00813971"/>
    <w:rsid w:val="0082467D"/>
    <w:rsid w:val="0082575D"/>
    <w:rsid w:val="0083107D"/>
    <w:rsid w:val="00834775"/>
    <w:rsid w:val="00850520"/>
    <w:rsid w:val="00871858"/>
    <w:rsid w:val="00876054"/>
    <w:rsid w:val="008772F3"/>
    <w:rsid w:val="00877613"/>
    <w:rsid w:val="008777BE"/>
    <w:rsid w:val="0088027F"/>
    <w:rsid w:val="00881FFF"/>
    <w:rsid w:val="00886290"/>
    <w:rsid w:val="00886EAF"/>
    <w:rsid w:val="0089027C"/>
    <w:rsid w:val="008A0AC5"/>
    <w:rsid w:val="008A1DD0"/>
    <w:rsid w:val="008A7FCF"/>
    <w:rsid w:val="008B14A5"/>
    <w:rsid w:val="008B3686"/>
    <w:rsid w:val="008B5201"/>
    <w:rsid w:val="008B5419"/>
    <w:rsid w:val="008B587C"/>
    <w:rsid w:val="008C7883"/>
    <w:rsid w:val="008D1AD7"/>
    <w:rsid w:val="008D1F80"/>
    <w:rsid w:val="008D5F84"/>
    <w:rsid w:val="008D714B"/>
    <w:rsid w:val="008D7682"/>
    <w:rsid w:val="008E6B35"/>
    <w:rsid w:val="008F49B3"/>
    <w:rsid w:val="008F6581"/>
    <w:rsid w:val="008F6902"/>
    <w:rsid w:val="009112BC"/>
    <w:rsid w:val="009133BC"/>
    <w:rsid w:val="00915533"/>
    <w:rsid w:val="00917406"/>
    <w:rsid w:val="009231D4"/>
    <w:rsid w:val="0092427E"/>
    <w:rsid w:val="00924345"/>
    <w:rsid w:val="009265DE"/>
    <w:rsid w:val="009329A1"/>
    <w:rsid w:val="009336C7"/>
    <w:rsid w:val="00936B03"/>
    <w:rsid w:val="00941C5F"/>
    <w:rsid w:val="0094711C"/>
    <w:rsid w:val="00951511"/>
    <w:rsid w:val="00952F1B"/>
    <w:rsid w:val="009567B3"/>
    <w:rsid w:val="009627F3"/>
    <w:rsid w:val="009655FF"/>
    <w:rsid w:val="00970704"/>
    <w:rsid w:val="00972D71"/>
    <w:rsid w:val="00973A47"/>
    <w:rsid w:val="00975145"/>
    <w:rsid w:val="00975D67"/>
    <w:rsid w:val="00977B9B"/>
    <w:rsid w:val="00980789"/>
    <w:rsid w:val="00980AFE"/>
    <w:rsid w:val="00983606"/>
    <w:rsid w:val="00984199"/>
    <w:rsid w:val="0098538B"/>
    <w:rsid w:val="00990A08"/>
    <w:rsid w:val="00990A12"/>
    <w:rsid w:val="0099199F"/>
    <w:rsid w:val="0099203A"/>
    <w:rsid w:val="009943F1"/>
    <w:rsid w:val="0099742D"/>
    <w:rsid w:val="009A41FF"/>
    <w:rsid w:val="009A4986"/>
    <w:rsid w:val="009B3889"/>
    <w:rsid w:val="009B68FE"/>
    <w:rsid w:val="009C4184"/>
    <w:rsid w:val="009C6B42"/>
    <w:rsid w:val="009D072F"/>
    <w:rsid w:val="009D1462"/>
    <w:rsid w:val="009D1B38"/>
    <w:rsid w:val="009D1BAC"/>
    <w:rsid w:val="009D22F0"/>
    <w:rsid w:val="009D385E"/>
    <w:rsid w:val="009D6A3F"/>
    <w:rsid w:val="009E0C03"/>
    <w:rsid w:val="009E40C2"/>
    <w:rsid w:val="009E72B5"/>
    <w:rsid w:val="009F18D2"/>
    <w:rsid w:val="009F6FB9"/>
    <w:rsid w:val="009F7E4F"/>
    <w:rsid w:val="00A00654"/>
    <w:rsid w:val="00A02192"/>
    <w:rsid w:val="00A04769"/>
    <w:rsid w:val="00A0610B"/>
    <w:rsid w:val="00A07A43"/>
    <w:rsid w:val="00A11457"/>
    <w:rsid w:val="00A15A7C"/>
    <w:rsid w:val="00A1647A"/>
    <w:rsid w:val="00A2499F"/>
    <w:rsid w:val="00A361A1"/>
    <w:rsid w:val="00A43D8A"/>
    <w:rsid w:val="00A4422D"/>
    <w:rsid w:val="00A45393"/>
    <w:rsid w:val="00A46BF4"/>
    <w:rsid w:val="00A47C9E"/>
    <w:rsid w:val="00A5272C"/>
    <w:rsid w:val="00A55A3D"/>
    <w:rsid w:val="00A56C07"/>
    <w:rsid w:val="00A57B87"/>
    <w:rsid w:val="00A60D32"/>
    <w:rsid w:val="00A63AA4"/>
    <w:rsid w:val="00A66471"/>
    <w:rsid w:val="00A70829"/>
    <w:rsid w:val="00A71BA5"/>
    <w:rsid w:val="00A72DFF"/>
    <w:rsid w:val="00A73319"/>
    <w:rsid w:val="00A73F09"/>
    <w:rsid w:val="00A7491B"/>
    <w:rsid w:val="00A77575"/>
    <w:rsid w:val="00A80398"/>
    <w:rsid w:val="00A97307"/>
    <w:rsid w:val="00A97DD5"/>
    <w:rsid w:val="00AA09C1"/>
    <w:rsid w:val="00AA1880"/>
    <w:rsid w:val="00AA677B"/>
    <w:rsid w:val="00AB0B77"/>
    <w:rsid w:val="00AB2A3F"/>
    <w:rsid w:val="00AB432B"/>
    <w:rsid w:val="00AC19F9"/>
    <w:rsid w:val="00AC6DC3"/>
    <w:rsid w:val="00AC7FC4"/>
    <w:rsid w:val="00AE2BC6"/>
    <w:rsid w:val="00AE7459"/>
    <w:rsid w:val="00AF068E"/>
    <w:rsid w:val="00AF0829"/>
    <w:rsid w:val="00B0342C"/>
    <w:rsid w:val="00B067F8"/>
    <w:rsid w:val="00B077DC"/>
    <w:rsid w:val="00B10D5C"/>
    <w:rsid w:val="00B133D8"/>
    <w:rsid w:val="00B253C7"/>
    <w:rsid w:val="00B53655"/>
    <w:rsid w:val="00B5388D"/>
    <w:rsid w:val="00B542CE"/>
    <w:rsid w:val="00B5520F"/>
    <w:rsid w:val="00B56985"/>
    <w:rsid w:val="00B572B6"/>
    <w:rsid w:val="00B62561"/>
    <w:rsid w:val="00B6428D"/>
    <w:rsid w:val="00B66382"/>
    <w:rsid w:val="00B66957"/>
    <w:rsid w:val="00B721E5"/>
    <w:rsid w:val="00B75DFC"/>
    <w:rsid w:val="00B76101"/>
    <w:rsid w:val="00B76577"/>
    <w:rsid w:val="00B766F0"/>
    <w:rsid w:val="00B800AD"/>
    <w:rsid w:val="00B86AE0"/>
    <w:rsid w:val="00B86E78"/>
    <w:rsid w:val="00B9414E"/>
    <w:rsid w:val="00B94334"/>
    <w:rsid w:val="00B9575E"/>
    <w:rsid w:val="00B96FF8"/>
    <w:rsid w:val="00B97DD1"/>
    <w:rsid w:val="00BA01CB"/>
    <w:rsid w:val="00BA1061"/>
    <w:rsid w:val="00BA115C"/>
    <w:rsid w:val="00BA4224"/>
    <w:rsid w:val="00BB1EEC"/>
    <w:rsid w:val="00BB331B"/>
    <w:rsid w:val="00BB481F"/>
    <w:rsid w:val="00BB61BF"/>
    <w:rsid w:val="00BB62C0"/>
    <w:rsid w:val="00BB798F"/>
    <w:rsid w:val="00BC34D0"/>
    <w:rsid w:val="00BC6ADE"/>
    <w:rsid w:val="00BD1CB4"/>
    <w:rsid w:val="00BD5293"/>
    <w:rsid w:val="00BD7496"/>
    <w:rsid w:val="00BE2277"/>
    <w:rsid w:val="00BE5271"/>
    <w:rsid w:val="00BF0E1D"/>
    <w:rsid w:val="00BF17C8"/>
    <w:rsid w:val="00BF32B5"/>
    <w:rsid w:val="00BF6751"/>
    <w:rsid w:val="00C02594"/>
    <w:rsid w:val="00C031A0"/>
    <w:rsid w:val="00C0634F"/>
    <w:rsid w:val="00C06A07"/>
    <w:rsid w:val="00C07938"/>
    <w:rsid w:val="00C11CAA"/>
    <w:rsid w:val="00C16133"/>
    <w:rsid w:val="00C22680"/>
    <w:rsid w:val="00C34E01"/>
    <w:rsid w:val="00C34EFD"/>
    <w:rsid w:val="00C43C91"/>
    <w:rsid w:val="00C457F9"/>
    <w:rsid w:val="00C525E8"/>
    <w:rsid w:val="00C57F10"/>
    <w:rsid w:val="00C633B1"/>
    <w:rsid w:val="00C63A7D"/>
    <w:rsid w:val="00C66B53"/>
    <w:rsid w:val="00C71C2A"/>
    <w:rsid w:val="00C72A3D"/>
    <w:rsid w:val="00C7587A"/>
    <w:rsid w:val="00C82B02"/>
    <w:rsid w:val="00C83B3D"/>
    <w:rsid w:val="00C91120"/>
    <w:rsid w:val="00C92E92"/>
    <w:rsid w:val="00C97E53"/>
    <w:rsid w:val="00CA002F"/>
    <w:rsid w:val="00CA4316"/>
    <w:rsid w:val="00CA5B1D"/>
    <w:rsid w:val="00CC05A1"/>
    <w:rsid w:val="00CC4049"/>
    <w:rsid w:val="00CC56E8"/>
    <w:rsid w:val="00CD4E3A"/>
    <w:rsid w:val="00CD67DB"/>
    <w:rsid w:val="00CD7DAC"/>
    <w:rsid w:val="00CE35F9"/>
    <w:rsid w:val="00CF0BC1"/>
    <w:rsid w:val="00CF2419"/>
    <w:rsid w:val="00CF2C5E"/>
    <w:rsid w:val="00CF3BF7"/>
    <w:rsid w:val="00CF65D7"/>
    <w:rsid w:val="00D0230F"/>
    <w:rsid w:val="00D14735"/>
    <w:rsid w:val="00D15113"/>
    <w:rsid w:val="00D17CC3"/>
    <w:rsid w:val="00D207A9"/>
    <w:rsid w:val="00D31F7D"/>
    <w:rsid w:val="00D32558"/>
    <w:rsid w:val="00D32D88"/>
    <w:rsid w:val="00D347B6"/>
    <w:rsid w:val="00D34F41"/>
    <w:rsid w:val="00D415D7"/>
    <w:rsid w:val="00D479F1"/>
    <w:rsid w:val="00D566F4"/>
    <w:rsid w:val="00D57028"/>
    <w:rsid w:val="00D610DE"/>
    <w:rsid w:val="00D6532F"/>
    <w:rsid w:val="00D72A16"/>
    <w:rsid w:val="00D76C69"/>
    <w:rsid w:val="00D8041D"/>
    <w:rsid w:val="00D84E9E"/>
    <w:rsid w:val="00D919D0"/>
    <w:rsid w:val="00D939D6"/>
    <w:rsid w:val="00D94006"/>
    <w:rsid w:val="00D949C2"/>
    <w:rsid w:val="00DA0940"/>
    <w:rsid w:val="00DA16A3"/>
    <w:rsid w:val="00DA1E32"/>
    <w:rsid w:val="00DB1826"/>
    <w:rsid w:val="00DB3D17"/>
    <w:rsid w:val="00DB5876"/>
    <w:rsid w:val="00DB5E95"/>
    <w:rsid w:val="00DD3D33"/>
    <w:rsid w:val="00DD485B"/>
    <w:rsid w:val="00DD70EE"/>
    <w:rsid w:val="00DE385C"/>
    <w:rsid w:val="00DE44D8"/>
    <w:rsid w:val="00DE7E4C"/>
    <w:rsid w:val="00DF2703"/>
    <w:rsid w:val="00DF2F43"/>
    <w:rsid w:val="00DF4B26"/>
    <w:rsid w:val="00DF762E"/>
    <w:rsid w:val="00DF7671"/>
    <w:rsid w:val="00DF7A7B"/>
    <w:rsid w:val="00E076BD"/>
    <w:rsid w:val="00E100D6"/>
    <w:rsid w:val="00E14B16"/>
    <w:rsid w:val="00E22B1F"/>
    <w:rsid w:val="00E238CA"/>
    <w:rsid w:val="00E2655A"/>
    <w:rsid w:val="00E27572"/>
    <w:rsid w:val="00E31419"/>
    <w:rsid w:val="00E3344A"/>
    <w:rsid w:val="00E3610C"/>
    <w:rsid w:val="00E4204F"/>
    <w:rsid w:val="00E4270A"/>
    <w:rsid w:val="00E435CF"/>
    <w:rsid w:val="00E51D92"/>
    <w:rsid w:val="00E52F64"/>
    <w:rsid w:val="00E57D50"/>
    <w:rsid w:val="00E61B1D"/>
    <w:rsid w:val="00E63870"/>
    <w:rsid w:val="00E64E21"/>
    <w:rsid w:val="00E67D90"/>
    <w:rsid w:val="00E729B7"/>
    <w:rsid w:val="00E72E2E"/>
    <w:rsid w:val="00E735DE"/>
    <w:rsid w:val="00E7740D"/>
    <w:rsid w:val="00E81B69"/>
    <w:rsid w:val="00E82E26"/>
    <w:rsid w:val="00E83FC1"/>
    <w:rsid w:val="00E858C4"/>
    <w:rsid w:val="00EA5146"/>
    <w:rsid w:val="00EA6C4E"/>
    <w:rsid w:val="00EB2668"/>
    <w:rsid w:val="00EB4834"/>
    <w:rsid w:val="00EB52FA"/>
    <w:rsid w:val="00EB5FCA"/>
    <w:rsid w:val="00ED003E"/>
    <w:rsid w:val="00ED0271"/>
    <w:rsid w:val="00ED3BA8"/>
    <w:rsid w:val="00ED5870"/>
    <w:rsid w:val="00ED712E"/>
    <w:rsid w:val="00EE0165"/>
    <w:rsid w:val="00EE4651"/>
    <w:rsid w:val="00EE6889"/>
    <w:rsid w:val="00EF2514"/>
    <w:rsid w:val="00EF25AD"/>
    <w:rsid w:val="00EF5AA8"/>
    <w:rsid w:val="00F00D1D"/>
    <w:rsid w:val="00F016F0"/>
    <w:rsid w:val="00F03DDA"/>
    <w:rsid w:val="00F0427E"/>
    <w:rsid w:val="00F0674B"/>
    <w:rsid w:val="00F16F27"/>
    <w:rsid w:val="00F176D3"/>
    <w:rsid w:val="00F22DEA"/>
    <w:rsid w:val="00F2527D"/>
    <w:rsid w:val="00F30860"/>
    <w:rsid w:val="00F30C2A"/>
    <w:rsid w:val="00F32CF6"/>
    <w:rsid w:val="00F4369F"/>
    <w:rsid w:val="00F45D2B"/>
    <w:rsid w:val="00F47C23"/>
    <w:rsid w:val="00F50D9E"/>
    <w:rsid w:val="00F50F2D"/>
    <w:rsid w:val="00F52ABC"/>
    <w:rsid w:val="00F54B24"/>
    <w:rsid w:val="00F66BC9"/>
    <w:rsid w:val="00F7166F"/>
    <w:rsid w:val="00F72DD7"/>
    <w:rsid w:val="00F73A48"/>
    <w:rsid w:val="00F76AEC"/>
    <w:rsid w:val="00F76EFD"/>
    <w:rsid w:val="00F80958"/>
    <w:rsid w:val="00F81890"/>
    <w:rsid w:val="00F968F8"/>
    <w:rsid w:val="00F97192"/>
    <w:rsid w:val="00FA3264"/>
    <w:rsid w:val="00FA7CF7"/>
    <w:rsid w:val="00FB0D08"/>
    <w:rsid w:val="00FB2F6A"/>
    <w:rsid w:val="00FC063B"/>
    <w:rsid w:val="00FC6E1F"/>
    <w:rsid w:val="00FD359C"/>
    <w:rsid w:val="00FD41A4"/>
    <w:rsid w:val="00FD7818"/>
    <w:rsid w:val="00FE03F7"/>
    <w:rsid w:val="00FE45C6"/>
    <w:rsid w:val="00FE5056"/>
    <w:rsid w:val="00FF2984"/>
    <w:rsid w:val="00FF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5:docId w15:val="{9F7EA5B5-6423-4CB5-B08F-4B6C6B7F1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7883"/>
    <w:pPr>
      <w:jc w:val="both"/>
    </w:pPr>
    <w:rPr>
      <w:rFonts w:ascii="Segoe UI" w:hAnsi="Segoe UI"/>
      <w:sz w:val="28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9567B3"/>
    <w:pPr>
      <w:keepNext/>
      <w:keepLines/>
      <w:spacing w:before="100" w:beforeAutospacing="1" w:after="100" w:afterAutospacing="1" w:line="240" w:lineRule="auto"/>
      <w:outlineLvl w:val="0"/>
    </w:pPr>
    <w:rPr>
      <w:rFonts w:ascii="Segoe UI Light" w:eastAsiaTheme="majorEastAsia" w:hAnsi="Segoe UI Light" w:cstheme="majorBidi"/>
      <w:b/>
      <w:noProof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DD3D33"/>
    <w:pPr>
      <w:keepNext/>
      <w:keepLines/>
      <w:spacing w:before="240" w:after="240" w:line="240" w:lineRule="auto"/>
      <w:jc w:val="left"/>
      <w:outlineLvl w:val="1"/>
    </w:pPr>
    <w:rPr>
      <w:rFonts w:ascii="Segoe UI Light" w:eastAsiaTheme="majorEastAsia" w:hAnsi="Segoe UI Light" w:cstheme="majorBidi"/>
      <w:b/>
      <w:color w:val="0070C0"/>
      <w:sz w:val="36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3B0AD0"/>
    <w:pPr>
      <w:keepNext/>
      <w:keepLines/>
      <w:spacing w:before="200" w:after="120" w:line="240" w:lineRule="auto"/>
      <w:outlineLvl w:val="2"/>
    </w:pPr>
    <w:rPr>
      <w:rFonts w:ascii="Segoe UI Light" w:eastAsiaTheme="majorEastAsia" w:hAnsi="Segoe UI Light" w:cstheme="majorBidi"/>
      <w:b/>
      <w:color w:val="2E74B5" w:themeColor="accent1" w:themeShade="BF"/>
      <w:sz w:val="36"/>
      <w:szCs w:val="24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E729B7"/>
    <w:pPr>
      <w:keepNext/>
      <w:keepLines/>
      <w:spacing w:before="200" w:after="120" w:line="240" w:lineRule="auto"/>
      <w:outlineLvl w:val="3"/>
    </w:pPr>
    <w:rPr>
      <w:rFonts w:ascii="Segoe UI Light" w:eastAsiaTheme="majorEastAsia" w:hAnsi="Segoe UI Light" w:cstheme="majorBidi"/>
      <w:b/>
      <w:iCs/>
      <w:color w:val="806000" w:themeColor="accent4" w:themeShade="80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2C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2CF6"/>
  </w:style>
  <w:style w:type="paragraph" w:styleId="Piedepgina">
    <w:name w:val="footer"/>
    <w:basedOn w:val="Normal"/>
    <w:link w:val="PiedepginaCar"/>
    <w:uiPriority w:val="99"/>
    <w:unhideWhenUsed/>
    <w:rsid w:val="00F32C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CF6"/>
  </w:style>
  <w:style w:type="character" w:customStyle="1" w:styleId="Ttulo1Car">
    <w:name w:val="Título 1 Car"/>
    <w:basedOn w:val="Fuentedeprrafopredeter"/>
    <w:link w:val="Ttulo1"/>
    <w:uiPriority w:val="9"/>
    <w:rsid w:val="009567B3"/>
    <w:rPr>
      <w:rFonts w:ascii="Segoe UI Light" w:eastAsiaTheme="majorEastAsia" w:hAnsi="Segoe UI Light" w:cstheme="majorBidi"/>
      <w:b/>
      <w:noProof/>
      <w:color w:val="2E74B5" w:themeColor="accent1" w:themeShade="BF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D3D33"/>
    <w:rPr>
      <w:rFonts w:ascii="Segoe UI Light" w:eastAsiaTheme="majorEastAsia" w:hAnsi="Segoe UI Light" w:cstheme="majorBidi"/>
      <w:b/>
      <w:color w:val="0070C0"/>
      <w:sz w:val="36"/>
      <w:szCs w:val="26"/>
    </w:rPr>
  </w:style>
  <w:style w:type="paragraph" w:styleId="Puesto">
    <w:name w:val="Title"/>
    <w:basedOn w:val="Normal"/>
    <w:next w:val="Normal"/>
    <w:link w:val="PuestoCar"/>
    <w:autoRedefine/>
    <w:uiPriority w:val="10"/>
    <w:qFormat/>
    <w:rsid w:val="009A4986"/>
    <w:pPr>
      <w:spacing w:after="0" w:line="240" w:lineRule="auto"/>
      <w:contextualSpacing/>
    </w:pPr>
    <w:rPr>
      <w:rFonts w:ascii="Segoe UI Light" w:eastAsiaTheme="majorEastAsia" w:hAnsi="Segoe UI Light" w:cstheme="majorBidi"/>
      <w:b/>
      <w:spacing w:val="-10"/>
      <w:kern w:val="28"/>
      <w:sz w:val="40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9A4986"/>
    <w:rPr>
      <w:rFonts w:ascii="Segoe UI Light" w:eastAsiaTheme="majorEastAsia" w:hAnsi="Segoe UI Light" w:cstheme="majorBidi"/>
      <w:b/>
      <w:spacing w:val="-10"/>
      <w:kern w:val="28"/>
      <w:sz w:val="40"/>
      <w:szCs w:val="56"/>
    </w:rPr>
  </w:style>
  <w:style w:type="paragraph" w:styleId="Subttulo">
    <w:name w:val="Subtitle"/>
    <w:basedOn w:val="Normal"/>
    <w:next w:val="Normal"/>
    <w:link w:val="SubttuloCar"/>
    <w:autoRedefine/>
    <w:uiPriority w:val="11"/>
    <w:qFormat/>
    <w:rsid w:val="009A4986"/>
    <w:pPr>
      <w:numPr>
        <w:ilvl w:val="1"/>
      </w:numPr>
    </w:pPr>
    <w:rPr>
      <w:rFonts w:ascii="Segoe UI Light" w:eastAsiaTheme="minorEastAsia" w:hAnsi="Segoe UI Light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A4986"/>
    <w:rPr>
      <w:rFonts w:ascii="Segoe UI Light" w:eastAsiaTheme="minorEastAsia" w:hAnsi="Segoe UI Light"/>
      <w:color w:val="5A5A5A" w:themeColor="text1" w:themeTint="A5"/>
      <w:spacing w:val="15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292453"/>
    <w:pPr>
      <w:framePr w:wrap="around" w:hAnchor="text"/>
      <w:jc w:val="left"/>
      <w:outlineLvl w:val="9"/>
    </w:pPr>
    <w:rPr>
      <w:rFonts w:asciiTheme="majorHAnsi" w:hAnsiTheme="majorHAnsi"/>
      <w:b w:val="0"/>
      <w:sz w:val="32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4A469D"/>
    <w:pPr>
      <w:spacing w:after="100"/>
    </w:pPr>
    <w:rPr>
      <w:b/>
      <w:color w:val="1F4E79" w:themeColor="accent1" w:themeShade="80"/>
    </w:rPr>
  </w:style>
  <w:style w:type="character" w:styleId="Hipervnculo">
    <w:name w:val="Hyperlink"/>
    <w:basedOn w:val="Fuentedeprrafopredeter"/>
    <w:uiPriority w:val="99"/>
    <w:unhideWhenUsed/>
    <w:rsid w:val="00292453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4A469D"/>
    <w:pPr>
      <w:spacing w:after="100"/>
      <w:ind w:left="220"/>
      <w:jc w:val="left"/>
    </w:pPr>
    <w:rPr>
      <w:rFonts w:eastAsiaTheme="minorEastAsia" w:cs="Times New Roman"/>
      <w:b/>
      <w:color w:val="2E74B5" w:themeColor="accent1" w:themeShade="BF"/>
      <w:lang w:val="en-US"/>
    </w:rPr>
  </w:style>
  <w:style w:type="paragraph" w:styleId="TDC3">
    <w:name w:val="toc 3"/>
    <w:basedOn w:val="Normal"/>
    <w:next w:val="Normal"/>
    <w:autoRedefine/>
    <w:uiPriority w:val="39"/>
    <w:unhideWhenUsed/>
    <w:rsid w:val="004A469D"/>
    <w:pPr>
      <w:spacing w:after="100"/>
      <w:ind w:left="440"/>
      <w:jc w:val="left"/>
    </w:pPr>
    <w:rPr>
      <w:rFonts w:eastAsiaTheme="minorEastAsia" w:cs="Times New Roman"/>
      <w:color w:val="595959" w:themeColor="text1" w:themeTint="A6"/>
      <w:sz w:val="24"/>
      <w:lang w:val="en-US"/>
    </w:rPr>
  </w:style>
  <w:style w:type="paragraph" w:customStyle="1" w:styleId="TextoHeader">
    <w:name w:val="Texto Header"/>
    <w:basedOn w:val="Normal"/>
    <w:autoRedefine/>
    <w:qFormat/>
    <w:rsid w:val="009567B3"/>
  </w:style>
  <w:style w:type="table" w:styleId="Tablaconcuadrcula">
    <w:name w:val="Table Grid"/>
    <w:basedOn w:val="Tablanormal"/>
    <w:uiPriority w:val="39"/>
    <w:rsid w:val="00EE68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6C077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C077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C0770"/>
    <w:rPr>
      <w:rFonts w:ascii="Segoe UI" w:hAnsi="Segoe U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C077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C0770"/>
    <w:rPr>
      <w:rFonts w:ascii="Segoe UI" w:hAnsi="Segoe UI"/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C0770"/>
    <w:pPr>
      <w:spacing w:after="0" w:line="240" w:lineRule="auto"/>
    </w:pPr>
    <w:rPr>
      <w:rFonts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0770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3B0AD0"/>
    <w:rPr>
      <w:rFonts w:ascii="Segoe UI Light" w:eastAsiaTheme="majorEastAsia" w:hAnsi="Segoe UI Light" w:cstheme="majorBidi"/>
      <w:b/>
      <w:color w:val="2E74B5" w:themeColor="accent1" w:themeShade="BF"/>
      <w:sz w:val="36"/>
      <w:szCs w:val="24"/>
    </w:rPr>
  </w:style>
  <w:style w:type="paragraph" w:styleId="Prrafodelista">
    <w:name w:val="List Paragraph"/>
    <w:aliases w:val="lp1,List Paragraph1,List Paragraph Char Char,b1,Bullet List,FooterText,numbered,Paragraphe de liste1,Bulletr List Paragraph,列出段落,列出段落1,Listas,Cuadrícula clara - Énfasis 31"/>
    <w:basedOn w:val="Normal"/>
    <w:link w:val="PrrafodelistaCar"/>
    <w:uiPriority w:val="34"/>
    <w:qFormat/>
    <w:rsid w:val="00A04769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E729B7"/>
    <w:rPr>
      <w:rFonts w:ascii="Segoe UI Light" w:eastAsiaTheme="majorEastAsia" w:hAnsi="Segoe UI Light" w:cstheme="majorBidi"/>
      <w:b/>
      <w:iCs/>
      <w:color w:val="806000" w:themeColor="accent4" w:themeShade="80"/>
      <w:sz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983606"/>
    <w:rPr>
      <w:color w:val="954F72" w:themeColor="followed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4A469D"/>
    <w:pPr>
      <w:spacing w:after="100"/>
      <w:ind w:left="840"/>
    </w:pPr>
    <w:rPr>
      <w:color w:val="7F7F7F" w:themeColor="text1" w:themeTint="80"/>
      <w:sz w:val="24"/>
    </w:rPr>
  </w:style>
  <w:style w:type="paragraph" w:styleId="Sinespaciado">
    <w:name w:val="No Spacing"/>
    <w:uiPriority w:val="1"/>
    <w:qFormat/>
    <w:rsid w:val="00E72E2E"/>
    <w:pPr>
      <w:spacing w:after="0" w:line="240" w:lineRule="auto"/>
      <w:jc w:val="both"/>
    </w:pPr>
    <w:rPr>
      <w:rFonts w:ascii="Segoe UI" w:hAnsi="Segoe UI"/>
      <w:sz w:val="28"/>
    </w:rPr>
  </w:style>
  <w:style w:type="table" w:customStyle="1" w:styleId="Tabladecuadrcula4-nfasis31">
    <w:name w:val="Tabla de cuadrícula 4 - Énfasis 31"/>
    <w:basedOn w:val="Tablanormal"/>
    <w:uiPriority w:val="49"/>
    <w:rsid w:val="00E81B6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adecuadrcula5oscura-nfasis31">
    <w:name w:val="Tabla de cuadrícula 5 oscura - Énfasis 31"/>
    <w:basedOn w:val="Tablanormal"/>
    <w:uiPriority w:val="50"/>
    <w:rsid w:val="00C92E9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PrrafodelistaCar">
    <w:name w:val="Párrafo de lista Car"/>
    <w:aliases w:val="lp1 Car,List Paragraph1 Car,List Paragraph Char Char Car,b1 Car,Bullet List Car,FooterText Car,numbered Car,Paragraphe de liste1 Car,Bulletr List Paragraph Car,列出段落 Car,列出段落1 Car,Listas Car,Cuadrícula clara - Énfasis 31 Car"/>
    <w:link w:val="Prrafodelista"/>
    <w:uiPriority w:val="34"/>
    <w:rsid w:val="00323CF1"/>
    <w:rPr>
      <w:rFonts w:ascii="Segoe UI" w:hAnsi="Segoe UI"/>
      <w:sz w:val="28"/>
    </w:rPr>
  </w:style>
  <w:style w:type="table" w:customStyle="1" w:styleId="Tabladecuadrcula2-nfasis11">
    <w:name w:val="Tabla de cuadrícula 2 - Énfasis 11"/>
    <w:basedOn w:val="Tablanormal"/>
    <w:uiPriority w:val="47"/>
    <w:rsid w:val="00DE7E4C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ladecuadrcula1clara-nfasis11">
    <w:name w:val="Tabla de cuadrícula 1 clara - Énfasis 11"/>
    <w:basedOn w:val="Tablanormal"/>
    <w:uiPriority w:val="46"/>
    <w:rsid w:val="00DE7E4C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3C08AC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hyperlink" Target="mailto:alejandra.focil@pgr.gob.mx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mailto:oneida.cruz@pgr.gob.mx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mailto:sergio.archundia@pgr.gob.mx" TargetMode="External"/><Relationship Id="rId20" Type="http://schemas.openxmlformats.org/officeDocument/2006/relationships/hyperlink" Target="mailto:madelso29@hotmail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mailto:mauro.martinez@pgr.gob.mx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carlosmartin.alarcon@pgr.gob.m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%20gro_monroy@pgr.gob.mx" TargetMode="Externa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anchez\Documents\Template%20para%20Documentos%20(BTS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15D60BE2156D4199A606950B2F3292" ma:contentTypeVersion="0" ma:contentTypeDescription="Create a new document." ma:contentTypeScope="" ma:versionID="13220f481fb531403d97d9a0e9c70f6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402F66-BC0C-4AF3-A0C2-B82D48B22E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19A70D0-F597-48FE-B011-7B174961AD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79D60E0-E32C-445C-895C-0EDDCD2127F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1C4DC4A-C61A-41AD-BAEF-9B399AE42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para Documentos (BTS)</Template>
  <TotalTime>396</TotalTime>
  <Pages>14</Pages>
  <Words>2110</Words>
  <Characters>11607</Characters>
  <Application>Microsoft Office Word</Application>
  <DocSecurity>0</DocSecurity>
  <Lines>96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Archivo Word Oficial de BTS</vt:lpstr>
      <vt:lpstr>Archivo Word Oficial de BTS</vt:lpstr>
    </vt:vector>
  </TitlesOfParts>
  <Company/>
  <LinksUpToDate>false</LinksUpToDate>
  <CharactersWithSpaces>13690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Archivo Word Oficial de BTS</dc:title>
  <dc:subject>Arquitectura de una Aplicacion Web</dc:subject>
  <dc:creator>Ariana Sanchez Hidrogo</dc:creator>
  <cp:keywords/>
  <dc:description/>
  <cp:lastModifiedBy>MAR</cp:lastModifiedBy>
  <cp:revision>12</cp:revision>
  <cp:lastPrinted>2014-07-23T08:31:00Z</cp:lastPrinted>
  <dcterms:created xsi:type="dcterms:W3CDTF">2016-01-27T15:42:00Z</dcterms:created>
  <dcterms:modified xsi:type="dcterms:W3CDTF">2016-04-30T03:53:00Z</dcterms:modified>
  <cp:category>Documentos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0x0101001A15D60BE2156D4199A606950B2F3292</vt:lpwstr>
  </property>
</Properties>
</file>